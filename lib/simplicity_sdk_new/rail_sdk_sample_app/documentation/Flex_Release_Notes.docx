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9BF99" w14:textId="3C5D619F" w:rsidR="00E86ECF" w:rsidRDefault="00402ED8" w:rsidP="00053BD1">
      <w:pPr>
        <w:pStyle w:val="Title"/>
        <w:rPr>
          <w:noProof/>
        </w:rPr>
      </w:pPr>
      <w:r>
        <w:rPr>
          <w:noProof/>
        </w:rPr>
        <mc:AlternateContent>
          <mc:Choice Requires="wps">
            <w:drawing>
              <wp:anchor distT="45720" distB="45720" distL="114300" distR="114300" simplePos="0" relativeHeight="251660288" behindDoc="1" locked="1" layoutInCell="1" allowOverlap="1" wp14:anchorId="1064A86C" wp14:editId="5B8AFDC0">
                <wp:simplePos x="0" y="0"/>
                <wp:positionH relativeFrom="rightMargin">
                  <wp:posOffset>-2260600</wp:posOffset>
                </wp:positionH>
                <wp:positionV relativeFrom="page">
                  <wp:posOffset>2800350</wp:posOffset>
                </wp:positionV>
                <wp:extent cx="2286000" cy="2806700"/>
                <wp:effectExtent l="0" t="0" r="19050" b="12700"/>
                <wp:wrapSquare wrapText="bothSides"/>
                <wp:docPr id="2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2806700"/>
                        </a:xfrm>
                        <a:prstGeom prst="rect">
                          <a:avLst/>
                        </a:prstGeom>
                        <a:noFill/>
                        <a:ln w="12700">
                          <a:solidFill>
                            <a:schemeClr val="tx1"/>
                          </a:solidFill>
                          <a:miter lim="800000"/>
                          <a:headEnd/>
                          <a:tailEnd/>
                        </a:ln>
                      </wps:spPr>
                      <wps:txbx>
                        <w:txbxContent>
                          <w:p w14:paraId="712045A0" w14:textId="3813055E" w:rsidR="007F1671" w:rsidRDefault="007F1671" w:rsidP="0063508F">
                            <w:pPr>
                              <w:pStyle w:val="KeyFeaturesTitle"/>
                              <w:jc w:val="center"/>
                            </w:pPr>
                            <w:r>
                              <w:rPr>
                                <w:noProof/>
                              </w:rPr>
                              <w:drawing>
                                <wp:inline distT="0" distB="0" distL="0" distR="0" wp14:anchorId="4CC1CACD" wp14:editId="475FBAE8">
                                  <wp:extent cx="1384935" cy="276055"/>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prietary_word_logo.svg"/>
                                          <pic:cNvPicPr/>
                                        </pic:nvPicPr>
                                        <pic:blipFill rotWithShape="1">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rcRect t="22157" b="19463"/>
                                          <a:stretch/>
                                        </pic:blipFill>
                                        <pic:spPr bwMode="auto">
                                          <a:xfrm>
                                            <a:off x="0" y="0"/>
                                            <a:ext cx="1420081" cy="283061"/>
                                          </a:xfrm>
                                          <a:prstGeom prst="rect">
                                            <a:avLst/>
                                          </a:prstGeom>
                                          <a:ln>
                                            <a:noFill/>
                                          </a:ln>
                                          <a:extLst>
                                            <a:ext uri="{53640926-AAD7-44D8-BBD7-CCE9431645EC}">
                                              <a14:shadowObscured xmlns:a14="http://schemas.microsoft.com/office/drawing/2010/main"/>
                                            </a:ext>
                                          </a:extLst>
                                        </pic:spPr>
                                      </pic:pic>
                                    </a:graphicData>
                                  </a:graphic>
                                </wp:inline>
                              </w:drawing>
                            </w:r>
                          </w:p>
                          <w:p w14:paraId="67667381" w14:textId="33098090" w:rsidR="007F1671" w:rsidRDefault="007F1671" w:rsidP="00420129">
                            <w:pPr>
                              <w:pStyle w:val="KeyFeaturesTitle"/>
                            </w:pPr>
                            <w:r>
                              <w:t xml:space="preserve">RAIL APPS AND LIBRARY </w:t>
                            </w:r>
                            <w:r w:rsidRPr="00A47BAD">
                              <w:t>KEY FEATUR</w:t>
                            </w:r>
                            <w:r>
                              <w:t>ES</w:t>
                            </w:r>
                          </w:p>
                          <w:p w14:paraId="3D19A54D" w14:textId="113C733D" w:rsidR="008C6B9B" w:rsidRPr="008C6B9B" w:rsidRDefault="008C6B9B" w:rsidP="008C6B9B">
                            <w:pPr>
                              <w:pStyle w:val="KeyFeatureBullet"/>
                            </w:pPr>
                            <w:r w:rsidRPr="008C6B9B">
                              <w:t>FG23 Direct Mode settings in Radio Configurator</w:t>
                            </w:r>
                          </w:p>
                          <w:p w14:paraId="1BE760E1" w14:textId="6CB04F15" w:rsidR="008C6B9B" w:rsidRPr="008C6B9B" w:rsidRDefault="008C6B9B" w:rsidP="008C6B9B">
                            <w:pPr>
                              <w:pStyle w:val="KeyFeatureBullet"/>
                            </w:pPr>
                            <w:r w:rsidRPr="008C6B9B">
                              <w:t>WM-BUS T+C PHY support</w:t>
                            </w:r>
                          </w:p>
                          <w:p w14:paraId="167C4C6A" w14:textId="58E082D4" w:rsidR="008C6B9B" w:rsidRPr="008C6B9B" w:rsidRDefault="008C6B9B" w:rsidP="008C6B9B">
                            <w:pPr>
                              <w:pStyle w:val="KeyFeatureBullet"/>
                            </w:pPr>
                            <w:r w:rsidRPr="008C6B9B">
                              <w:t>FGM230S WM-BUS PHYs and Application support</w:t>
                            </w:r>
                          </w:p>
                          <w:p w14:paraId="398C4C95" w14:textId="3EB756C9" w:rsidR="008C6B9B" w:rsidRPr="008C6B9B" w:rsidRDefault="008C6B9B" w:rsidP="008C6B9B">
                            <w:pPr>
                              <w:pStyle w:val="KeyFeatureBullet"/>
                            </w:pPr>
                            <w:r w:rsidRPr="008C6B9B">
                              <w:t>RAIL NCP Sample Applications</w:t>
                            </w:r>
                          </w:p>
                          <w:p w14:paraId="5662D44F" w14:textId="2317FC99" w:rsidR="008C6B9B" w:rsidRPr="008C6B9B" w:rsidRDefault="008C6B9B" w:rsidP="008C6B9B">
                            <w:pPr>
                              <w:pStyle w:val="KeyFeatureBullet"/>
                            </w:pPr>
                            <w:r w:rsidRPr="008C6B9B">
                              <w:t>PSM support for DSSS-OQPSK Long Range PHYs</w:t>
                            </w:r>
                          </w:p>
                          <w:p w14:paraId="0DAD7924" w14:textId="69076B3D" w:rsidR="001C2411" w:rsidRDefault="001C2411" w:rsidP="001C2411">
                            <w:pPr>
                              <w:pStyle w:val="KeyFeaturesTitle"/>
                            </w:pPr>
                            <w:r>
                              <w:t xml:space="preserve">CONNECT APPS AND STACK </w:t>
                            </w:r>
                            <w:r w:rsidRPr="00A47BAD">
                              <w:t>KEY FEATUR</w:t>
                            </w:r>
                            <w:r>
                              <w:t>ES</w:t>
                            </w:r>
                          </w:p>
                          <w:p w14:paraId="0814FF78" w14:textId="4DD75DF2" w:rsidR="008C6B9B" w:rsidRDefault="008C6B9B" w:rsidP="008C6B9B">
                            <w:pPr>
                              <w:pStyle w:val="KeyFeatureBullet"/>
                            </w:pPr>
                            <w:r>
                              <w:t>Connect NCP support</w:t>
                            </w:r>
                          </w:p>
                          <w:p w14:paraId="530D0C47" w14:textId="3C9A7469" w:rsidR="001C2411" w:rsidRPr="00B82515" w:rsidRDefault="008C6B9B" w:rsidP="008C6B9B">
                            <w:pPr>
                              <w:pStyle w:val="KeyFeatureBullet"/>
                            </w:pPr>
                            <w:r>
                              <w:t>FGM230S Connect support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64A86C" id="_x0000_t202" coordsize="21600,21600" o:spt="202" path="m,l,21600r21600,l21600,xe">
                <v:stroke joinstyle="miter"/>
                <v:path gradientshapeok="t" o:connecttype="rect"/>
              </v:shapetype>
              <v:shape id="Text Box 2" o:spid="_x0000_s1026" type="#_x0000_t202" style="position:absolute;margin-left:-178pt;margin-top:220.5pt;width:180pt;height:221pt;z-index:-251656192;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" filled="f" strokecolor="black [3213]" strokeweight="1pt">
                <v:textbox>
                  <w:txbxContent>
                    <w:p w14:paraId="712045A0" w14:textId="3813055E" w:rsidR="007F1671" w:rsidRDefault="007F1671" w:rsidP="0063508F">
                      <w:pPr>
                        <w:pStyle w:val="KeyFeaturesTitle"/>
                        <w:jc w:val="center"/>
                      </w:pPr>
                      <w:r>
                        <w:rPr>
                          <w:noProof/>
                        </w:rPr>
                        <w:drawing>
                          <wp:inline distT="0" distB="0" distL="0" distR="0" wp14:anchorId="4CC1CACD" wp14:editId="475FBAE8">
                            <wp:extent cx="1384935" cy="276055"/>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prietary_word_logo.svg"/>
                                    <pic:cNvPicPr/>
                                  </pic:nvPicPr>
                                  <pic:blipFill rotWithShape="1">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rcRect t="22157" b="19463"/>
                                    <a:stretch/>
                                  </pic:blipFill>
                                  <pic:spPr bwMode="auto">
                                    <a:xfrm>
                                      <a:off x="0" y="0"/>
                                      <a:ext cx="1420081" cy="283061"/>
                                    </a:xfrm>
                                    <a:prstGeom prst="rect">
                                      <a:avLst/>
                                    </a:prstGeom>
                                    <a:ln>
                                      <a:noFill/>
                                    </a:ln>
                                    <a:extLst>
                                      <a:ext uri="{53640926-AAD7-44D8-BBD7-CCE9431645EC}">
                                        <a14:shadowObscured xmlns:a14="http://schemas.microsoft.com/office/drawing/2010/main"/>
                                      </a:ext>
                                    </a:extLst>
                                  </pic:spPr>
                                </pic:pic>
                              </a:graphicData>
                            </a:graphic>
                          </wp:inline>
                        </w:drawing>
                      </w:r>
                    </w:p>
                    <w:p w14:paraId="67667381" w14:textId="33098090" w:rsidR="007F1671" w:rsidRDefault="007F1671" w:rsidP="00420129">
                      <w:pPr>
                        <w:pStyle w:val="KeyFeaturesTitle"/>
                      </w:pPr>
                      <w:r>
                        <w:t xml:space="preserve">RAIL APPS AND LIBRARY </w:t>
                      </w:r>
                      <w:r w:rsidRPr="00A47BAD">
                        <w:t>KEY FEATUR</w:t>
                      </w:r>
                      <w:r>
                        <w:t>ES</w:t>
                      </w:r>
                    </w:p>
                    <w:p w14:paraId="3D19A54D" w14:textId="113C733D" w:rsidR="008C6B9B" w:rsidRPr="008C6B9B" w:rsidRDefault="008C6B9B" w:rsidP="008C6B9B">
                      <w:pPr>
                        <w:pStyle w:val="KeyFeatureBullet"/>
                      </w:pPr>
                      <w:r w:rsidRPr="008C6B9B">
                        <w:t>FG23 Direct Mode settings in Radio Configurator</w:t>
                      </w:r>
                    </w:p>
                    <w:p w14:paraId="1BE760E1" w14:textId="6CB04F15" w:rsidR="008C6B9B" w:rsidRPr="008C6B9B" w:rsidRDefault="008C6B9B" w:rsidP="008C6B9B">
                      <w:pPr>
                        <w:pStyle w:val="KeyFeatureBullet"/>
                      </w:pPr>
                      <w:r w:rsidRPr="008C6B9B">
                        <w:t>WM-BUS T+C PHY support</w:t>
                      </w:r>
                    </w:p>
                    <w:p w14:paraId="167C4C6A" w14:textId="58E082D4" w:rsidR="008C6B9B" w:rsidRPr="008C6B9B" w:rsidRDefault="008C6B9B" w:rsidP="008C6B9B">
                      <w:pPr>
                        <w:pStyle w:val="KeyFeatureBullet"/>
                      </w:pPr>
                      <w:r w:rsidRPr="008C6B9B">
                        <w:t>FGM230S WM-BUS PHYs and Application support</w:t>
                      </w:r>
                    </w:p>
                    <w:p w14:paraId="398C4C95" w14:textId="3EB756C9" w:rsidR="008C6B9B" w:rsidRPr="008C6B9B" w:rsidRDefault="008C6B9B" w:rsidP="008C6B9B">
                      <w:pPr>
                        <w:pStyle w:val="KeyFeatureBullet"/>
                      </w:pPr>
                      <w:r w:rsidRPr="008C6B9B">
                        <w:t>RAIL NCP Sample Applications</w:t>
                      </w:r>
                    </w:p>
                    <w:p w14:paraId="5662D44F" w14:textId="2317FC99" w:rsidR="008C6B9B" w:rsidRPr="008C6B9B" w:rsidRDefault="008C6B9B" w:rsidP="008C6B9B">
                      <w:pPr>
                        <w:pStyle w:val="KeyFeatureBullet"/>
                      </w:pPr>
                      <w:r w:rsidRPr="008C6B9B">
                        <w:t>PSM support for DSSS-OQPSK Long Range PHYs</w:t>
                      </w:r>
                    </w:p>
                    <w:p w14:paraId="0DAD7924" w14:textId="69076B3D" w:rsidR="001C2411" w:rsidRDefault="001C2411" w:rsidP="001C2411">
                      <w:pPr>
                        <w:pStyle w:val="KeyFeaturesTitle"/>
                      </w:pPr>
                      <w:r>
                        <w:t xml:space="preserve">CONNECT APPS AND STACK </w:t>
                      </w:r>
                      <w:r w:rsidRPr="00A47BAD">
                        <w:t>KEY FEATUR</w:t>
                      </w:r>
                      <w:r>
                        <w:t>ES</w:t>
                      </w:r>
                    </w:p>
                    <w:p w14:paraId="0814FF78" w14:textId="4DD75DF2" w:rsidR="008C6B9B" w:rsidRDefault="008C6B9B" w:rsidP="008C6B9B">
                      <w:pPr>
                        <w:pStyle w:val="KeyFeatureBullet"/>
                      </w:pPr>
                      <w:r>
                        <w:t>Connect NCP support</w:t>
                      </w:r>
                    </w:p>
                    <w:p w14:paraId="530D0C47" w14:textId="3C9A7469" w:rsidR="001C2411" w:rsidRPr="00B82515" w:rsidRDefault="008C6B9B" w:rsidP="008C6B9B">
                      <w:pPr>
                        <w:pStyle w:val="KeyFeatureBullet"/>
                      </w:pPr>
                      <w:r>
                        <w:t>FGM230S Connect support</w:t>
                      </w:r>
                    </w:p>
                  </w:txbxContent>
                </v:textbox>
                <w10:wrap type="square" anchorx="margin" anchory="page"/>
                <w10:anchorlock/>
              </v:shape>
            </w:pict>
          </mc:Fallback>
        </mc:AlternateContent>
      </w:r>
      <w:r w:rsidR="00B2088E">
        <w:rPr>
          <w:noProof/>
        </w:rPr>
        <w:t>Proprietary</w:t>
      </w:r>
      <w:r w:rsidR="00A47BAD">
        <w:rPr>
          <w:noProof/>
        </w:rPr>
        <w:t xml:space="preserve"> </w:t>
      </w:r>
      <w:r w:rsidR="0063508F">
        <w:rPr>
          <w:noProof/>
        </w:rPr>
        <w:t>Flex</w:t>
      </w:r>
      <w:r w:rsidR="00F41675" w:rsidRPr="00F41675">
        <w:rPr>
          <w:noProof/>
        </w:rPr>
        <w:t xml:space="preserve"> SDK</w:t>
      </w:r>
      <w:r w:rsidR="000C7975">
        <w:rPr>
          <w:noProof/>
        </w:rPr>
        <w:t xml:space="preserve"> </w:t>
      </w:r>
      <w:r w:rsidR="001D6CEC">
        <w:rPr>
          <w:noProof/>
        </w:rPr>
        <w:t>3.</w:t>
      </w:r>
      <w:r w:rsidR="00721B54">
        <w:rPr>
          <w:noProof/>
        </w:rPr>
        <w:t>6.</w:t>
      </w:r>
      <w:r w:rsidR="00873107">
        <w:rPr>
          <w:noProof/>
        </w:rPr>
        <w:t>1</w:t>
      </w:r>
      <w:r w:rsidR="00E21C8B">
        <w:rPr>
          <w:noProof/>
        </w:rPr>
        <w:t>.0</w:t>
      </w:r>
      <w:r w:rsidR="000C7975">
        <w:rPr>
          <w:noProof/>
        </w:rPr>
        <w:t xml:space="preserve"> </w:t>
      </w:r>
      <w:r w:rsidR="00753762">
        <w:rPr>
          <w:noProof/>
        </w:rPr>
        <w:t>GA</w:t>
      </w:r>
    </w:p>
    <w:p w14:paraId="2E336378" w14:textId="16C84CB9" w:rsidR="00B35029" w:rsidRPr="00B35029" w:rsidRDefault="00B35029" w:rsidP="00053BD1">
      <w:pPr>
        <w:pStyle w:val="Title"/>
        <w:rPr>
          <w:noProof/>
          <w:sz w:val="36"/>
          <w:szCs w:val="36"/>
        </w:rPr>
      </w:pPr>
      <w:r w:rsidRPr="00B35029">
        <w:rPr>
          <w:noProof/>
          <w:sz w:val="36"/>
          <w:szCs w:val="36"/>
        </w:rPr>
        <w:t>Gecko SDK</w:t>
      </w:r>
      <w:r w:rsidR="00B2088E">
        <w:rPr>
          <w:noProof/>
          <w:sz w:val="36"/>
          <w:szCs w:val="36"/>
        </w:rPr>
        <w:t xml:space="preserve"> Suite</w:t>
      </w:r>
      <w:r w:rsidR="003718BB">
        <w:rPr>
          <w:noProof/>
          <w:sz w:val="36"/>
          <w:szCs w:val="36"/>
        </w:rPr>
        <w:t xml:space="preserve"> </w:t>
      </w:r>
      <w:r w:rsidR="00753762">
        <w:rPr>
          <w:noProof/>
          <w:sz w:val="36"/>
          <w:szCs w:val="36"/>
        </w:rPr>
        <w:t>4.</w:t>
      </w:r>
      <w:r w:rsidR="00721B54">
        <w:rPr>
          <w:noProof/>
          <w:sz w:val="36"/>
          <w:szCs w:val="36"/>
        </w:rPr>
        <w:t>3</w:t>
      </w:r>
    </w:p>
    <w:p w14:paraId="29182601" w14:textId="5811E958" w:rsidR="00053BD1" w:rsidRPr="00B35029" w:rsidRDefault="00873107" w:rsidP="00053BD1">
      <w:pPr>
        <w:pStyle w:val="Title"/>
        <w:rPr>
          <w:sz w:val="36"/>
          <w:szCs w:val="36"/>
        </w:rPr>
      </w:pPr>
      <w:r>
        <w:rPr>
          <w:noProof/>
          <w:sz w:val="36"/>
          <w:szCs w:val="36"/>
        </w:rPr>
        <w:t>July 2</w:t>
      </w:r>
      <w:r w:rsidR="00377A73">
        <w:rPr>
          <w:noProof/>
          <w:sz w:val="36"/>
          <w:szCs w:val="36"/>
        </w:rPr>
        <w:t>6</w:t>
      </w:r>
      <w:r w:rsidR="006008E9" w:rsidRPr="006008E9">
        <w:rPr>
          <w:noProof/>
          <w:sz w:val="36"/>
          <w:szCs w:val="36"/>
        </w:rPr>
        <w:t>, 2023</w:t>
      </w:r>
    </w:p>
    <w:p w14:paraId="242A0304" w14:textId="19C2E810" w:rsidR="00560FA3" w:rsidRDefault="00CF3865" w:rsidP="00560FA3">
      <w:pPr>
        <w:pStyle w:val="FirstPagePara2"/>
      </w:pPr>
      <w:r w:rsidRPr="00CF3865">
        <w:t xml:space="preserve">The </w:t>
      </w:r>
      <w:r w:rsidR="006B40F9">
        <w:t xml:space="preserve">Proprietary </w:t>
      </w:r>
      <w:r w:rsidRPr="00CF3865">
        <w:t>Flex SDK is a complete software development suite for proprietary wireless applications.</w:t>
      </w:r>
      <w:r w:rsidR="002E7030">
        <w:t xml:space="preserve"> </w:t>
      </w:r>
      <w:r w:rsidR="00560FA3">
        <w:t xml:space="preserve">Per its namesake, Flex offers two implementation options. </w:t>
      </w:r>
    </w:p>
    <w:p w14:paraId="7AC27D7A" w14:textId="77777777" w:rsidR="00560FA3" w:rsidRDefault="00560FA3" w:rsidP="00560FA3">
      <w:pPr>
        <w:pStyle w:val="FirstPagePara2"/>
      </w:pPr>
      <w:r>
        <w:t xml:space="preserve">The first uses Silicon Labs RAIL (Radio Abstraction Interface Layer), an intuitive and easily-customizable radio interface layer designed to support both proprietary and standards-based wireless protocols. </w:t>
      </w:r>
    </w:p>
    <w:p w14:paraId="1254A709" w14:textId="77777777" w:rsidR="00560FA3" w:rsidRDefault="00560FA3" w:rsidP="00560FA3">
      <w:pPr>
        <w:pStyle w:val="FirstPagePara2"/>
      </w:pPr>
      <w:r>
        <w:t xml:space="preserve">The second uses Silicon Labs Connect, an IEEE 802.15.4-based networking stack designed for customizable broad-based proprietary wireless networking solutions that require low power consumption and operates in either the sub-GHz or 2.4 GHz frequency bands. The solution is targeted towards simple network topologies. </w:t>
      </w:r>
    </w:p>
    <w:p w14:paraId="5498C588" w14:textId="77777777" w:rsidR="00560FA3" w:rsidRDefault="00560FA3" w:rsidP="00560FA3">
      <w:pPr>
        <w:pStyle w:val="FirstPagePara2"/>
      </w:pPr>
      <w:r>
        <w:t>The Flex SDK is supplied with extensive documentation and sample applications. All examples are provided in source code within the Flex SDK sample applications.</w:t>
      </w:r>
    </w:p>
    <w:p w14:paraId="03DED444" w14:textId="025B5844" w:rsidR="00560FA3" w:rsidRDefault="00560FA3" w:rsidP="00560FA3">
      <w:pPr>
        <w:pStyle w:val="FirstPagePara2"/>
      </w:pPr>
      <w:r w:rsidRPr="000E3F06">
        <w:t>These release notes cover</w:t>
      </w:r>
      <w:r>
        <w:t xml:space="preserve"> SDK version</w:t>
      </w:r>
      <w:r w:rsidR="00B2088E">
        <w:t>(s)</w:t>
      </w:r>
      <w:r w:rsidRPr="000E3F06">
        <w:t>:</w:t>
      </w:r>
    </w:p>
    <w:p w14:paraId="1DAA1211" w14:textId="5334FD5F" w:rsidR="00787385" w:rsidRDefault="00787385" w:rsidP="00DC296D">
      <w:pPr>
        <w:spacing w:before="0"/>
        <w:jc w:val="left"/>
      </w:pPr>
    </w:p>
    <w:p w14:paraId="42395934" w14:textId="43C41FB8" w:rsidR="00873107" w:rsidRDefault="00873107" w:rsidP="00873107">
      <w:pPr>
        <w:spacing w:before="0"/>
        <w:jc w:val="left"/>
      </w:pPr>
      <w:r>
        <w:t>3.6.1.0 GA released July 2</w:t>
      </w:r>
      <w:r w:rsidR="00377A73">
        <w:t>6</w:t>
      </w:r>
      <w:r>
        <w:t>, 2023</w:t>
      </w:r>
    </w:p>
    <w:p w14:paraId="66DEB8D7" w14:textId="3E997717" w:rsidR="00DC296D" w:rsidRDefault="00DC296D" w:rsidP="00DC296D">
      <w:pPr>
        <w:spacing w:before="0"/>
        <w:jc w:val="left"/>
      </w:pPr>
      <w:r>
        <w:t>3.</w:t>
      </w:r>
      <w:r w:rsidR="00721B54">
        <w:t>6</w:t>
      </w:r>
      <w:r>
        <w:t>.</w:t>
      </w:r>
      <w:r w:rsidR="00657593">
        <w:t>0</w:t>
      </w:r>
      <w:r>
        <w:t xml:space="preserve">.0 GA released </w:t>
      </w:r>
      <w:r w:rsidR="00721B54">
        <w:t>June 7, 2023</w:t>
      </w:r>
    </w:p>
    <w:p w14:paraId="4A09F160" w14:textId="6DFC2BF0" w:rsidR="00CF3865" w:rsidRDefault="00CF3865" w:rsidP="009171B3"/>
    <w:p w14:paraId="5F4C3858" w14:textId="2EED76ED" w:rsidR="00CF3865" w:rsidRDefault="00CF3865" w:rsidP="009171B3"/>
    <w:p w14:paraId="66F8400E" w14:textId="116D4B1A" w:rsidR="00681716" w:rsidRDefault="00681716" w:rsidP="009171B3"/>
    <w:p w14:paraId="28E6D826" w14:textId="3EA83961" w:rsidR="00503352" w:rsidRDefault="00503352" w:rsidP="009171B3"/>
    <w:p w14:paraId="56AE195A" w14:textId="11CD25E2" w:rsidR="00503352" w:rsidRDefault="00503352" w:rsidP="009171B3"/>
    <w:p w14:paraId="64B03C21" w14:textId="77777777" w:rsidR="00546B47" w:rsidRPr="00546B47" w:rsidRDefault="00546B47" w:rsidP="005A3E61">
      <w:pPr>
        <w:pStyle w:val="FirstPagePara1"/>
        <w:jc w:val="left"/>
        <w:rPr>
          <w:b/>
          <w:sz w:val="22"/>
          <w:szCs w:val="22"/>
        </w:rPr>
      </w:pPr>
      <w:r w:rsidRPr="00546B47">
        <w:rPr>
          <w:b/>
          <w:sz w:val="22"/>
          <w:szCs w:val="22"/>
        </w:rPr>
        <w:t>Compatibility and Use Notices</w:t>
      </w:r>
    </w:p>
    <w:p w14:paraId="57FFBC3E" w14:textId="5944ABF7" w:rsidR="00546B47" w:rsidRDefault="00B21C0D" w:rsidP="005A3E61">
      <w:pPr>
        <w:pStyle w:val="FirstPagePara2"/>
        <w:ind w:right="180"/>
      </w:pPr>
      <w:r>
        <w:t>For information about</w:t>
      </w:r>
      <w:r w:rsidR="002814EF">
        <w:t xml:space="preserve"> </w:t>
      </w:r>
      <w:r w:rsidR="00D57476">
        <w:t>security</w:t>
      </w:r>
      <w:r>
        <w:t xml:space="preserve"> updates and notices, see the Security chapter of the Gecko Platform Release notes installed with this SDK or on the</w:t>
      </w:r>
      <w:r w:rsidR="00E55A56">
        <w:t xml:space="preserve"> TECH DOCS tab on</w:t>
      </w:r>
      <w:r>
        <w:t xml:space="preserve"> </w:t>
      </w:r>
      <w:hyperlink r:id="rId12" w:history="1">
        <w:r w:rsidR="00F27E6E" w:rsidRPr="00D74153">
          <w:rPr>
            <w:rStyle w:val="Hyperlink"/>
          </w:rPr>
          <w:t>https://www.silabs.com/developers/flex-sdk-connect-networking-stack</w:t>
        </w:r>
      </w:hyperlink>
      <w:r>
        <w:t>. Silicon Labs also strongly recommends that you subscribe to Security Advisories for up-to-date information. For instructions, or i</w:t>
      </w:r>
      <w:r w:rsidR="00546B47">
        <w:t xml:space="preserve">f you are new to the Silicon Labs </w:t>
      </w:r>
      <w:r w:rsidR="0063508F">
        <w:t>Flex</w:t>
      </w:r>
      <w:r w:rsidR="00546B47">
        <w:t xml:space="preserve"> SDK, see </w:t>
      </w:r>
      <w:r w:rsidR="00546B47" w:rsidRPr="00787559">
        <w:rPr>
          <w:rStyle w:val="ZXref"/>
        </w:rPr>
        <w:fldChar w:fldCharType="begin"/>
      </w:r>
      <w:r w:rsidR="00546B47" w:rsidRPr="00787559">
        <w:rPr>
          <w:rStyle w:val="ZXref"/>
        </w:rPr>
        <w:instrText xml:space="preserve"> REF _Ref6046669 \h </w:instrText>
      </w:r>
      <w:r w:rsidR="00546B47">
        <w:rPr>
          <w:rStyle w:val="ZXref"/>
        </w:rPr>
        <w:instrText xml:space="preserve"> \* MERGEFORMAT </w:instrText>
      </w:r>
      <w:r w:rsidR="00546B47" w:rsidRPr="00787559">
        <w:rPr>
          <w:rStyle w:val="ZXref"/>
        </w:rPr>
      </w:r>
      <w:r w:rsidR="00546B47" w:rsidRPr="00787559">
        <w:rPr>
          <w:rStyle w:val="ZXref"/>
        </w:rPr>
        <w:fldChar w:fldCharType="separate"/>
      </w:r>
      <w:r w:rsidR="00FA6E93" w:rsidRPr="00FA6E93">
        <w:rPr>
          <w:rStyle w:val="ZXref"/>
        </w:rPr>
        <w:t>Using This Release</w:t>
      </w:r>
      <w:r w:rsidR="00546B47" w:rsidRPr="00787559">
        <w:rPr>
          <w:rStyle w:val="ZXref"/>
        </w:rPr>
        <w:fldChar w:fldCharType="end"/>
      </w:r>
      <w:r w:rsidR="00546B47">
        <w:t xml:space="preserve">. </w:t>
      </w:r>
    </w:p>
    <w:p w14:paraId="08E572D7" w14:textId="5CB055E2" w:rsidR="00546B47" w:rsidRDefault="00546B47" w:rsidP="005A3E61">
      <w:pPr>
        <w:pStyle w:val="FirstPagePara2"/>
        <w:ind w:right="180"/>
        <w:rPr>
          <w:rStyle w:val="Zbold"/>
        </w:rPr>
      </w:pPr>
      <w:r w:rsidRPr="005D3E1C">
        <w:rPr>
          <w:rStyle w:val="Zbold"/>
        </w:rPr>
        <w:t xml:space="preserve">Compatible Compilers:  </w:t>
      </w:r>
    </w:p>
    <w:p w14:paraId="65734D30" w14:textId="637DDD9E" w:rsidR="00546B47" w:rsidRPr="00546B47" w:rsidRDefault="00546B47" w:rsidP="005A3E61">
      <w:pPr>
        <w:pStyle w:val="FirstPagePara2"/>
        <w:ind w:right="180"/>
        <w:rPr>
          <w:szCs w:val="18"/>
        </w:rPr>
      </w:pPr>
      <w:r w:rsidRPr="00546B47">
        <w:rPr>
          <w:szCs w:val="18"/>
        </w:rPr>
        <w:t xml:space="preserve">IAR Embedded Workbench for ARM (IAR-EWARM) version </w:t>
      </w:r>
      <w:r w:rsidR="00657593">
        <w:rPr>
          <w:szCs w:val="18"/>
        </w:rPr>
        <w:t>9.20.4</w:t>
      </w:r>
    </w:p>
    <w:p w14:paraId="1365154A" w14:textId="77777777" w:rsidR="00546B47" w:rsidRPr="00546B47" w:rsidRDefault="00546B47" w:rsidP="005A3E61">
      <w:pPr>
        <w:pStyle w:val="ListBullet"/>
        <w:ind w:right="180"/>
        <w:rPr>
          <w:szCs w:val="18"/>
        </w:rPr>
      </w:pPr>
      <w:r w:rsidRPr="00546B47">
        <w:rPr>
          <w:szCs w:val="18"/>
        </w:rPr>
        <w:t>Using</w:t>
      </w:r>
      <w:r w:rsidRPr="00546B47">
        <w:rPr>
          <w:spacing w:val="-34"/>
          <w:szCs w:val="18"/>
        </w:rPr>
        <w:t xml:space="preserve"> </w:t>
      </w:r>
      <w:r w:rsidRPr="00546B47">
        <w:rPr>
          <w:szCs w:val="18"/>
        </w:rPr>
        <w:t>wine to</w:t>
      </w:r>
      <w:r w:rsidRPr="00546B47">
        <w:rPr>
          <w:spacing w:val="-5"/>
          <w:szCs w:val="18"/>
        </w:rPr>
        <w:t xml:space="preserve"> </w:t>
      </w:r>
      <w:r w:rsidRPr="00546B47">
        <w:rPr>
          <w:szCs w:val="18"/>
        </w:rPr>
        <w:t>build</w:t>
      </w:r>
      <w:r w:rsidRPr="00546B47">
        <w:rPr>
          <w:spacing w:val="-5"/>
          <w:szCs w:val="18"/>
        </w:rPr>
        <w:t xml:space="preserve"> </w:t>
      </w:r>
      <w:r w:rsidRPr="00546B47">
        <w:rPr>
          <w:szCs w:val="18"/>
        </w:rPr>
        <w:t>with</w:t>
      </w:r>
      <w:r w:rsidRPr="00546B47">
        <w:rPr>
          <w:spacing w:val="-5"/>
          <w:szCs w:val="18"/>
        </w:rPr>
        <w:t xml:space="preserve"> </w:t>
      </w:r>
      <w:r w:rsidRPr="00546B47">
        <w:rPr>
          <w:szCs w:val="18"/>
        </w:rPr>
        <w:t>the</w:t>
      </w:r>
      <w:r w:rsidRPr="00546B47">
        <w:rPr>
          <w:spacing w:val="-5"/>
          <w:szCs w:val="18"/>
        </w:rPr>
        <w:t xml:space="preserve"> </w:t>
      </w:r>
      <w:r w:rsidRPr="00546B47">
        <w:rPr>
          <w:szCs w:val="18"/>
        </w:rPr>
        <w:t>IarBuild.exe</w:t>
      </w:r>
      <w:r w:rsidRPr="00546B47">
        <w:rPr>
          <w:spacing w:val="-5"/>
          <w:szCs w:val="18"/>
        </w:rPr>
        <w:t xml:space="preserve"> </w:t>
      </w:r>
      <w:r w:rsidRPr="00546B47">
        <w:rPr>
          <w:szCs w:val="18"/>
        </w:rPr>
        <w:t>command</w:t>
      </w:r>
      <w:r w:rsidRPr="00546B47">
        <w:rPr>
          <w:spacing w:val="-5"/>
          <w:szCs w:val="18"/>
        </w:rPr>
        <w:t xml:space="preserve"> </w:t>
      </w:r>
      <w:r w:rsidRPr="00546B47">
        <w:rPr>
          <w:szCs w:val="18"/>
        </w:rPr>
        <w:t>line</w:t>
      </w:r>
      <w:r w:rsidRPr="00546B47">
        <w:rPr>
          <w:spacing w:val="-4"/>
          <w:szCs w:val="18"/>
        </w:rPr>
        <w:t xml:space="preserve"> </w:t>
      </w:r>
      <w:r w:rsidRPr="00546B47">
        <w:rPr>
          <w:szCs w:val="18"/>
        </w:rPr>
        <w:t>utility</w:t>
      </w:r>
      <w:r w:rsidRPr="00546B47">
        <w:rPr>
          <w:spacing w:val="-5"/>
          <w:szCs w:val="18"/>
        </w:rPr>
        <w:t xml:space="preserve"> </w:t>
      </w:r>
      <w:r w:rsidRPr="00546B47">
        <w:rPr>
          <w:szCs w:val="18"/>
        </w:rPr>
        <w:t>or</w:t>
      </w:r>
      <w:r w:rsidRPr="00546B47">
        <w:rPr>
          <w:spacing w:val="-5"/>
          <w:szCs w:val="18"/>
        </w:rPr>
        <w:t xml:space="preserve"> </w:t>
      </w:r>
      <w:r w:rsidRPr="00546B47">
        <w:rPr>
          <w:szCs w:val="18"/>
        </w:rPr>
        <w:t>IAR</w:t>
      </w:r>
      <w:r w:rsidRPr="00546B47">
        <w:rPr>
          <w:spacing w:val="-5"/>
          <w:szCs w:val="18"/>
        </w:rPr>
        <w:t xml:space="preserve"> </w:t>
      </w:r>
      <w:r w:rsidRPr="00546B47">
        <w:rPr>
          <w:szCs w:val="18"/>
        </w:rPr>
        <w:t>Embedded</w:t>
      </w:r>
      <w:r w:rsidRPr="00546B47">
        <w:rPr>
          <w:spacing w:val="-5"/>
          <w:szCs w:val="18"/>
        </w:rPr>
        <w:t xml:space="preserve"> </w:t>
      </w:r>
      <w:r w:rsidRPr="00546B47">
        <w:rPr>
          <w:szCs w:val="18"/>
        </w:rPr>
        <w:t>Workbench</w:t>
      </w:r>
      <w:r w:rsidRPr="00546B47">
        <w:rPr>
          <w:spacing w:val="-5"/>
          <w:szCs w:val="18"/>
        </w:rPr>
        <w:t xml:space="preserve"> </w:t>
      </w:r>
      <w:r w:rsidRPr="00546B47">
        <w:rPr>
          <w:szCs w:val="18"/>
        </w:rPr>
        <w:t>GUI</w:t>
      </w:r>
      <w:r w:rsidRPr="00546B47">
        <w:rPr>
          <w:spacing w:val="-4"/>
          <w:szCs w:val="18"/>
        </w:rPr>
        <w:t xml:space="preserve"> </w:t>
      </w:r>
      <w:r w:rsidRPr="00546B47">
        <w:rPr>
          <w:szCs w:val="18"/>
        </w:rPr>
        <w:t>on</w:t>
      </w:r>
      <w:r w:rsidRPr="00546B47">
        <w:rPr>
          <w:spacing w:val="-5"/>
          <w:szCs w:val="18"/>
        </w:rPr>
        <w:t xml:space="preserve"> </w:t>
      </w:r>
      <w:r w:rsidRPr="00546B47">
        <w:rPr>
          <w:szCs w:val="18"/>
        </w:rPr>
        <w:t>macOS</w:t>
      </w:r>
      <w:r w:rsidRPr="00546B47">
        <w:rPr>
          <w:spacing w:val="-5"/>
          <w:szCs w:val="18"/>
        </w:rPr>
        <w:t xml:space="preserve"> </w:t>
      </w:r>
      <w:r w:rsidRPr="00546B47">
        <w:rPr>
          <w:szCs w:val="18"/>
        </w:rPr>
        <w:t>or</w:t>
      </w:r>
      <w:r w:rsidRPr="00546B47">
        <w:rPr>
          <w:spacing w:val="-5"/>
          <w:szCs w:val="18"/>
        </w:rPr>
        <w:t xml:space="preserve"> </w:t>
      </w:r>
      <w:r w:rsidRPr="00546B47">
        <w:rPr>
          <w:szCs w:val="18"/>
        </w:rPr>
        <w:t>Linux could result in incorrect files being used due to collisions in wine’s hashing algorithm for generating short file</w:t>
      </w:r>
      <w:r w:rsidRPr="00546B47">
        <w:rPr>
          <w:spacing w:val="-14"/>
          <w:szCs w:val="18"/>
        </w:rPr>
        <w:t xml:space="preserve"> </w:t>
      </w:r>
      <w:r w:rsidRPr="00546B47">
        <w:rPr>
          <w:szCs w:val="18"/>
        </w:rPr>
        <w:t xml:space="preserve">names. </w:t>
      </w:r>
    </w:p>
    <w:p w14:paraId="27EE6C1C" w14:textId="77777777" w:rsidR="00546B47" w:rsidRPr="00546B47" w:rsidRDefault="00546B47" w:rsidP="005A3E61">
      <w:pPr>
        <w:pStyle w:val="ListBullet"/>
        <w:ind w:right="180"/>
        <w:rPr>
          <w:szCs w:val="18"/>
        </w:rPr>
      </w:pPr>
      <w:r w:rsidRPr="00546B47">
        <w:rPr>
          <w:szCs w:val="18"/>
        </w:rPr>
        <w:t>Customers on macOS or Linux are advised not to build with IAR outside of Simplicity Studio. Customers who do should carefully verify that the correct files are being used.</w:t>
      </w:r>
    </w:p>
    <w:p w14:paraId="00B638CE" w14:textId="423FFA42" w:rsidR="00546B47" w:rsidRPr="00546B47" w:rsidRDefault="00546B47" w:rsidP="005A3E61">
      <w:pPr>
        <w:ind w:right="180"/>
        <w:rPr>
          <w:szCs w:val="18"/>
        </w:rPr>
      </w:pPr>
      <w:r w:rsidRPr="00546B47">
        <w:rPr>
          <w:szCs w:val="18"/>
        </w:rPr>
        <w:t>GCC</w:t>
      </w:r>
      <w:r w:rsidRPr="00546B47">
        <w:rPr>
          <w:spacing w:val="15"/>
          <w:szCs w:val="18"/>
        </w:rPr>
        <w:t xml:space="preserve"> </w:t>
      </w:r>
      <w:r w:rsidRPr="00546B47">
        <w:rPr>
          <w:szCs w:val="18"/>
        </w:rPr>
        <w:t>(The</w:t>
      </w:r>
      <w:r w:rsidRPr="00546B47">
        <w:rPr>
          <w:spacing w:val="16"/>
          <w:szCs w:val="18"/>
        </w:rPr>
        <w:t xml:space="preserve"> </w:t>
      </w:r>
      <w:r w:rsidRPr="00546B47">
        <w:rPr>
          <w:szCs w:val="18"/>
        </w:rPr>
        <w:t>GNU</w:t>
      </w:r>
      <w:r w:rsidRPr="00546B47">
        <w:rPr>
          <w:spacing w:val="16"/>
          <w:szCs w:val="18"/>
        </w:rPr>
        <w:t xml:space="preserve"> </w:t>
      </w:r>
      <w:r w:rsidRPr="00546B47">
        <w:rPr>
          <w:szCs w:val="18"/>
        </w:rPr>
        <w:t>Compiler</w:t>
      </w:r>
      <w:r w:rsidRPr="00546B47">
        <w:rPr>
          <w:spacing w:val="16"/>
          <w:szCs w:val="18"/>
        </w:rPr>
        <w:t xml:space="preserve"> </w:t>
      </w:r>
      <w:r w:rsidRPr="00546B47">
        <w:rPr>
          <w:szCs w:val="18"/>
        </w:rPr>
        <w:t>Collection)</w:t>
      </w:r>
      <w:r w:rsidRPr="00546B47">
        <w:rPr>
          <w:spacing w:val="16"/>
          <w:szCs w:val="18"/>
        </w:rPr>
        <w:t xml:space="preserve"> </w:t>
      </w:r>
      <w:r w:rsidRPr="00546B47">
        <w:rPr>
          <w:szCs w:val="18"/>
        </w:rPr>
        <w:t>version</w:t>
      </w:r>
      <w:r w:rsidRPr="00546B47">
        <w:rPr>
          <w:spacing w:val="16"/>
          <w:szCs w:val="18"/>
        </w:rPr>
        <w:t xml:space="preserve"> </w:t>
      </w:r>
      <w:r w:rsidR="002102F0" w:rsidRPr="002102F0">
        <w:rPr>
          <w:szCs w:val="18"/>
        </w:rPr>
        <w:t>10.3-2021.10</w:t>
      </w:r>
      <w:r w:rsidR="00E17C7C">
        <w:rPr>
          <w:szCs w:val="18"/>
        </w:rPr>
        <w:t>,</w:t>
      </w:r>
      <w:r w:rsidRPr="00546B47">
        <w:rPr>
          <w:spacing w:val="16"/>
          <w:szCs w:val="18"/>
        </w:rPr>
        <w:t xml:space="preserve"> </w:t>
      </w:r>
      <w:r w:rsidRPr="00546B47">
        <w:rPr>
          <w:szCs w:val="18"/>
        </w:rPr>
        <w:t>provided</w:t>
      </w:r>
      <w:r w:rsidRPr="00546B47">
        <w:rPr>
          <w:spacing w:val="16"/>
          <w:szCs w:val="18"/>
        </w:rPr>
        <w:t xml:space="preserve"> </w:t>
      </w:r>
      <w:r w:rsidRPr="00546B47">
        <w:rPr>
          <w:szCs w:val="18"/>
        </w:rPr>
        <w:t>with</w:t>
      </w:r>
      <w:r w:rsidRPr="00546B47">
        <w:rPr>
          <w:spacing w:val="16"/>
          <w:szCs w:val="18"/>
        </w:rPr>
        <w:t xml:space="preserve"> </w:t>
      </w:r>
      <w:r w:rsidRPr="00546B47">
        <w:rPr>
          <w:szCs w:val="18"/>
        </w:rPr>
        <w:t>Simplicity</w:t>
      </w:r>
      <w:r w:rsidRPr="00546B47">
        <w:rPr>
          <w:spacing w:val="16"/>
          <w:szCs w:val="18"/>
        </w:rPr>
        <w:t xml:space="preserve"> </w:t>
      </w:r>
      <w:r w:rsidRPr="00546B47">
        <w:rPr>
          <w:szCs w:val="18"/>
        </w:rPr>
        <w:t xml:space="preserve">Studio. </w:t>
      </w:r>
    </w:p>
    <w:p w14:paraId="4A726D1D" w14:textId="77777777" w:rsidR="00520108" w:rsidRPr="00546B47" w:rsidRDefault="00520108" w:rsidP="00546B47">
      <w:pPr>
        <w:spacing w:before="0" w:line="240" w:lineRule="auto"/>
      </w:pPr>
      <w:r w:rsidRPr="00546B47">
        <w:br w:type="page"/>
      </w:r>
    </w:p>
    <w:p w14:paraId="22D0C7DB" w14:textId="77777777" w:rsidR="00361CBA" w:rsidRDefault="00361CBA" w:rsidP="00361CBA">
      <w:pPr>
        <w:pStyle w:val="FirstPagePara1"/>
        <w:rPr>
          <w:b/>
        </w:rPr>
      </w:pPr>
      <w:r w:rsidRPr="00361CBA">
        <w:rPr>
          <w:b/>
        </w:rPr>
        <w:lastRenderedPageBreak/>
        <w:t>C</w:t>
      </w:r>
      <w:r>
        <w:rPr>
          <w:b/>
        </w:rPr>
        <w:t>ontents</w:t>
      </w:r>
    </w:p>
    <w:p w14:paraId="73258CAD" w14:textId="3E73A63A" w:rsidR="00AB0F7A" w:rsidRDefault="006A17C0">
      <w:pPr>
        <w:pStyle w:val="TOC1"/>
        <w:tabs>
          <w:tab w:val="left" w:pos="400"/>
          <w:tab w:val="right" w:leader="dot" w:pos="1079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36604021" w:history="1">
        <w:r w:rsidR="00AB0F7A" w:rsidRPr="00461F26">
          <w:rPr>
            <w:rStyle w:val="Hyperlink"/>
            <w:noProof/>
          </w:rPr>
          <w:t>1</w:t>
        </w:r>
        <w:r w:rsidR="00AB0F7A">
          <w:rPr>
            <w:rFonts w:asciiTheme="minorHAnsi" w:eastAsiaTheme="minorEastAsia" w:hAnsiTheme="minorHAnsi" w:cstheme="minorBidi"/>
            <w:noProof/>
            <w:sz w:val="22"/>
            <w:szCs w:val="22"/>
          </w:rPr>
          <w:tab/>
        </w:r>
        <w:r w:rsidR="00AB0F7A" w:rsidRPr="00461F26">
          <w:rPr>
            <w:rStyle w:val="Hyperlink"/>
            <w:noProof/>
          </w:rPr>
          <w:t>Connect Applications</w:t>
        </w:r>
        <w:r w:rsidR="00AB0F7A">
          <w:rPr>
            <w:noProof/>
            <w:webHidden/>
          </w:rPr>
          <w:tab/>
        </w:r>
        <w:r w:rsidR="00AB0F7A">
          <w:rPr>
            <w:noProof/>
            <w:webHidden/>
          </w:rPr>
          <w:fldChar w:fldCharType="begin"/>
        </w:r>
        <w:r w:rsidR="00AB0F7A">
          <w:rPr>
            <w:noProof/>
            <w:webHidden/>
          </w:rPr>
          <w:instrText xml:space="preserve"> PAGEREF _Toc136604021 \h </w:instrText>
        </w:r>
        <w:r w:rsidR="00AB0F7A">
          <w:rPr>
            <w:noProof/>
            <w:webHidden/>
          </w:rPr>
        </w:r>
        <w:r w:rsidR="00AB0F7A">
          <w:rPr>
            <w:noProof/>
            <w:webHidden/>
          </w:rPr>
          <w:fldChar w:fldCharType="separate"/>
        </w:r>
        <w:r w:rsidR="00C84952">
          <w:rPr>
            <w:noProof/>
            <w:webHidden/>
          </w:rPr>
          <w:t>1</w:t>
        </w:r>
        <w:r w:rsidR="00AB0F7A">
          <w:rPr>
            <w:noProof/>
            <w:webHidden/>
          </w:rPr>
          <w:fldChar w:fldCharType="end"/>
        </w:r>
      </w:hyperlink>
    </w:p>
    <w:p w14:paraId="0292B306" w14:textId="4CC59757"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22" w:history="1">
        <w:r w:rsidR="00AB0F7A" w:rsidRPr="00461F26">
          <w:rPr>
            <w:rStyle w:val="Hyperlink"/>
            <w:noProof/>
          </w:rPr>
          <w:t>1.1</w:t>
        </w:r>
        <w:r w:rsidR="00AB0F7A">
          <w:rPr>
            <w:rFonts w:asciiTheme="minorHAnsi" w:eastAsiaTheme="minorEastAsia" w:hAnsiTheme="minorHAnsi" w:cstheme="minorBidi"/>
            <w:noProof/>
            <w:sz w:val="22"/>
            <w:szCs w:val="22"/>
          </w:rPr>
          <w:tab/>
        </w:r>
        <w:r w:rsidR="00AB0F7A" w:rsidRPr="00461F26">
          <w:rPr>
            <w:rStyle w:val="Hyperlink"/>
            <w:noProof/>
          </w:rPr>
          <w:t>New Items</w:t>
        </w:r>
        <w:r w:rsidR="00AB0F7A">
          <w:rPr>
            <w:noProof/>
            <w:webHidden/>
          </w:rPr>
          <w:tab/>
        </w:r>
        <w:r w:rsidR="00AB0F7A">
          <w:rPr>
            <w:noProof/>
            <w:webHidden/>
          </w:rPr>
          <w:fldChar w:fldCharType="begin"/>
        </w:r>
        <w:r w:rsidR="00AB0F7A">
          <w:rPr>
            <w:noProof/>
            <w:webHidden/>
          </w:rPr>
          <w:instrText xml:space="preserve"> PAGEREF _Toc136604022 \h </w:instrText>
        </w:r>
        <w:r w:rsidR="00AB0F7A">
          <w:rPr>
            <w:noProof/>
            <w:webHidden/>
          </w:rPr>
        </w:r>
        <w:r w:rsidR="00AB0F7A">
          <w:rPr>
            <w:noProof/>
            <w:webHidden/>
          </w:rPr>
          <w:fldChar w:fldCharType="separate"/>
        </w:r>
        <w:r w:rsidR="00C84952">
          <w:rPr>
            <w:noProof/>
            <w:webHidden/>
          </w:rPr>
          <w:t>1</w:t>
        </w:r>
        <w:r w:rsidR="00AB0F7A">
          <w:rPr>
            <w:noProof/>
            <w:webHidden/>
          </w:rPr>
          <w:fldChar w:fldCharType="end"/>
        </w:r>
      </w:hyperlink>
    </w:p>
    <w:p w14:paraId="50EAAF7E" w14:textId="0203ED1F"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23" w:history="1">
        <w:r w:rsidR="00AB0F7A" w:rsidRPr="00461F26">
          <w:rPr>
            <w:rStyle w:val="Hyperlink"/>
            <w:noProof/>
          </w:rPr>
          <w:t>1.2</w:t>
        </w:r>
        <w:r w:rsidR="00AB0F7A">
          <w:rPr>
            <w:rFonts w:asciiTheme="minorHAnsi" w:eastAsiaTheme="minorEastAsia" w:hAnsiTheme="minorHAnsi" w:cstheme="minorBidi"/>
            <w:noProof/>
            <w:sz w:val="22"/>
            <w:szCs w:val="22"/>
          </w:rPr>
          <w:tab/>
        </w:r>
        <w:r w:rsidR="00AB0F7A" w:rsidRPr="00461F26">
          <w:rPr>
            <w:rStyle w:val="Hyperlink"/>
            <w:noProof/>
          </w:rPr>
          <w:t>Improvements</w:t>
        </w:r>
        <w:r w:rsidR="00AB0F7A">
          <w:rPr>
            <w:noProof/>
            <w:webHidden/>
          </w:rPr>
          <w:tab/>
        </w:r>
        <w:r w:rsidR="00AB0F7A">
          <w:rPr>
            <w:noProof/>
            <w:webHidden/>
          </w:rPr>
          <w:fldChar w:fldCharType="begin"/>
        </w:r>
        <w:r w:rsidR="00AB0F7A">
          <w:rPr>
            <w:noProof/>
            <w:webHidden/>
          </w:rPr>
          <w:instrText xml:space="preserve"> PAGEREF _Toc136604023 \h </w:instrText>
        </w:r>
        <w:r w:rsidR="00AB0F7A">
          <w:rPr>
            <w:noProof/>
            <w:webHidden/>
          </w:rPr>
        </w:r>
        <w:r w:rsidR="00AB0F7A">
          <w:rPr>
            <w:noProof/>
            <w:webHidden/>
          </w:rPr>
          <w:fldChar w:fldCharType="separate"/>
        </w:r>
        <w:r w:rsidR="00C84952">
          <w:rPr>
            <w:noProof/>
            <w:webHidden/>
          </w:rPr>
          <w:t>1</w:t>
        </w:r>
        <w:r w:rsidR="00AB0F7A">
          <w:rPr>
            <w:noProof/>
            <w:webHidden/>
          </w:rPr>
          <w:fldChar w:fldCharType="end"/>
        </w:r>
      </w:hyperlink>
    </w:p>
    <w:p w14:paraId="565B4519" w14:textId="3685AB8A"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24" w:history="1">
        <w:r w:rsidR="00AB0F7A" w:rsidRPr="00461F26">
          <w:rPr>
            <w:rStyle w:val="Hyperlink"/>
            <w:noProof/>
          </w:rPr>
          <w:t>1.3</w:t>
        </w:r>
        <w:r w:rsidR="00AB0F7A">
          <w:rPr>
            <w:rFonts w:asciiTheme="minorHAnsi" w:eastAsiaTheme="minorEastAsia" w:hAnsiTheme="minorHAnsi" w:cstheme="minorBidi"/>
            <w:noProof/>
            <w:sz w:val="22"/>
            <w:szCs w:val="22"/>
          </w:rPr>
          <w:tab/>
        </w:r>
        <w:r w:rsidR="00AB0F7A" w:rsidRPr="00461F26">
          <w:rPr>
            <w:rStyle w:val="Hyperlink"/>
            <w:noProof/>
          </w:rPr>
          <w:t>Fixed Issues</w:t>
        </w:r>
        <w:r w:rsidR="00AB0F7A">
          <w:rPr>
            <w:noProof/>
            <w:webHidden/>
          </w:rPr>
          <w:tab/>
        </w:r>
        <w:r w:rsidR="00AB0F7A">
          <w:rPr>
            <w:noProof/>
            <w:webHidden/>
          </w:rPr>
          <w:fldChar w:fldCharType="begin"/>
        </w:r>
        <w:r w:rsidR="00AB0F7A">
          <w:rPr>
            <w:noProof/>
            <w:webHidden/>
          </w:rPr>
          <w:instrText xml:space="preserve"> PAGEREF _Toc136604024 \h </w:instrText>
        </w:r>
        <w:r w:rsidR="00AB0F7A">
          <w:rPr>
            <w:noProof/>
            <w:webHidden/>
          </w:rPr>
        </w:r>
        <w:r w:rsidR="00AB0F7A">
          <w:rPr>
            <w:noProof/>
            <w:webHidden/>
          </w:rPr>
          <w:fldChar w:fldCharType="separate"/>
        </w:r>
        <w:r w:rsidR="00C84952">
          <w:rPr>
            <w:noProof/>
            <w:webHidden/>
          </w:rPr>
          <w:t>1</w:t>
        </w:r>
        <w:r w:rsidR="00AB0F7A">
          <w:rPr>
            <w:noProof/>
            <w:webHidden/>
          </w:rPr>
          <w:fldChar w:fldCharType="end"/>
        </w:r>
      </w:hyperlink>
    </w:p>
    <w:p w14:paraId="0676B623" w14:textId="3E059B7B"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25" w:history="1">
        <w:r w:rsidR="00AB0F7A" w:rsidRPr="00461F26">
          <w:rPr>
            <w:rStyle w:val="Hyperlink"/>
            <w:noProof/>
          </w:rPr>
          <w:t>1.4</w:t>
        </w:r>
        <w:r w:rsidR="00AB0F7A">
          <w:rPr>
            <w:rFonts w:asciiTheme="minorHAnsi" w:eastAsiaTheme="minorEastAsia" w:hAnsiTheme="minorHAnsi" w:cstheme="minorBidi"/>
            <w:noProof/>
            <w:sz w:val="22"/>
            <w:szCs w:val="22"/>
          </w:rPr>
          <w:tab/>
        </w:r>
        <w:r w:rsidR="00AB0F7A" w:rsidRPr="00461F26">
          <w:rPr>
            <w:rStyle w:val="Hyperlink"/>
            <w:noProof/>
          </w:rPr>
          <w:t>Known Issues in the Current Release</w:t>
        </w:r>
        <w:r w:rsidR="00AB0F7A">
          <w:rPr>
            <w:noProof/>
            <w:webHidden/>
          </w:rPr>
          <w:tab/>
        </w:r>
        <w:r w:rsidR="00AB0F7A">
          <w:rPr>
            <w:noProof/>
            <w:webHidden/>
          </w:rPr>
          <w:fldChar w:fldCharType="begin"/>
        </w:r>
        <w:r w:rsidR="00AB0F7A">
          <w:rPr>
            <w:noProof/>
            <w:webHidden/>
          </w:rPr>
          <w:instrText xml:space="preserve"> PAGEREF _Toc136604025 \h </w:instrText>
        </w:r>
        <w:r w:rsidR="00AB0F7A">
          <w:rPr>
            <w:noProof/>
            <w:webHidden/>
          </w:rPr>
        </w:r>
        <w:r w:rsidR="00AB0F7A">
          <w:rPr>
            <w:noProof/>
            <w:webHidden/>
          </w:rPr>
          <w:fldChar w:fldCharType="separate"/>
        </w:r>
        <w:r w:rsidR="00C84952">
          <w:rPr>
            <w:noProof/>
            <w:webHidden/>
          </w:rPr>
          <w:t>1</w:t>
        </w:r>
        <w:r w:rsidR="00AB0F7A">
          <w:rPr>
            <w:noProof/>
            <w:webHidden/>
          </w:rPr>
          <w:fldChar w:fldCharType="end"/>
        </w:r>
      </w:hyperlink>
    </w:p>
    <w:p w14:paraId="13361F54" w14:textId="1F225208"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26" w:history="1">
        <w:r w:rsidR="00AB0F7A" w:rsidRPr="00461F26">
          <w:rPr>
            <w:rStyle w:val="Hyperlink"/>
            <w:noProof/>
          </w:rPr>
          <w:t>1.5</w:t>
        </w:r>
        <w:r w:rsidR="00AB0F7A">
          <w:rPr>
            <w:rFonts w:asciiTheme="minorHAnsi" w:eastAsiaTheme="minorEastAsia" w:hAnsiTheme="minorHAnsi" w:cstheme="minorBidi"/>
            <w:noProof/>
            <w:sz w:val="22"/>
            <w:szCs w:val="22"/>
          </w:rPr>
          <w:tab/>
        </w:r>
        <w:r w:rsidR="00AB0F7A" w:rsidRPr="00461F26">
          <w:rPr>
            <w:rStyle w:val="Hyperlink"/>
            <w:noProof/>
          </w:rPr>
          <w:t>Deprecated Items</w:t>
        </w:r>
        <w:r w:rsidR="00AB0F7A">
          <w:rPr>
            <w:noProof/>
            <w:webHidden/>
          </w:rPr>
          <w:tab/>
        </w:r>
        <w:r w:rsidR="00AB0F7A">
          <w:rPr>
            <w:noProof/>
            <w:webHidden/>
          </w:rPr>
          <w:fldChar w:fldCharType="begin"/>
        </w:r>
        <w:r w:rsidR="00AB0F7A">
          <w:rPr>
            <w:noProof/>
            <w:webHidden/>
          </w:rPr>
          <w:instrText xml:space="preserve"> PAGEREF _Toc136604026 \h </w:instrText>
        </w:r>
        <w:r w:rsidR="00AB0F7A">
          <w:rPr>
            <w:noProof/>
            <w:webHidden/>
          </w:rPr>
        </w:r>
        <w:r w:rsidR="00AB0F7A">
          <w:rPr>
            <w:noProof/>
            <w:webHidden/>
          </w:rPr>
          <w:fldChar w:fldCharType="separate"/>
        </w:r>
        <w:r w:rsidR="00C84952">
          <w:rPr>
            <w:noProof/>
            <w:webHidden/>
          </w:rPr>
          <w:t>1</w:t>
        </w:r>
        <w:r w:rsidR="00AB0F7A">
          <w:rPr>
            <w:noProof/>
            <w:webHidden/>
          </w:rPr>
          <w:fldChar w:fldCharType="end"/>
        </w:r>
      </w:hyperlink>
    </w:p>
    <w:p w14:paraId="1E5C9F5A" w14:textId="2B8C3C39"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27" w:history="1">
        <w:r w:rsidR="00AB0F7A" w:rsidRPr="00461F26">
          <w:rPr>
            <w:rStyle w:val="Hyperlink"/>
            <w:noProof/>
          </w:rPr>
          <w:t>1.6</w:t>
        </w:r>
        <w:r w:rsidR="00AB0F7A">
          <w:rPr>
            <w:rFonts w:asciiTheme="minorHAnsi" w:eastAsiaTheme="minorEastAsia" w:hAnsiTheme="minorHAnsi" w:cstheme="minorBidi"/>
            <w:noProof/>
            <w:sz w:val="22"/>
            <w:szCs w:val="22"/>
          </w:rPr>
          <w:tab/>
        </w:r>
        <w:r w:rsidR="00AB0F7A" w:rsidRPr="00461F26">
          <w:rPr>
            <w:rStyle w:val="Hyperlink"/>
            <w:noProof/>
          </w:rPr>
          <w:t>Removed Items</w:t>
        </w:r>
        <w:r w:rsidR="00AB0F7A">
          <w:rPr>
            <w:noProof/>
            <w:webHidden/>
          </w:rPr>
          <w:tab/>
        </w:r>
        <w:r w:rsidR="00AB0F7A">
          <w:rPr>
            <w:noProof/>
            <w:webHidden/>
          </w:rPr>
          <w:fldChar w:fldCharType="begin"/>
        </w:r>
        <w:r w:rsidR="00AB0F7A">
          <w:rPr>
            <w:noProof/>
            <w:webHidden/>
          </w:rPr>
          <w:instrText xml:space="preserve"> PAGEREF _Toc136604027 \h </w:instrText>
        </w:r>
        <w:r w:rsidR="00AB0F7A">
          <w:rPr>
            <w:noProof/>
            <w:webHidden/>
          </w:rPr>
        </w:r>
        <w:r w:rsidR="00AB0F7A">
          <w:rPr>
            <w:noProof/>
            <w:webHidden/>
          </w:rPr>
          <w:fldChar w:fldCharType="separate"/>
        </w:r>
        <w:r w:rsidR="00C84952">
          <w:rPr>
            <w:noProof/>
            <w:webHidden/>
          </w:rPr>
          <w:t>1</w:t>
        </w:r>
        <w:r w:rsidR="00AB0F7A">
          <w:rPr>
            <w:noProof/>
            <w:webHidden/>
          </w:rPr>
          <w:fldChar w:fldCharType="end"/>
        </w:r>
      </w:hyperlink>
    </w:p>
    <w:p w14:paraId="6259FE42" w14:textId="6227D4CD" w:rsidR="00AB0F7A" w:rsidRDefault="00000000">
      <w:pPr>
        <w:pStyle w:val="TOC1"/>
        <w:tabs>
          <w:tab w:val="left" w:pos="400"/>
          <w:tab w:val="right" w:leader="dot" w:pos="10790"/>
        </w:tabs>
        <w:rPr>
          <w:rFonts w:asciiTheme="minorHAnsi" w:eastAsiaTheme="minorEastAsia" w:hAnsiTheme="minorHAnsi" w:cstheme="minorBidi"/>
          <w:noProof/>
          <w:sz w:val="22"/>
          <w:szCs w:val="22"/>
        </w:rPr>
      </w:pPr>
      <w:hyperlink w:anchor="_Toc136604028" w:history="1">
        <w:r w:rsidR="00AB0F7A" w:rsidRPr="00461F26">
          <w:rPr>
            <w:rStyle w:val="Hyperlink"/>
            <w:noProof/>
          </w:rPr>
          <w:t>2</w:t>
        </w:r>
        <w:r w:rsidR="00AB0F7A">
          <w:rPr>
            <w:rFonts w:asciiTheme="minorHAnsi" w:eastAsiaTheme="minorEastAsia" w:hAnsiTheme="minorHAnsi" w:cstheme="minorBidi"/>
            <w:noProof/>
            <w:sz w:val="22"/>
            <w:szCs w:val="22"/>
          </w:rPr>
          <w:tab/>
        </w:r>
        <w:r w:rsidR="00AB0F7A" w:rsidRPr="00461F26">
          <w:rPr>
            <w:rStyle w:val="Hyperlink"/>
            <w:noProof/>
          </w:rPr>
          <w:t>Connect Stack</w:t>
        </w:r>
        <w:r w:rsidR="00AB0F7A">
          <w:rPr>
            <w:noProof/>
            <w:webHidden/>
          </w:rPr>
          <w:tab/>
        </w:r>
        <w:r w:rsidR="00AB0F7A">
          <w:rPr>
            <w:noProof/>
            <w:webHidden/>
          </w:rPr>
          <w:fldChar w:fldCharType="begin"/>
        </w:r>
        <w:r w:rsidR="00AB0F7A">
          <w:rPr>
            <w:noProof/>
            <w:webHidden/>
          </w:rPr>
          <w:instrText xml:space="preserve"> PAGEREF _Toc136604028 \h </w:instrText>
        </w:r>
        <w:r w:rsidR="00AB0F7A">
          <w:rPr>
            <w:noProof/>
            <w:webHidden/>
          </w:rPr>
        </w:r>
        <w:r w:rsidR="00AB0F7A">
          <w:rPr>
            <w:noProof/>
            <w:webHidden/>
          </w:rPr>
          <w:fldChar w:fldCharType="separate"/>
        </w:r>
        <w:r w:rsidR="00C84952">
          <w:rPr>
            <w:noProof/>
            <w:webHidden/>
          </w:rPr>
          <w:t>2</w:t>
        </w:r>
        <w:r w:rsidR="00AB0F7A">
          <w:rPr>
            <w:noProof/>
            <w:webHidden/>
          </w:rPr>
          <w:fldChar w:fldCharType="end"/>
        </w:r>
      </w:hyperlink>
    </w:p>
    <w:p w14:paraId="317C1D84" w14:textId="28A99D82"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29" w:history="1">
        <w:r w:rsidR="00AB0F7A" w:rsidRPr="00461F26">
          <w:rPr>
            <w:rStyle w:val="Hyperlink"/>
            <w:noProof/>
          </w:rPr>
          <w:t>2.1</w:t>
        </w:r>
        <w:r w:rsidR="00AB0F7A">
          <w:rPr>
            <w:rFonts w:asciiTheme="minorHAnsi" w:eastAsiaTheme="minorEastAsia" w:hAnsiTheme="minorHAnsi" w:cstheme="minorBidi"/>
            <w:noProof/>
            <w:sz w:val="22"/>
            <w:szCs w:val="22"/>
          </w:rPr>
          <w:tab/>
        </w:r>
        <w:r w:rsidR="00AB0F7A" w:rsidRPr="00461F26">
          <w:rPr>
            <w:rStyle w:val="Hyperlink"/>
            <w:noProof/>
          </w:rPr>
          <w:t>New Items</w:t>
        </w:r>
        <w:r w:rsidR="00AB0F7A">
          <w:rPr>
            <w:noProof/>
            <w:webHidden/>
          </w:rPr>
          <w:tab/>
        </w:r>
        <w:r w:rsidR="00AB0F7A">
          <w:rPr>
            <w:noProof/>
            <w:webHidden/>
          </w:rPr>
          <w:fldChar w:fldCharType="begin"/>
        </w:r>
        <w:r w:rsidR="00AB0F7A">
          <w:rPr>
            <w:noProof/>
            <w:webHidden/>
          </w:rPr>
          <w:instrText xml:space="preserve"> PAGEREF _Toc136604029 \h </w:instrText>
        </w:r>
        <w:r w:rsidR="00AB0F7A">
          <w:rPr>
            <w:noProof/>
            <w:webHidden/>
          </w:rPr>
        </w:r>
        <w:r w:rsidR="00AB0F7A">
          <w:rPr>
            <w:noProof/>
            <w:webHidden/>
          </w:rPr>
          <w:fldChar w:fldCharType="separate"/>
        </w:r>
        <w:r w:rsidR="00C84952">
          <w:rPr>
            <w:noProof/>
            <w:webHidden/>
          </w:rPr>
          <w:t>2</w:t>
        </w:r>
        <w:r w:rsidR="00AB0F7A">
          <w:rPr>
            <w:noProof/>
            <w:webHidden/>
          </w:rPr>
          <w:fldChar w:fldCharType="end"/>
        </w:r>
      </w:hyperlink>
    </w:p>
    <w:p w14:paraId="01852E3E" w14:textId="3D48CDAD"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30" w:history="1">
        <w:r w:rsidR="00AB0F7A" w:rsidRPr="00461F26">
          <w:rPr>
            <w:rStyle w:val="Hyperlink"/>
            <w:noProof/>
          </w:rPr>
          <w:t>2.2</w:t>
        </w:r>
        <w:r w:rsidR="00AB0F7A">
          <w:rPr>
            <w:rFonts w:asciiTheme="minorHAnsi" w:eastAsiaTheme="minorEastAsia" w:hAnsiTheme="minorHAnsi" w:cstheme="minorBidi"/>
            <w:noProof/>
            <w:sz w:val="22"/>
            <w:szCs w:val="22"/>
          </w:rPr>
          <w:tab/>
        </w:r>
        <w:r w:rsidR="00AB0F7A" w:rsidRPr="00461F26">
          <w:rPr>
            <w:rStyle w:val="Hyperlink"/>
            <w:noProof/>
          </w:rPr>
          <w:t>Improvements</w:t>
        </w:r>
        <w:r w:rsidR="00AB0F7A">
          <w:rPr>
            <w:noProof/>
            <w:webHidden/>
          </w:rPr>
          <w:tab/>
        </w:r>
        <w:r w:rsidR="00AB0F7A">
          <w:rPr>
            <w:noProof/>
            <w:webHidden/>
          </w:rPr>
          <w:fldChar w:fldCharType="begin"/>
        </w:r>
        <w:r w:rsidR="00AB0F7A">
          <w:rPr>
            <w:noProof/>
            <w:webHidden/>
          </w:rPr>
          <w:instrText xml:space="preserve"> PAGEREF _Toc136604030 \h </w:instrText>
        </w:r>
        <w:r w:rsidR="00AB0F7A">
          <w:rPr>
            <w:noProof/>
            <w:webHidden/>
          </w:rPr>
        </w:r>
        <w:r w:rsidR="00AB0F7A">
          <w:rPr>
            <w:noProof/>
            <w:webHidden/>
          </w:rPr>
          <w:fldChar w:fldCharType="separate"/>
        </w:r>
        <w:r w:rsidR="00C84952">
          <w:rPr>
            <w:noProof/>
            <w:webHidden/>
          </w:rPr>
          <w:t>2</w:t>
        </w:r>
        <w:r w:rsidR="00AB0F7A">
          <w:rPr>
            <w:noProof/>
            <w:webHidden/>
          </w:rPr>
          <w:fldChar w:fldCharType="end"/>
        </w:r>
      </w:hyperlink>
    </w:p>
    <w:p w14:paraId="6D4BB977" w14:textId="2A9ECBCA"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31" w:history="1">
        <w:r w:rsidR="00AB0F7A" w:rsidRPr="00461F26">
          <w:rPr>
            <w:rStyle w:val="Hyperlink"/>
            <w:noProof/>
          </w:rPr>
          <w:t>2.3</w:t>
        </w:r>
        <w:r w:rsidR="00AB0F7A">
          <w:rPr>
            <w:rFonts w:asciiTheme="minorHAnsi" w:eastAsiaTheme="minorEastAsia" w:hAnsiTheme="minorHAnsi" w:cstheme="minorBidi"/>
            <w:noProof/>
            <w:sz w:val="22"/>
            <w:szCs w:val="22"/>
          </w:rPr>
          <w:tab/>
        </w:r>
        <w:r w:rsidR="00AB0F7A" w:rsidRPr="00461F26">
          <w:rPr>
            <w:rStyle w:val="Hyperlink"/>
            <w:noProof/>
          </w:rPr>
          <w:t>Fixed Issues</w:t>
        </w:r>
        <w:r w:rsidR="00AB0F7A">
          <w:rPr>
            <w:noProof/>
            <w:webHidden/>
          </w:rPr>
          <w:tab/>
        </w:r>
        <w:r w:rsidR="00AB0F7A">
          <w:rPr>
            <w:noProof/>
            <w:webHidden/>
          </w:rPr>
          <w:fldChar w:fldCharType="begin"/>
        </w:r>
        <w:r w:rsidR="00AB0F7A">
          <w:rPr>
            <w:noProof/>
            <w:webHidden/>
          </w:rPr>
          <w:instrText xml:space="preserve"> PAGEREF _Toc136604031 \h </w:instrText>
        </w:r>
        <w:r w:rsidR="00AB0F7A">
          <w:rPr>
            <w:noProof/>
            <w:webHidden/>
          </w:rPr>
        </w:r>
        <w:r w:rsidR="00AB0F7A">
          <w:rPr>
            <w:noProof/>
            <w:webHidden/>
          </w:rPr>
          <w:fldChar w:fldCharType="separate"/>
        </w:r>
        <w:r w:rsidR="00C84952">
          <w:rPr>
            <w:noProof/>
            <w:webHidden/>
          </w:rPr>
          <w:t>2</w:t>
        </w:r>
        <w:r w:rsidR="00AB0F7A">
          <w:rPr>
            <w:noProof/>
            <w:webHidden/>
          </w:rPr>
          <w:fldChar w:fldCharType="end"/>
        </w:r>
      </w:hyperlink>
    </w:p>
    <w:p w14:paraId="0D170C3C" w14:textId="4C635773"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32" w:history="1">
        <w:r w:rsidR="00AB0F7A" w:rsidRPr="00461F26">
          <w:rPr>
            <w:rStyle w:val="Hyperlink"/>
            <w:noProof/>
          </w:rPr>
          <w:t>2.4</w:t>
        </w:r>
        <w:r w:rsidR="00AB0F7A">
          <w:rPr>
            <w:rFonts w:asciiTheme="minorHAnsi" w:eastAsiaTheme="minorEastAsia" w:hAnsiTheme="minorHAnsi" w:cstheme="minorBidi"/>
            <w:noProof/>
            <w:sz w:val="22"/>
            <w:szCs w:val="22"/>
          </w:rPr>
          <w:tab/>
        </w:r>
        <w:r w:rsidR="00AB0F7A" w:rsidRPr="00461F26">
          <w:rPr>
            <w:rStyle w:val="Hyperlink"/>
            <w:noProof/>
          </w:rPr>
          <w:t>Known Issues in the Current Release</w:t>
        </w:r>
        <w:r w:rsidR="00AB0F7A">
          <w:rPr>
            <w:noProof/>
            <w:webHidden/>
          </w:rPr>
          <w:tab/>
        </w:r>
        <w:r w:rsidR="00AB0F7A">
          <w:rPr>
            <w:noProof/>
            <w:webHidden/>
          </w:rPr>
          <w:fldChar w:fldCharType="begin"/>
        </w:r>
        <w:r w:rsidR="00AB0F7A">
          <w:rPr>
            <w:noProof/>
            <w:webHidden/>
          </w:rPr>
          <w:instrText xml:space="preserve"> PAGEREF _Toc136604032 \h </w:instrText>
        </w:r>
        <w:r w:rsidR="00AB0F7A">
          <w:rPr>
            <w:noProof/>
            <w:webHidden/>
          </w:rPr>
        </w:r>
        <w:r w:rsidR="00AB0F7A">
          <w:rPr>
            <w:noProof/>
            <w:webHidden/>
          </w:rPr>
          <w:fldChar w:fldCharType="separate"/>
        </w:r>
        <w:r w:rsidR="00C84952">
          <w:rPr>
            <w:noProof/>
            <w:webHidden/>
          </w:rPr>
          <w:t>2</w:t>
        </w:r>
        <w:r w:rsidR="00AB0F7A">
          <w:rPr>
            <w:noProof/>
            <w:webHidden/>
          </w:rPr>
          <w:fldChar w:fldCharType="end"/>
        </w:r>
      </w:hyperlink>
    </w:p>
    <w:p w14:paraId="483D1E82" w14:textId="21F0D364"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33" w:history="1">
        <w:r w:rsidR="00AB0F7A" w:rsidRPr="00461F26">
          <w:rPr>
            <w:rStyle w:val="Hyperlink"/>
            <w:noProof/>
          </w:rPr>
          <w:t>2.5</w:t>
        </w:r>
        <w:r w:rsidR="00AB0F7A">
          <w:rPr>
            <w:rFonts w:asciiTheme="minorHAnsi" w:eastAsiaTheme="minorEastAsia" w:hAnsiTheme="minorHAnsi" w:cstheme="minorBidi"/>
            <w:noProof/>
            <w:sz w:val="22"/>
            <w:szCs w:val="22"/>
          </w:rPr>
          <w:tab/>
        </w:r>
        <w:r w:rsidR="00AB0F7A" w:rsidRPr="00461F26">
          <w:rPr>
            <w:rStyle w:val="Hyperlink"/>
            <w:noProof/>
          </w:rPr>
          <w:t>Deprecated Items</w:t>
        </w:r>
        <w:r w:rsidR="00AB0F7A">
          <w:rPr>
            <w:noProof/>
            <w:webHidden/>
          </w:rPr>
          <w:tab/>
        </w:r>
        <w:r w:rsidR="00AB0F7A">
          <w:rPr>
            <w:noProof/>
            <w:webHidden/>
          </w:rPr>
          <w:fldChar w:fldCharType="begin"/>
        </w:r>
        <w:r w:rsidR="00AB0F7A">
          <w:rPr>
            <w:noProof/>
            <w:webHidden/>
          </w:rPr>
          <w:instrText xml:space="preserve"> PAGEREF _Toc136604033 \h </w:instrText>
        </w:r>
        <w:r w:rsidR="00AB0F7A">
          <w:rPr>
            <w:noProof/>
            <w:webHidden/>
          </w:rPr>
        </w:r>
        <w:r w:rsidR="00AB0F7A">
          <w:rPr>
            <w:noProof/>
            <w:webHidden/>
          </w:rPr>
          <w:fldChar w:fldCharType="separate"/>
        </w:r>
        <w:r w:rsidR="00C84952">
          <w:rPr>
            <w:noProof/>
            <w:webHidden/>
          </w:rPr>
          <w:t>2</w:t>
        </w:r>
        <w:r w:rsidR="00AB0F7A">
          <w:rPr>
            <w:noProof/>
            <w:webHidden/>
          </w:rPr>
          <w:fldChar w:fldCharType="end"/>
        </w:r>
      </w:hyperlink>
    </w:p>
    <w:p w14:paraId="6BC82A5B" w14:textId="260AAF9A"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34" w:history="1">
        <w:r w:rsidR="00AB0F7A" w:rsidRPr="00461F26">
          <w:rPr>
            <w:rStyle w:val="Hyperlink"/>
            <w:noProof/>
          </w:rPr>
          <w:t>2.6</w:t>
        </w:r>
        <w:r w:rsidR="00AB0F7A">
          <w:rPr>
            <w:rFonts w:asciiTheme="minorHAnsi" w:eastAsiaTheme="minorEastAsia" w:hAnsiTheme="minorHAnsi" w:cstheme="minorBidi"/>
            <w:noProof/>
            <w:sz w:val="22"/>
            <w:szCs w:val="22"/>
          </w:rPr>
          <w:tab/>
        </w:r>
        <w:r w:rsidR="00AB0F7A" w:rsidRPr="00461F26">
          <w:rPr>
            <w:rStyle w:val="Hyperlink"/>
            <w:noProof/>
          </w:rPr>
          <w:t>Removed Items</w:t>
        </w:r>
        <w:r w:rsidR="00AB0F7A">
          <w:rPr>
            <w:noProof/>
            <w:webHidden/>
          </w:rPr>
          <w:tab/>
        </w:r>
        <w:r w:rsidR="00AB0F7A">
          <w:rPr>
            <w:noProof/>
            <w:webHidden/>
          </w:rPr>
          <w:fldChar w:fldCharType="begin"/>
        </w:r>
        <w:r w:rsidR="00AB0F7A">
          <w:rPr>
            <w:noProof/>
            <w:webHidden/>
          </w:rPr>
          <w:instrText xml:space="preserve"> PAGEREF _Toc136604034 \h </w:instrText>
        </w:r>
        <w:r w:rsidR="00AB0F7A">
          <w:rPr>
            <w:noProof/>
            <w:webHidden/>
          </w:rPr>
        </w:r>
        <w:r w:rsidR="00AB0F7A">
          <w:rPr>
            <w:noProof/>
            <w:webHidden/>
          </w:rPr>
          <w:fldChar w:fldCharType="separate"/>
        </w:r>
        <w:r w:rsidR="00C84952">
          <w:rPr>
            <w:noProof/>
            <w:webHidden/>
          </w:rPr>
          <w:t>2</w:t>
        </w:r>
        <w:r w:rsidR="00AB0F7A">
          <w:rPr>
            <w:noProof/>
            <w:webHidden/>
          </w:rPr>
          <w:fldChar w:fldCharType="end"/>
        </w:r>
      </w:hyperlink>
    </w:p>
    <w:p w14:paraId="790DC9AF" w14:textId="19C1B85B" w:rsidR="00AB0F7A" w:rsidRDefault="00000000">
      <w:pPr>
        <w:pStyle w:val="TOC1"/>
        <w:tabs>
          <w:tab w:val="left" w:pos="400"/>
          <w:tab w:val="right" w:leader="dot" w:pos="10790"/>
        </w:tabs>
        <w:rPr>
          <w:rFonts w:asciiTheme="minorHAnsi" w:eastAsiaTheme="minorEastAsia" w:hAnsiTheme="minorHAnsi" w:cstheme="minorBidi"/>
          <w:noProof/>
          <w:sz w:val="22"/>
          <w:szCs w:val="22"/>
        </w:rPr>
      </w:pPr>
      <w:hyperlink w:anchor="_Toc136604035" w:history="1">
        <w:r w:rsidR="00AB0F7A" w:rsidRPr="00461F26">
          <w:rPr>
            <w:rStyle w:val="Hyperlink"/>
            <w:noProof/>
          </w:rPr>
          <w:t>3</w:t>
        </w:r>
        <w:r w:rsidR="00AB0F7A">
          <w:rPr>
            <w:rFonts w:asciiTheme="minorHAnsi" w:eastAsiaTheme="minorEastAsia" w:hAnsiTheme="minorHAnsi" w:cstheme="minorBidi"/>
            <w:noProof/>
            <w:sz w:val="22"/>
            <w:szCs w:val="22"/>
          </w:rPr>
          <w:tab/>
        </w:r>
        <w:r w:rsidR="00AB0F7A" w:rsidRPr="00461F26">
          <w:rPr>
            <w:rStyle w:val="Hyperlink"/>
            <w:noProof/>
          </w:rPr>
          <w:t>RAIL Applications</w:t>
        </w:r>
        <w:r w:rsidR="00AB0F7A">
          <w:rPr>
            <w:noProof/>
            <w:webHidden/>
          </w:rPr>
          <w:tab/>
        </w:r>
        <w:r w:rsidR="00AB0F7A">
          <w:rPr>
            <w:noProof/>
            <w:webHidden/>
          </w:rPr>
          <w:fldChar w:fldCharType="begin"/>
        </w:r>
        <w:r w:rsidR="00AB0F7A">
          <w:rPr>
            <w:noProof/>
            <w:webHidden/>
          </w:rPr>
          <w:instrText xml:space="preserve"> PAGEREF _Toc136604035 \h </w:instrText>
        </w:r>
        <w:r w:rsidR="00AB0F7A">
          <w:rPr>
            <w:noProof/>
            <w:webHidden/>
          </w:rPr>
        </w:r>
        <w:r w:rsidR="00AB0F7A">
          <w:rPr>
            <w:noProof/>
            <w:webHidden/>
          </w:rPr>
          <w:fldChar w:fldCharType="separate"/>
        </w:r>
        <w:r w:rsidR="00C84952">
          <w:rPr>
            <w:noProof/>
            <w:webHidden/>
          </w:rPr>
          <w:t>3</w:t>
        </w:r>
        <w:r w:rsidR="00AB0F7A">
          <w:rPr>
            <w:noProof/>
            <w:webHidden/>
          </w:rPr>
          <w:fldChar w:fldCharType="end"/>
        </w:r>
      </w:hyperlink>
    </w:p>
    <w:p w14:paraId="20FF3CAE" w14:textId="5CFFF6DB"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36" w:history="1">
        <w:r w:rsidR="00AB0F7A" w:rsidRPr="00461F26">
          <w:rPr>
            <w:rStyle w:val="Hyperlink"/>
            <w:noProof/>
          </w:rPr>
          <w:t>3.1</w:t>
        </w:r>
        <w:r w:rsidR="00AB0F7A">
          <w:rPr>
            <w:rFonts w:asciiTheme="minorHAnsi" w:eastAsiaTheme="minorEastAsia" w:hAnsiTheme="minorHAnsi" w:cstheme="minorBidi"/>
            <w:noProof/>
            <w:sz w:val="22"/>
            <w:szCs w:val="22"/>
          </w:rPr>
          <w:tab/>
        </w:r>
        <w:r w:rsidR="00AB0F7A" w:rsidRPr="00461F26">
          <w:rPr>
            <w:rStyle w:val="Hyperlink"/>
            <w:noProof/>
          </w:rPr>
          <w:t>New Items</w:t>
        </w:r>
        <w:r w:rsidR="00AB0F7A">
          <w:rPr>
            <w:noProof/>
            <w:webHidden/>
          </w:rPr>
          <w:tab/>
        </w:r>
        <w:r w:rsidR="00AB0F7A">
          <w:rPr>
            <w:noProof/>
            <w:webHidden/>
          </w:rPr>
          <w:fldChar w:fldCharType="begin"/>
        </w:r>
        <w:r w:rsidR="00AB0F7A">
          <w:rPr>
            <w:noProof/>
            <w:webHidden/>
          </w:rPr>
          <w:instrText xml:space="preserve"> PAGEREF _Toc136604036 \h </w:instrText>
        </w:r>
        <w:r w:rsidR="00AB0F7A">
          <w:rPr>
            <w:noProof/>
            <w:webHidden/>
          </w:rPr>
        </w:r>
        <w:r w:rsidR="00AB0F7A">
          <w:rPr>
            <w:noProof/>
            <w:webHidden/>
          </w:rPr>
          <w:fldChar w:fldCharType="separate"/>
        </w:r>
        <w:r w:rsidR="00C84952">
          <w:rPr>
            <w:noProof/>
            <w:webHidden/>
          </w:rPr>
          <w:t>3</w:t>
        </w:r>
        <w:r w:rsidR="00AB0F7A">
          <w:rPr>
            <w:noProof/>
            <w:webHidden/>
          </w:rPr>
          <w:fldChar w:fldCharType="end"/>
        </w:r>
      </w:hyperlink>
    </w:p>
    <w:p w14:paraId="7AC7ADA8" w14:textId="1A3E1F80"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37" w:history="1">
        <w:r w:rsidR="00AB0F7A" w:rsidRPr="00461F26">
          <w:rPr>
            <w:rStyle w:val="Hyperlink"/>
            <w:noProof/>
          </w:rPr>
          <w:t>3.2</w:t>
        </w:r>
        <w:r w:rsidR="00AB0F7A">
          <w:rPr>
            <w:rFonts w:asciiTheme="minorHAnsi" w:eastAsiaTheme="minorEastAsia" w:hAnsiTheme="minorHAnsi" w:cstheme="minorBidi"/>
            <w:noProof/>
            <w:sz w:val="22"/>
            <w:szCs w:val="22"/>
          </w:rPr>
          <w:tab/>
        </w:r>
        <w:r w:rsidR="00AB0F7A" w:rsidRPr="00461F26">
          <w:rPr>
            <w:rStyle w:val="Hyperlink"/>
            <w:noProof/>
          </w:rPr>
          <w:t>Improvements</w:t>
        </w:r>
        <w:r w:rsidR="00AB0F7A">
          <w:rPr>
            <w:noProof/>
            <w:webHidden/>
          </w:rPr>
          <w:tab/>
        </w:r>
        <w:r w:rsidR="00AB0F7A">
          <w:rPr>
            <w:noProof/>
            <w:webHidden/>
          </w:rPr>
          <w:fldChar w:fldCharType="begin"/>
        </w:r>
        <w:r w:rsidR="00AB0F7A">
          <w:rPr>
            <w:noProof/>
            <w:webHidden/>
          </w:rPr>
          <w:instrText xml:space="preserve"> PAGEREF _Toc136604037 \h </w:instrText>
        </w:r>
        <w:r w:rsidR="00AB0F7A">
          <w:rPr>
            <w:noProof/>
            <w:webHidden/>
          </w:rPr>
        </w:r>
        <w:r w:rsidR="00AB0F7A">
          <w:rPr>
            <w:noProof/>
            <w:webHidden/>
          </w:rPr>
          <w:fldChar w:fldCharType="separate"/>
        </w:r>
        <w:r w:rsidR="00C84952">
          <w:rPr>
            <w:noProof/>
            <w:webHidden/>
          </w:rPr>
          <w:t>3</w:t>
        </w:r>
        <w:r w:rsidR="00AB0F7A">
          <w:rPr>
            <w:noProof/>
            <w:webHidden/>
          </w:rPr>
          <w:fldChar w:fldCharType="end"/>
        </w:r>
      </w:hyperlink>
    </w:p>
    <w:p w14:paraId="595E0D0D" w14:textId="0D425CC8"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38" w:history="1">
        <w:r w:rsidR="00AB0F7A" w:rsidRPr="00461F26">
          <w:rPr>
            <w:rStyle w:val="Hyperlink"/>
            <w:noProof/>
          </w:rPr>
          <w:t>3.3</w:t>
        </w:r>
        <w:r w:rsidR="00AB0F7A">
          <w:rPr>
            <w:rFonts w:asciiTheme="minorHAnsi" w:eastAsiaTheme="minorEastAsia" w:hAnsiTheme="minorHAnsi" w:cstheme="minorBidi"/>
            <w:noProof/>
            <w:sz w:val="22"/>
            <w:szCs w:val="22"/>
          </w:rPr>
          <w:tab/>
        </w:r>
        <w:r w:rsidR="00AB0F7A" w:rsidRPr="00461F26">
          <w:rPr>
            <w:rStyle w:val="Hyperlink"/>
            <w:noProof/>
          </w:rPr>
          <w:t>Fixed Issues</w:t>
        </w:r>
        <w:r w:rsidR="00AB0F7A">
          <w:rPr>
            <w:noProof/>
            <w:webHidden/>
          </w:rPr>
          <w:tab/>
        </w:r>
        <w:r w:rsidR="00AB0F7A">
          <w:rPr>
            <w:noProof/>
            <w:webHidden/>
          </w:rPr>
          <w:fldChar w:fldCharType="begin"/>
        </w:r>
        <w:r w:rsidR="00AB0F7A">
          <w:rPr>
            <w:noProof/>
            <w:webHidden/>
          </w:rPr>
          <w:instrText xml:space="preserve"> PAGEREF _Toc136604038 \h </w:instrText>
        </w:r>
        <w:r w:rsidR="00AB0F7A">
          <w:rPr>
            <w:noProof/>
            <w:webHidden/>
          </w:rPr>
        </w:r>
        <w:r w:rsidR="00AB0F7A">
          <w:rPr>
            <w:noProof/>
            <w:webHidden/>
          </w:rPr>
          <w:fldChar w:fldCharType="separate"/>
        </w:r>
        <w:r w:rsidR="00C84952">
          <w:rPr>
            <w:noProof/>
            <w:webHidden/>
          </w:rPr>
          <w:t>3</w:t>
        </w:r>
        <w:r w:rsidR="00AB0F7A">
          <w:rPr>
            <w:noProof/>
            <w:webHidden/>
          </w:rPr>
          <w:fldChar w:fldCharType="end"/>
        </w:r>
      </w:hyperlink>
    </w:p>
    <w:p w14:paraId="082791DB" w14:textId="7F2FB0D5"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39" w:history="1">
        <w:r w:rsidR="00AB0F7A" w:rsidRPr="00461F26">
          <w:rPr>
            <w:rStyle w:val="Hyperlink"/>
            <w:noProof/>
          </w:rPr>
          <w:t>3.4</w:t>
        </w:r>
        <w:r w:rsidR="00AB0F7A">
          <w:rPr>
            <w:rFonts w:asciiTheme="minorHAnsi" w:eastAsiaTheme="minorEastAsia" w:hAnsiTheme="minorHAnsi" w:cstheme="minorBidi"/>
            <w:noProof/>
            <w:sz w:val="22"/>
            <w:szCs w:val="22"/>
          </w:rPr>
          <w:tab/>
        </w:r>
        <w:r w:rsidR="00AB0F7A" w:rsidRPr="00461F26">
          <w:rPr>
            <w:rStyle w:val="Hyperlink"/>
            <w:noProof/>
          </w:rPr>
          <w:t>Known Issues in the Current Release</w:t>
        </w:r>
        <w:r w:rsidR="00AB0F7A">
          <w:rPr>
            <w:noProof/>
            <w:webHidden/>
          </w:rPr>
          <w:tab/>
        </w:r>
        <w:r w:rsidR="00AB0F7A">
          <w:rPr>
            <w:noProof/>
            <w:webHidden/>
          </w:rPr>
          <w:fldChar w:fldCharType="begin"/>
        </w:r>
        <w:r w:rsidR="00AB0F7A">
          <w:rPr>
            <w:noProof/>
            <w:webHidden/>
          </w:rPr>
          <w:instrText xml:space="preserve"> PAGEREF _Toc136604039 \h </w:instrText>
        </w:r>
        <w:r w:rsidR="00AB0F7A">
          <w:rPr>
            <w:noProof/>
            <w:webHidden/>
          </w:rPr>
        </w:r>
        <w:r w:rsidR="00AB0F7A">
          <w:rPr>
            <w:noProof/>
            <w:webHidden/>
          </w:rPr>
          <w:fldChar w:fldCharType="separate"/>
        </w:r>
        <w:r w:rsidR="00C84952">
          <w:rPr>
            <w:noProof/>
            <w:webHidden/>
          </w:rPr>
          <w:t>3</w:t>
        </w:r>
        <w:r w:rsidR="00AB0F7A">
          <w:rPr>
            <w:noProof/>
            <w:webHidden/>
          </w:rPr>
          <w:fldChar w:fldCharType="end"/>
        </w:r>
      </w:hyperlink>
    </w:p>
    <w:p w14:paraId="711321C6" w14:textId="2EFCF152"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40" w:history="1">
        <w:r w:rsidR="00AB0F7A" w:rsidRPr="00461F26">
          <w:rPr>
            <w:rStyle w:val="Hyperlink"/>
            <w:noProof/>
          </w:rPr>
          <w:t>3.5</w:t>
        </w:r>
        <w:r w:rsidR="00AB0F7A">
          <w:rPr>
            <w:rFonts w:asciiTheme="minorHAnsi" w:eastAsiaTheme="minorEastAsia" w:hAnsiTheme="minorHAnsi" w:cstheme="minorBidi"/>
            <w:noProof/>
            <w:sz w:val="22"/>
            <w:szCs w:val="22"/>
          </w:rPr>
          <w:tab/>
        </w:r>
        <w:r w:rsidR="00AB0F7A" w:rsidRPr="00461F26">
          <w:rPr>
            <w:rStyle w:val="Hyperlink"/>
            <w:noProof/>
          </w:rPr>
          <w:t>Deprecated Items</w:t>
        </w:r>
        <w:r w:rsidR="00AB0F7A">
          <w:rPr>
            <w:noProof/>
            <w:webHidden/>
          </w:rPr>
          <w:tab/>
        </w:r>
        <w:r w:rsidR="00AB0F7A">
          <w:rPr>
            <w:noProof/>
            <w:webHidden/>
          </w:rPr>
          <w:fldChar w:fldCharType="begin"/>
        </w:r>
        <w:r w:rsidR="00AB0F7A">
          <w:rPr>
            <w:noProof/>
            <w:webHidden/>
          </w:rPr>
          <w:instrText xml:space="preserve"> PAGEREF _Toc136604040 \h </w:instrText>
        </w:r>
        <w:r w:rsidR="00AB0F7A">
          <w:rPr>
            <w:noProof/>
            <w:webHidden/>
          </w:rPr>
        </w:r>
        <w:r w:rsidR="00AB0F7A">
          <w:rPr>
            <w:noProof/>
            <w:webHidden/>
          </w:rPr>
          <w:fldChar w:fldCharType="separate"/>
        </w:r>
        <w:r w:rsidR="00C84952">
          <w:rPr>
            <w:noProof/>
            <w:webHidden/>
          </w:rPr>
          <w:t>3</w:t>
        </w:r>
        <w:r w:rsidR="00AB0F7A">
          <w:rPr>
            <w:noProof/>
            <w:webHidden/>
          </w:rPr>
          <w:fldChar w:fldCharType="end"/>
        </w:r>
      </w:hyperlink>
    </w:p>
    <w:p w14:paraId="06039102" w14:textId="318EA817"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41" w:history="1">
        <w:r w:rsidR="00AB0F7A" w:rsidRPr="00461F26">
          <w:rPr>
            <w:rStyle w:val="Hyperlink"/>
            <w:noProof/>
          </w:rPr>
          <w:t>3.6</w:t>
        </w:r>
        <w:r w:rsidR="00AB0F7A">
          <w:rPr>
            <w:rFonts w:asciiTheme="minorHAnsi" w:eastAsiaTheme="minorEastAsia" w:hAnsiTheme="minorHAnsi" w:cstheme="minorBidi"/>
            <w:noProof/>
            <w:sz w:val="22"/>
            <w:szCs w:val="22"/>
          </w:rPr>
          <w:tab/>
        </w:r>
        <w:r w:rsidR="00AB0F7A" w:rsidRPr="00461F26">
          <w:rPr>
            <w:rStyle w:val="Hyperlink"/>
            <w:noProof/>
          </w:rPr>
          <w:t>Removed Items</w:t>
        </w:r>
        <w:r w:rsidR="00AB0F7A">
          <w:rPr>
            <w:noProof/>
            <w:webHidden/>
          </w:rPr>
          <w:tab/>
        </w:r>
        <w:r w:rsidR="00AB0F7A">
          <w:rPr>
            <w:noProof/>
            <w:webHidden/>
          </w:rPr>
          <w:fldChar w:fldCharType="begin"/>
        </w:r>
        <w:r w:rsidR="00AB0F7A">
          <w:rPr>
            <w:noProof/>
            <w:webHidden/>
          </w:rPr>
          <w:instrText xml:space="preserve"> PAGEREF _Toc136604041 \h </w:instrText>
        </w:r>
        <w:r w:rsidR="00AB0F7A">
          <w:rPr>
            <w:noProof/>
            <w:webHidden/>
          </w:rPr>
        </w:r>
        <w:r w:rsidR="00AB0F7A">
          <w:rPr>
            <w:noProof/>
            <w:webHidden/>
          </w:rPr>
          <w:fldChar w:fldCharType="separate"/>
        </w:r>
        <w:r w:rsidR="00C84952">
          <w:rPr>
            <w:noProof/>
            <w:webHidden/>
          </w:rPr>
          <w:t>3</w:t>
        </w:r>
        <w:r w:rsidR="00AB0F7A">
          <w:rPr>
            <w:noProof/>
            <w:webHidden/>
          </w:rPr>
          <w:fldChar w:fldCharType="end"/>
        </w:r>
      </w:hyperlink>
    </w:p>
    <w:p w14:paraId="51DEB8BE" w14:textId="194AF0A8" w:rsidR="00AB0F7A" w:rsidRDefault="00000000">
      <w:pPr>
        <w:pStyle w:val="TOC1"/>
        <w:tabs>
          <w:tab w:val="left" w:pos="400"/>
          <w:tab w:val="right" w:leader="dot" w:pos="10790"/>
        </w:tabs>
        <w:rPr>
          <w:rFonts w:asciiTheme="minorHAnsi" w:eastAsiaTheme="minorEastAsia" w:hAnsiTheme="minorHAnsi" w:cstheme="minorBidi"/>
          <w:noProof/>
          <w:sz w:val="22"/>
          <w:szCs w:val="22"/>
        </w:rPr>
      </w:pPr>
      <w:hyperlink w:anchor="_Toc136604042" w:history="1">
        <w:r w:rsidR="00AB0F7A" w:rsidRPr="00461F26">
          <w:rPr>
            <w:rStyle w:val="Hyperlink"/>
            <w:noProof/>
          </w:rPr>
          <w:t>4</w:t>
        </w:r>
        <w:r w:rsidR="00AB0F7A">
          <w:rPr>
            <w:rFonts w:asciiTheme="minorHAnsi" w:eastAsiaTheme="minorEastAsia" w:hAnsiTheme="minorHAnsi" w:cstheme="minorBidi"/>
            <w:noProof/>
            <w:sz w:val="22"/>
            <w:szCs w:val="22"/>
          </w:rPr>
          <w:tab/>
        </w:r>
        <w:r w:rsidR="00AB0F7A" w:rsidRPr="00461F26">
          <w:rPr>
            <w:rStyle w:val="Hyperlink"/>
            <w:noProof/>
          </w:rPr>
          <w:t>RAIL Library</w:t>
        </w:r>
        <w:r w:rsidR="00AB0F7A">
          <w:rPr>
            <w:noProof/>
            <w:webHidden/>
          </w:rPr>
          <w:tab/>
        </w:r>
        <w:r w:rsidR="00AB0F7A">
          <w:rPr>
            <w:noProof/>
            <w:webHidden/>
          </w:rPr>
          <w:fldChar w:fldCharType="begin"/>
        </w:r>
        <w:r w:rsidR="00AB0F7A">
          <w:rPr>
            <w:noProof/>
            <w:webHidden/>
          </w:rPr>
          <w:instrText xml:space="preserve"> PAGEREF _Toc136604042 \h </w:instrText>
        </w:r>
        <w:r w:rsidR="00AB0F7A">
          <w:rPr>
            <w:noProof/>
            <w:webHidden/>
          </w:rPr>
        </w:r>
        <w:r w:rsidR="00AB0F7A">
          <w:rPr>
            <w:noProof/>
            <w:webHidden/>
          </w:rPr>
          <w:fldChar w:fldCharType="separate"/>
        </w:r>
        <w:r w:rsidR="00C84952">
          <w:rPr>
            <w:noProof/>
            <w:webHidden/>
          </w:rPr>
          <w:t>4</w:t>
        </w:r>
        <w:r w:rsidR="00AB0F7A">
          <w:rPr>
            <w:noProof/>
            <w:webHidden/>
          </w:rPr>
          <w:fldChar w:fldCharType="end"/>
        </w:r>
      </w:hyperlink>
    </w:p>
    <w:p w14:paraId="686221A5" w14:textId="2BE53AC0"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43" w:history="1">
        <w:r w:rsidR="00AB0F7A" w:rsidRPr="00461F26">
          <w:rPr>
            <w:rStyle w:val="Hyperlink"/>
            <w:noProof/>
          </w:rPr>
          <w:t>4.1</w:t>
        </w:r>
        <w:r w:rsidR="00AB0F7A">
          <w:rPr>
            <w:rFonts w:asciiTheme="minorHAnsi" w:eastAsiaTheme="minorEastAsia" w:hAnsiTheme="minorHAnsi" w:cstheme="minorBidi"/>
            <w:noProof/>
            <w:sz w:val="22"/>
            <w:szCs w:val="22"/>
          </w:rPr>
          <w:tab/>
        </w:r>
        <w:r w:rsidR="00AB0F7A" w:rsidRPr="00461F26">
          <w:rPr>
            <w:rStyle w:val="Hyperlink"/>
            <w:noProof/>
          </w:rPr>
          <w:t>New Items</w:t>
        </w:r>
        <w:r w:rsidR="00AB0F7A">
          <w:rPr>
            <w:noProof/>
            <w:webHidden/>
          </w:rPr>
          <w:tab/>
        </w:r>
        <w:r w:rsidR="00AB0F7A">
          <w:rPr>
            <w:noProof/>
            <w:webHidden/>
          </w:rPr>
          <w:fldChar w:fldCharType="begin"/>
        </w:r>
        <w:r w:rsidR="00AB0F7A">
          <w:rPr>
            <w:noProof/>
            <w:webHidden/>
          </w:rPr>
          <w:instrText xml:space="preserve"> PAGEREF _Toc136604043 \h </w:instrText>
        </w:r>
        <w:r w:rsidR="00AB0F7A">
          <w:rPr>
            <w:noProof/>
            <w:webHidden/>
          </w:rPr>
        </w:r>
        <w:r w:rsidR="00AB0F7A">
          <w:rPr>
            <w:noProof/>
            <w:webHidden/>
          </w:rPr>
          <w:fldChar w:fldCharType="separate"/>
        </w:r>
        <w:r w:rsidR="00C84952">
          <w:rPr>
            <w:noProof/>
            <w:webHidden/>
          </w:rPr>
          <w:t>4</w:t>
        </w:r>
        <w:r w:rsidR="00AB0F7A">
          <w:rPr>
            <w:noProof/>
            <w:webHidden/>
          </w:rPr>
          <w:fldChar w:fldCharType="end"/>
        </w:r>
      </w:hyperlink>
    </w:p>
    <w:p w14:paraId="17B1A1DE" w14:textId="5789BD48"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44" w:history="1">
        <w:r w:rsidR="00AB0F7A" w:rsidRPr="00461F26">
          <w:rPr>
            <w:rStyle w:val="Hyperlink"/>
            <w:noProof/>
          </w:rPr>
          <w:t>4.2</w:t>
        </w:r>
        <w:r w:rsidR="00AB0F7A">
          <w:rPr>
            <w:rFonts w:asciiTheme="minorHAnsi" w:eastAsiaTheme="minorEastAsia" w:hAnsiTheme="minorHAnsi" w:cstheme="minorBidi"/>
            <w:noProof/>
            <w:sz w:val="22"/>
            <w:szCs w:val="22"/>
          </w:rPr>
          <w:tab/>
        </w:r>
        <w:r w:rsidR="00AB0F7A" w:rsidRPr="00461F26">
          <w:rPr>
            <w:rStyle w:val="Hyperlink"/>
            <w:noProof/>
          </w:rPr>
          <w:t>Improvements</w:t>
        </w:r>
        <w:r w:rsidR="00AB0F7A">
          <w:rPr>
            <w:noProof/>
            <w:webHidden/>
          </w:rPr>
          <w:tab/>
        </w:r>
        <w:r w:rsidR="00AB0F7A">
          <w:rPr>
            <w:noProof/>
            <w:webHidden/>
          </w:rPr>
          <w:fldChar w:fldCharType="begin"/>
        </w:r>
        <w:r w:rsidR="00AB0F7A">
          <w:rPr>
            <w:noProof/>
            <w:webHidden/>
          </w:rPr>
          <w:instrText xml:space="preserve"> PAGEREF _Toc136604044 \h </w:instrText>
        </w:r>
        <w:r w:rsidR="00AB0F7A">
          <w:rPr>
            <w:noProof/>
            <w:webHidden/>
          </w:rPr>
        </w:r>
        <w:r w:rsidR="00AB0F7A">
          <w:rPr>
            <w:noProof/>
            <w:webHidden/>
          </w:rPr>
          <w:fldChar w:fldCharType="separate"/>
        </w:r>
        <w:r w:rsidR="00C84952">
          <w:rPr>
            <w:noProof/>
            <w:webHidden/>
          </w:rPr>
          <w:t>4</w:t>
        </w:r>
        <w:r w:rsidR="00AB0F7A">
          <w:rPr>
            <w:noProof/>
            <w:webHidden/>
          </w:rPr>
          <w:fldChar w:fldCharType="end"/>
        </w:r>
      </w:hyperlink>
    </w:p>
    <w:p w14:paraId="149B7CD8" w14:textId="67909B79"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45" w:history="1">
        <w:r w:rsidR="00AB0F7A" w:rsidRPr="00461F26">
          <w:rPr>
            <w:rStyle w:val="Hyperlink"/>
            <w:noProof/>
          </w:rPr>
          <w:t>4.3</w:t>
        </w:r>
        <w:r w:rsidR="00AB0F7A">
          <w:rPr>
            <w:rFonts w:asciiTheme="minorHAnsi" w:eastAsiaTheme="minorEastAsia" w:hAnsiTheme="minorHAnsi" w:cstheme="minorBidi"/>
            <w:noProof/>
            <w:sz w:val="22"/>
            <w:szCs w:val="22"/>
          </w:rPr>
          <w:tab/>
        </w:r>
        <w:r w:rsidR="00AB0F7A" w:rsidRPr="00461F26">
          <w:rPr>
            <w:rStyle w:val="Hyperlink"/>
            <w:noProof/>
          </w:rPr>
          <w:t>Fixed Issues</w:t>
        </w:r>
        <w:r w:rsidR="00AB0F7A">
          <w:rPr>
            <w:noProof/>
            <w:webHidden/>
          </w:rPr>
          <w:tab/>
        </w:r>
        <w:r w:rsidR="00AB0F7A">
          <w:rPr>
            <w:noProof/>
            <w:webHidden/>
          </w:rPr>
          <w:fldChar w:fldCharType="begin"/>
        </w:r>
        <w:r w:rsidR="00AB0F7A">
          <w:rPr>
            <w:noProof/>
            <w:webHidden/>
          </w:rPr>
          <w:instrText xml:space="preserve"> PAGEREF _Toc136604045 \h </w:instrText>
        </w:r>
        <w:r w:rsidR="00AB0F7A">
          <w:rPr>
            <w:noProof/>
            <w:webHidden/>
          </w:rPr>
        </w:r>
        <w:r w:rsidR="00AB0F7A">
          <w:rPr>
            <w:noProof/>
            <w:webHidden/>
          </w:rPr>
          <w:fldChar w:fldCharType="separate"/>
        </w:r>
        <w:r w:rsidR="00C84952">
          <w:rPr>
            <w:noProof/>
            <w:webHidden/>
          </w:rPr>
          <w:t>5</w:t>
        </w:r>
        <w:r w:rsidR="00AB0F7A">
          <w:rPr>
            <w:noProof/>
            <w:webHidden/>
          </w:rPr>
          <w:fldChar w:fldCharType="end"/>
        </w:r>
      </w:hyperlink>
    </w:p>
    <w:p w14:paraId="2C1130FA" w14:textId="272926B6"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46" w:history="1">
        <w:r w:rsidR="00AB0F7A" w:rsidRPr="00461F26">
          <w:rPr>
            <w:rStyle w:val="Hyperlink"/>
            <w:noProof/>
          </w:rPr>
          <w:t>4.4</w:t>
        </w:r>
        <w:r w:rsidR="00AB0F7A">
          <w:rPr>
            <w:rFonts w:asciiTheme="minorHAnsi" w:eastAsiaTheme="minorEastAsia" w:hAnsiTheme="minorHAnsi" w:cstheme="minorBidi"/>
            <w:noProof/>
            <w:sz w:val="22"/>
            <w:szCs w:val="22"/>
          </w:rPr>
          <w:tab/>
        </w:r>
        <w:r w:rsidR="00AB0F7A" w:rsidRPr="00461F26">
          <w:rPr>
            <w:rStyle w:val="Hyperlink"/>
            <w:noProof/>
          </w:rPr>
          <w:t>Known Issues in the Current Release</w:t>
        </w:r>
        <w:r w:rsidR="00AB0F7A">
          <w:rPr>
            <w:noProof/>
            <w:webHidden/>
          </w:rPr>
          <w:tab/>
        </w:r>
        <w:r w:rsidR="00AB0F7A">
          <w:rPr>
            <w:noProof/>
            <w:webHidden/>
          </w:rPr>
          <w:fldChar w:fldCharType="begin"/>
        </w:r>
        <w:r w:rsidR="00AB0F7A">
          <w:rPr>
            <w:noProof/>
            <w:webHidden/>
          </w:rPr>
          <w:instrText xml:space="preserve"> PAGEREF _Toc136604046 \h </w:instrText>
        </w:r>
        <w:r w:rsidR="00AB0F7A">
          <w:rPr>
            <w:noProof/>
            <w:webHidden/>
          </w:rPr>
        </w:r>
        <w:r w:rsidR="00AB0F7A">
          <w:rPr>
            <w:noProof/>
            <w:webHidden/>
          </w:rPr>
          <w:fldChar w:fldCharType="separate"/>
        </w:r>
        <w:r w:rsidR="00C84952">
          <w:rPr>
            <w:noProof/>
            <w:webHidden/>
          </w:rPr>
          <w:t>6</w:t>
        </w:r>
        <w:r w:rsidR="00AB0F7A">
          <w:rPr>
            <w:noProof/>
            <w:webHidden/>
          </w:rPr>
          <w:fldChar w:fldCharType="end"/>
        </w:r>
      </w:hyperlink>
    </w:p>
    <w:p w14:paraId="2A90BDBD" w14:textId="15919E25"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47" w:history="1">
        <w:r w:rsidR="00AB0F7A" w:rsidRPr="00461F26">
          <w:rPr>
            <w:rStyle w:val="Hyperlink"/>
            <w:noProof/>
          </w:rPr>
          <w:t>4.5</w:t>
        </w:r>
        <w:r w:rsidR="00AB0F7A">
          <w:rPr>
            <w:rFonts w:asciiTheme="minorHAnsi" w:eastAsiaTheme="minorEastAsia" w:hAnsiTheme="minorHAnsi" w:cstheme="minorBidi"/>
            <w:noProof/>
            <w:sz w:val="22"/>
            <w:szCs w:val="22"/>
          </w:rPr>
          <w:tab/>
        </w:r>
        <w:r w:rsidR="00AB0F7A" w:rsidRPr="00461F26">
          <w:rPr>
            <w:rStyle w:val="Hyperlink"/>
            <w:noProof/>
          </w:rPr>
          <w:t>Deprecated Items</w:t>
        </w:r>
        <w:r w:rsidR="00AB0F7A">
          <w:rPr>
            <w:noProof/>
            <w:webHidden/>
          </w:rPr>
          <w:tab/>
        </w:r>
        <w:r w:rsidR="00AB0F7A">
          <w:rPr>
            <w:noProof/>
            <w:webHidden/>
          </w:rPr>
          <w:fldChar w:fldCharType="begin"/>
        </w:r>
        <w:r w:rsidR="00AB0F7A">
          <w:rPr>
            <w:noProof/>
            <w:webHidden/>
          </w:rPr>
          <w:instrText xml:space="preserve"> PAGEREF _Toc136604047 \h </w:instrText>
        </w:r>
        <w:r w:rsidR="00AB0F7A">
          <w:rPr>
            <w:noProof/>
            <w:webHidden/>
          </w:rPr>
        </w:r>
        <w:r w:rsidR="00AB0F7A">
          <w:rPr>
            <w:noProof/>
            <w:webHidden/>
          </w:rPr>
          <w:fldChar w:fldCharType="separate"/>
        </w:r>
        <w:r w:rsidR="00C84952">
          <w:rPr>
            <w:noProof/>
            <w:webHidden/>
          </w:rPr>
          <w:t>7</w:t>
        </w:r>
        <w:r w:rsidR="00AB0F7A">
          <w:rPr>
            <w:noProof/>
            <w:webHidden/>
          </w:rPr>
          <w:fldChar w:fldCharType="end"/>
        </w:r>
      </w:hyperlink>
    </w:p>
    <w:p w14:paraId="0DCBCA1D" w14:textId="24599FB2"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48" w:history="1">
        <w:r w:rsidR="00AB0F7A" w:rsidRPr="00461F26">
          <w:rPr>
            <w:rStyle w:val="Hyperlink"/>
            <w:noProof/>
          </w:rPr>
          <w:t>4.6</w:t>
        </w:r>
        <w:r w:rsidR="00AB0F7A">
          <w:rPr>
            <w:rFonts w:asciiTheme="minorHAnsi" w:eastAsiaTheme="minorEastAsia" w:hAnsiTheme="minorHAnsi" w:cstheme="minorBidi"/>
            <w:noProof/>
            <w:sz w:val="22"/>
            <w:szCs w:val="22"/>
          </w:rPr>
          <w:tab/>
        </w:r>
        <w:r w:rsidR="00AB0F7A" w:rsidRPr="00461F26">
          <w:rPr>
            <w:rStyle w:val="Hyperlink"/>
            <w:noProof/>
          </w:rPr>
          <w:t>Removed Items</w:t>
        </w:r>
        <w:r w:rsidR="00AB0F7A">
          <w:rPr>
            <w:noProof/>
            <w:webHidden/>
          </w:rPr>
          <w:tab/>
        </w:r>
        <w:r w:rsidR="00AB0F7A">
          <w:rPr>
            <w:noProof/>
            <w:webHidden/>
          </w:rPr>
          <w:fldChar w:fldCharType="begin"/>
        </w:r>
        <w:r w:rsidR="00AB0F7A">
          <w:rPr>
            <w:noProof/>
            <w:webHidden/>
          </w:rPr>
          <w:instrText xml:space="preserve"> PAGEREF _Toc136604048 \h </w:instrText>
        </w:r>
        <w:r w:rsidR="00AB0F7A">
          <w:rPr>
            <w:noProof/>
            <w:webHidden/>
          </w:rPr>
        </w:r>
        <w:r w:rsidR="00AB0F7A">
          <w:rPr>
            <w:noProof/>
            <w:webHidden/>
          </w:rPr>
          <w:fldChar w:fldCharType="separate"/>
        </w:r>
        <w:r w:rsidR="00C84952">
          <w:rPr>
            <w:noProof/>
            <w:webHidden/>
          </w:rPr>
          <w:t>7</w:t>
        </w:r>
        <w:r w:rsidR="00AB0F7A">
          <w:rPr>
            <w:noProof/>
            <w:webHidden/>
          </w:rPr>
          <w:fldChar w:fldCharType="end"/>
        </w:r>
      </w:hyperlink>
    </w:p>
    <w:p w14:paraId="5E1574D4" w14:textId="01132FD3" w:rsidR="00AB0F7A" w:rsidRDefault="00000000">
      <w:pPr>
        <w:pStyle w:val="TOC1"/>
        <w:tabs>
          <w:tab w:val="left" w:pos="400"/>
          <w:tab w:val="right" w:leader="dot" w:pos="10790"/>
        </w:tabs>
        <w:rPr>
          <w:rFonts w:asciiTheme="minorHAnsi" w:eastAsiaTheme="minorEastAsia" w:hAnsiTheme="minorHAnsi" w:cstheme="minorBidi"/>
          <w:noProof/>
          <w:sz w:val="22"/>
          <w:szCs w:val="22"/>
        </w:rPr>
      </w:pPr>
      <w:hyperlink w:anchor="_Toc136604049" w:history="1">
        <w:r w:rsidR="00AB0F7A" w:rsidRPr="00461F26">
          <w:rPr>
            <w:rStyle w:val="Hyperlink"/>
            <w:noProof/>
          </w:rPr>
          <w:t>5</w:t>
        </w:r>
        <w:r w:rsidR="00AB0F7A">
          <w:rPr>
            <w:rFonts w:asciiTheme="minorHAnsi" w:eastAsiaTheme="minorEastAsia" w:hAnsiTheme="minorHAnsi" w:cstheme="minorBidi"/>
            <w:noProof/>
            <w:sz w:val="22"/>
            <w:szCs w:val="22"/>
          </w:rPr>
          <w:tab/>
        </w:r>
        <w:r w:rsidR="00AB0F7A" w:rsidRPr="00461F26">
          <w:rPr>
            <w:rStyle w:val="Hyperlink"/>
            <w:noProof/>
          </w:rPr>
          <w:t>Using This</w:t>
        </w:r>
        <w:r w:rsidR="00AB0F7A" w:rsidRPr="00461F26">
          <w:rPr>
            <w:rStyle w:val="Hyperlink"/>
            <w:noProof/>
            <w:spacing w:val="22"/>
          </w:rPr>
          <w:t xml:space="preserve"> </w:t>
        </w:r>
        <w:r w:rsidR="00AB0F7A" w:rsidRPr="00461F26">
          <w:rPr>
            <w:rStyle w:val="Hyperlink"/>
            <w:noProof/>
          </w:rPr>
          <w:t>Release</w:t>
        </w:r>
        <w:r w:rsidR="00AB0F7A">
          <w:rPr>
            <w:noProof/>
            <w:webHidden/>
          </w:rPr>
          <w:tab/>
        </w:r>
        <w:r w:rsidR="00AB0F7A">
          <w:rPr>
            <w:noProof/>
            <w:webHidden/>
          </w:rPr>
          <w:fldChar w:fldCharType="begin"/>
        </w:r>
        <w:r w:rsidR="00AB0F7A">
          <w:rPr>
            <w:noProof/>
            <w:webHidden/>
          </w:rPr>
          <w:instrText xml:space="preserve"> PAGEREF _Toc136604049 \h </w:instrText>
        </w:r>
        <w:r w:rsidR="00AB0F7A">
          <w:rPr>
            <w:noProof/>
            <w:webHidden/>
          </w:rPr>
        </w:r>
        <w:r w:rsidR="00AB0F7A">
          <w:rPr>
            <w:noProof/>
            <w:webHidden/>
          </w:rPr>
          <w:fldChar w:fldCharType="separate"/>
        </w:r>
        <w:r w:rsidR="00C84952">
          <w:rPr>
            <w:noProof/>
            <w:webHidden/>
          </w:rPr>
          <w:t>8</w:t>
        </w:r>
        <w:r w:rsidR="00AB0F7A">
          <w:rPr>
            <w:noProof/>
            <w:webHidden/>
          </w:rPr>
          <w:fldChar w:fldCharType="end"/>
        </w:r>
      </w:hyperlink>
    </w:p>
    <w:p w14:paraId="782FCEFD" w14:textId="5EFE944C"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50" w:history="1">
        <w:r w:rsidR="00AB0F7A" w:rsidRPr="00461F26">
          <w:rPr>
            <w:rStyle w:val="Hyperlink"/>
            <w:noProof/>
          </w:rPr>
          <w:t>5.1</w:t>
        </w:r>
        <w:r w:rsidR="00AB0F7A">
          <w:rPr>
            <w:rFonts w:asciiTheme="minorHAnsi" w:eastAsiaTheme="minorEastAsia" w:hAnsiTheme="minorHAnsi" w:cstheme="minorBidi"/>
            <w:noProof/>
            <w:sz w:val="22"/>
            <w:szCs w:val="22"/>
          </w:rPr>
          <w:tab/>
        </w:r>
        <w:r w:rsidR="00AB0F7A" w:rsidRPr="00461F26">
          <w:rPr>
            <w:rStyle w:val="Hyperlink"/>
            <w:noProof/>
          </w:rPr>
          <w:t>Installation and Use</w:t>
        </w:r>
        <w:r w:rsidR="00AB0F7A">
          <w:rPr>
            <w:noProof/>
            <w:webHidden/>
          </w:rPr>
          <w:tab/>
        </w:r>
        <w:r w:rsidR="00AB0F7A">
          <w:rPr>
            <w:noProof/>
            <w:webHidden/>
          </w:rPr>
          <w:fldChar w:fldCharType="begin"/>
        </w:r>
        <w:r w:rsidR="00AB0F7A">
          <w:rPr>
            <w:noProof/>
            <w:webHidden/>
          </w:rPr>
          <w:instrText xml:space="preserve"> PAGEREF _Toc136604050 \h </w:instrText>
        </w:r>
        <w:r w:rsidR="00AB0F7A">
          <w:rPr>
            <w:noProof/>
            <w:webHidden/>
          </w:rPr>
        </w:r>
        <w:r w:rsidR="00AB0F7A">
          <w:rPr>
            <w:noProof/>
            <w:webHidden/>
          </w:rPr>
          <w:fldChar w:fldCharType="separate"/>
        </w:r>
        <w:r w:rsidR="00C84952">
          <w:rPr>
            <w:noProof/>
            <w:webHidden/>
          </w:rPr>
          <w:t>8</w:t>
        </w:r>
        <w:r w:rsidR="00AB0F7A">
          <w:rPr>
            <w:noProof/>
            <w:webHidden/>
          </w:rPr>
          <w:fldChar w:fldCharType="end"/>
        </w:r>
      </w:hyperlink>
    </w:p>
    <w:p w14:paraId="5D24C847" w14:textId="062D759E"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51" w:history="1">
        <w:r w:rsidR="00AB0F7A" w:rsidRPr="00461F26">
          <w:rPr>
            <w:rStyle w:val="Hyperlink"/>
            <w:noProof/>
          </w:rPr>
          <w:t>5.2</w:t>
        </w:r>
        <w:r w:rsidR="00AB0F7A">
          <w:rPr>
            <w:rFonts w:asciiTheme="minorHAnsi" w:eastAsiaTheme="minorEastAsia" w:hAnsiTheme="minorHAnsi" w:cstheme="minorBidi"/>
            <w:noProof/>
            <w:sz w:val="22"/>
            <w:szCs w:val="22"/>
          </w:rPr>
          <w:tab/>
        </w:r>
        <w:r w:rsidR="00AB0F7A" w:rsidRPr="00461F26">
          <w:rPr>
            <w:rStyle w:val="Hyperlink"/>
            <w:noProof/>
          </w:rPr>
          <w:t>Security Information</w:t>
        </w:r>
        <w:r w:rsidR="00AB0F7A">
          <w:rPr>
            <w:noProof/>
            <w:webHidden/>
          </w:rPr>
          <w:tab/>
        </w:r>
        <w:r w:rsidR="00AB0F7A">
          <w:rPr>
            <w:noProof/>
            <w:webHidden/>
          </w:rPr>
          <w:fldChar w:fldCharType="begin"/>
        </w:r>
        <w:r w:rsidR="00AB0F7A">
          <w:rPr>
            <w:noProof/>
            <w:webHidden/>
          </w:rPr>
          <w:instrText xml:space="preserve"> PAGEREF _Toc136604051 \h </w:instrText>
        </w:r>
        <w:r w:rsidR="00AB0F7A">
          <w:rPr>
            <w:noProof/>
            <w:webHidden/>
          </w:rPr>
        </w:r>
        <w:r w:rsidR="00AB0F7A">
          <w:rPr>
            <w:noProof/>
            <w:webHidden/>
          </w:rPr>
          <w:fldChar w:fldCharType="separate"/>
        </w:r>
        <w:r w:rsidR="00C84952">
          <w:rPr>
            <w:noProof/>
            <w:webHidden/>
          </w:rPr>
          <w:t>8</w:t>
        </w:r>
        <w:r w:rsidR="00AB0F7A">
          <w:rPr>
            <w:noProof/>
            <w:webHidden/>
          </w:rPr>
          <w:fldChar w:fldCharType="end"/>
        </w:r>
      </w:hyperlink>
    </w:p>
    <w:p w14:paraId="67243C1C" w14:textId="59F820F0" w:rsidR="00AB0F7A" w:rsidRDefault="00000000">
      <w:pPr>
        <w:pStyle w:val="TOC2"/>
        <w:tabs>
          <w:tab w:val="left" w:pos="800"/>
          <w:tab w:val="right" w:leader="dot" w:pos="10790"/>
        </w:tabs>
        <w:rPr>
          <w:rFonts w:asciiTheme="minorHAnsi" w:eastAsiaTheme="minorEastAsia" w:hAnsiTheme="minorHAnsi" w:cstheme="minorBidi"/>
          <w:noProof/>
          <w:sz w:val="22"/>
          <w:szCs w:val="22"/>
        </w:rPr>
      </w:pPr>
      <w:hyperlink w:anchor="_Toc136604052" w:history="1">
        <w:r w:rsidR="00AB0F7A" w:rsidRPr="00461F26">
          <w:rPr>
            <w:rStyle w:val="Hyperlink"/>
            <w:noProof/>
          </w:rPr>
          <w:t>5.3</w:t>
        </w:r>
        <w:r w:rsidR="00AB0F7A">
          <w:rPr>
            <w:rFonts w:asciiTheme="minorHAnsi" w:eastAsiaTheme="minorEastAsia" w:hAnsiTheme="minorHAnsi" w:cstheme="minorBidi"/>
            <w:noProof/>
            <w:sz w:val="22"/>
            <w:szCs w:val="22"/>
          </w:rPr>
          <w:tab/>
        </w:r>
        <w:r w:rsidR="00AB0F7A" w:rsidRPr="00461F26">
          <w:rPr>
            <w:rStyle w:val="Hyperlink"/>
            <w:noProof/>
          </w:rPr>
          <w:t>Support</w:t>
        </w:r>
        <w:r w:rsidR="00AB0F7A">
          <w:rPr>
            <w:noProof/>
            <w:webHidden/>
          </w:rPr>
          <w:tab/>
        </w:r>
        <w:r w:rsidR="00AB0F7A">
          <w:rPr>
            <w:noProof/>
            <w:webHidden/>
          </w:rPr>
          <w:fldChar w:fldCharType="begin"/>
        </w:r>
        <w:r w:rsidR="00AB0F7A">
          <w:rPr>
            <w:noProof/>
            <w:webHidden/>
          </w:rPr>
          <w:instrText xml:space="preserve"> PAGEREF _Toc136604052 \h </w:instrText>
        </w:r>
        <w:r w:rsidR="00AB0F7A">
          <w:rPr>
            <w:noProof/>
            <w:webHidden/>
          </w:rPr>
        </w:r>
        <w:r w:rsidR="00AB0F7A">
          <w:rPr>
            <w:noProof/>
            <w:webHidden/>
          </w:rPr>
          <w:fldChar w:fldCharType="separate"/>
        </w:r>
        <w:r w:rsidR="00C84952">
          <w:rPr>
            <w:noProof/>
            <w:webHidden/>
          </w:rPr>
          <w:t>9</w:t>
        </w:r>
        <w:r w:rsidR="00AB0F7A">
          <w:rPr>
            <w:noProof/>
            <w:webHidden/>
          </w:rPr>
          <w:fldChar w:fldCharType="end"/>
        </w:r>
      </w:hyperlink>
    </w:p>
    <w:p w14:paraId="429FCCA4" w14:textId="7422E2B9" w:rsidR="00361CBA" w:rsidRPr="00361CBA" w:rsidRDefault="006A17C0" w:rsidP="00361CBA">
      <w:pPr>
        <w:pStyle w:val="FirstPagePara2"/>
      </w:pPr>
      <w:r>
        <w:fldChar w:fldCharType="end"/>
      </w:r>
    </w:p>
    <w:p w14:paraId="077A82E7" w14:textId="77777777" w:rsidR="00520108" w:rsidRDefault="00520108" w:rsidP="00535C60">
      <w:pPr>
        <w:sectPr w:rsidR="00520108" w:rsidSect="00546B47">
          <w:headerReference w:type="default" r:id="rId13"/>
          <w:footerReference w:type="default" r:id="rId14"/>
          <w:headerReference w:type="first" r:id="rId15"/>
          <w:footerReference w:type="first" r:id="rId16"/>
          <w:pgSz w:w="12240" w:h="15840" w:code="1"/>
          <w:pgMar w:top="720" w:right="720" w:bottom="1170" w:left="720" w:header="43" w:footer="720" w:gutter="0"/>
          <w:pgNumType w:start="1"/>
          <w:cols w:space="720"/>
          <w:titlePg/>
          <w:docGrid w:linePitch="360"/>
        </w:sectPr>
      </w:pPr>
    </w:p>
    <w:p w14:paraId="17E64A28" w14:textId="5A42F005" w:rsidR="00B2088E" w:rsidRPr="00403731" w:rsidRDefault="00630B9D" w:rsidP="00403731">
      <w:pPr>
        <w:pStyle w:val="Heading1"/>
      </w:pPr>
      <w:bookmarkStart w:id="0" w:name="_Silicon_Labs_Thread"/>
      <w:bookmarkStart w:id="1" w:name="_Toc136604021"/>
      <w:bookmarkStart w:id="2" w:name="_Ref509489205"/>
      <w:bookmarkEnd w:id="0"/>
      <w:r>
        <w:lastRenderedPageBreak/>
        <w:t xml:space="preserve">Connect </w:t>
      </w:r>
      <w:r w:rsidR="00B2088E" w:rsidRPr="00403731">
        <w:t>Applications</w:t>
      </w:r>
      <w:bookmarkEnd w:id="1"/>
    </w:p>
    <w:p w14:paraId="036F1C93" w14:textId="60F22A05" w:rsidR="005A3E61" w:rsidRDefault="005A3E61" w:rsidP="00B2088E">
      <w:pPr>
        <w:pStyle w:val="Heading2"/>
      </w:pPr>
      <w:bookmarkStart w:id="3" w:name="_Toc136604022"/>
      <w:r>
        <w:t>New Items</w:t>
      </w:r>
      <w:bookmarkEnd w:id="3"/>
    </w:p>
    <w:p w14:paraId="7895BE18" w14:textId="1962F475" w:rsidR="00B375D4" w:rsidRDefault="00B375D4" w:rsidP="00AA7C11">
      <w:pPr>
        <w:rPr>
          <w:rStyle w:val="Zbold"/>
          <w:u w:val="single"/>
        </w:rPr>
      </w:pPr>
      <w:r w:rsidRPr="006778B6">
        <w:rPr>
          <w:rStyle w:val="Zbold"/>
          <w:u w:val="single"/>
        </w:rPr>
        <w:t xml:space="preserve">Added in release </w:t>
      </w:r>
      <w:r w:rsidR="0040308D">
        <w:rPr>
          <w:rStyle w:val="Zbold"/>
          <w:u w:val="single"/>
        </w:rPr>
        <w:t>3.</w:t>
      </w:r>
      <w:r w:rsidR="00721B54">
        <w:rPr>
          <w:rStyle w:val="Zbold"/>
          <w:u w:val="single"/>
        </w:rPr>
        <w:t>6</w:t>
      </w:r>
      <w:r w:rsidR="006C5232">
        <w:rPr>
          <w:rStyle w:val="Zbold"/>
          <w:u w:val="single"/>
        </w:rPr>
        <w:t>.0.0</w:t>
      </w:r>
    </w:p>
    <w:p w14:paraId="52FF1D38" w14:textId="665A7149" w:rsidR="001B2A2E" w:rsidRDefault="00587D66" w:rsidP="00B0623E">
      <w:pPr>
        <w:pStyle w:val="ListBullet"/>
      </w:pPr>
      <w:r>
        <w:t>XG27 Support</w:t>
      </w:r>
    </w:p>
    <w:p w14:paraId="308F70EA" w14:textId="1BAA0E09" w:rsidR="00587D66" w:rsidRDefault="00587D66" w:rsidP="00B0623E">
      <w:pPr>
        <w:pStyle w:val="ListBullet"/>
      </w:pPr>
      <w:r>
        <w:t>NCP – Host solution</w:t>
      </w:r>
    </w:p>
    <w:p w14:paraId="66B95EE5" w14:textId="6CBD5B2B" w:rsidR="00587D66" w:rsidRDefault="00587D66" w:rsidP="00587D66">
      <w:pPr>
        <w:pStyle w:val="ListBullet"/>
        <w:tabs>
          <w:tab w:val="clear" w:pos="360"/>
          <w:tab w:val="num" w:pos="720"/>
        </w:tabs>
        <w:ind w:left="720"/>
      </w:pPr>
      <w:r>
        <w:t xml:space="preserve">Host: </w:t>
      </w:r>
      <w:r w:rsidRPr="00587D66">
        <w:t>Connect Host Sink CLI App</w:t>
      </w:r>
      <w:r>
        <w:t>lication</w:t>
      </w:r>
    </w:p>
    <w:p w14:paraId="59A34D8A" w14:textId="54094E6F" w:rsidR="00587D66" w:rsidRDefault="00587D66" w:rsidP="00587D66">
      <w:pPr>
        <w:pStyle w:val="ListBullet"/>
        <w:tabs>
          <w:tab w:val="clear" w:pos="360"/>
          <w:tab w:val="num" w:pos="720"/>
        </w:tabs>
        <w:ind w:left="720"/>
      </w:pPr>
      <w:r>
        <w:t xml:space="preserve">NCP: </w:t>
      </w:r>
      <w:r w:rsidRPr="00587D66">
        <w:t xml:space="preserve">Connect </w:t>
      </w:r>
      <w:r>
        <w:t>–</w:t>
      </w:r>
      <w:r w:rsidRPr="00587D66">
        <w:t xml:space="preserve"> NCP</w:t>
      </w:r>
      <w:r>
        <w:t xml:space="preserve"> Application</w:t>
      </w:r>
    </w:p>
    <w:p w14:paraId="61F26EBE" w14:textId="66D56213" w:rsidR="00587D66" w:rsidRPr="00B0623E" w:rsidRDefault="00587D66" w:rsidP="00587D66">
      <w:pPr>
        <w:pStyle w:val="ListBullet"/>
        <w:tabs>
          <w:tab w:val="clear" w:pos="360"/>
          <w:tab w:val="num" w:pos="720"/>
        </w:tabs>
        <w:ind w:left="720"/>
      </w:pPr>
      <w:r>
        <w:t>Security and OTA Bootloader support</w:t>
      </w:r>
    </w:p>
    <w:p w14:paraId="18DFDB8C" w14:textId="09FBA0EE" w:rsidR="00B2088E" w:rsidRDefault="00B2088E" w:rsidP="00B2088E">
      <w:pPr>
        <w:pStyle w:val="Heading2"/>
      </w:pPr>
      <w:bookmarkStart w:id="4" w:name="_Toc136604023"/>
      <w:r>
        <w:t>Improvements</w:t>
      </w:r>
      <w:bookmarkEnd w:id="4"/>
    </w:p>
    <w:p w14:paraId="301E18E1" w14:textId="46378AD3" w:rsidR="008C6B9B" w:rsidRPr="008C6B9B" w:rsidRDefault="008C6B9B" w:rsidP="008C6B9B">
      <w:r>
        <w:t>None</w:t>
      </w:r>
    </w:p>
    <w:p w14:paraId="118D55F2" w14:textId="67534D2A" w:rsidR="00676BC0" w:rsidRDefault="00676BC0" w:rsidP="00676BC0">
      <w:pPr>
        <w:pStyle w:val="Heading2"/>
        <w:rPr>
          <w:noProof/>
        </w:rPr>
      </w:pPr>
      <w:bookmarkStart w:id="5" w:name="_Toc136604024"/>
      <w:r>
        <w:rPr>
          <w:noProof/>
        </w:rPr>
        <w:t>Fixed Issues</w:t>
      </w:r>
      <w:bookmarkEnd w:id="5"/>
    </w:p>
    <w:p w14:paraId="3121BCE9" w14:textId="6439C660" w:rsidR="00676BC0" w:rsidRDefault="00B0623E" w:rsidP="00676BC0">
      <w:r>
        <w:t>None</w:t>
      </w:r>
    </w:p>
    <w:p w14:paraId="49C1CC3A" w14:textId="77777777" w:rsidR="00660F97" w:rsidRDefault="00660F97" w:rsidP="00660F97">
      <w:pPr>
        <w:pStyle w:val="Heading2"/>
      </w:pPr>
      <w:bookmarkStart w:id="6" w:name="_Toc136604025"/>
      <w:r w:rsidRPr="003573F3">
        <w:t>Known Issues</w:t>
      </w:r>
      <w:r>
        <w:t xml:space="preserve"> in the Current Release</w:t>
      </w:r>
      <w:bookmarkEnd w:id="6"/>
    </w:p>
    <w:p w14:paraId="2AC4A962" w14:textId="7C8EB5B6" w:rsidR="00660F97" w:rsidRDefault="00660F97" w:rsidP="00660F97">
      <w:pPr>
        <w:keepNext/>
      </w:pPr>
      <w:r>
        <w:t xml:space="preserve">Issues in bold were added since the previous release. If you have missed a release, recent release notes are available on </w:t>
      </w:r>
      <w:r w:rsidR="00E55A56">
        <w:t xml:space="preserve">the TECH DOCS tab on </w:t>
      </w:r>
      <w:hyperlink r:id="rId17" w:history="1">
        <w:r w:rsidR="00E55A56" w:rsidRPr="00A6625F">
          <w:rPr>
            <w:rStyle w:val="Hyperlink"/>
          </w:rPr>
          <w:t>https://www.silabs.com/developers/flex-sdk-connect-networking-stack</w:t>
        </w:r>
      </w:hyperlink>
      <w:r>
        <w:t>.</w:t>
      </w:r>
    </w:p>
    <w:p w14:paraId="55A2E60C" w14:textId="77777777" w:rsidR="00660F97" w:rsidRDefault="00660F97" w:rsidP="00660F97">
      <w:pPr>
        <w:spacing w:before="0"/>
      </w:pPr>
    </w:p>
    <w:tbl>
      <w:tblPr>
        <w:tblStyle w:val="SilabsTable"/>
        <w:tblW w:w="5000" w:type="pct"/>
        <w:tblLook w:val="04A0" w:firstRow="1" w:lastRow="0" w:firstColumn="1" w:lastColumn="0" w:noHBand="0" w:noVBand="1"/>
      </w:tblPr>
      <w:tblGrid>
        <w:gridCol w:w="2121"/>
        <w:gridCol w:w="5104"/>
        <w:gridCol w:w="3565"/>
      </w:tblGrid>
      <w:tr w:rsidR="00660F97" w:rsidRPr="00764D97" w14:paraId="508A36A0" w14:textId="77777777" w:rsidTr="00C45F72">
        <w:trPr>
          <w:cnfStyle w:val="100000000000" w:firstRow="1" w:lastRow="0" w:firstColumn="0" w:lastColumn="0" w:oddVBand="0" w:evenVBand="0" w:oddHBand="0" w:evenHBand="0" w:firstRowFirstColumn="0" w:firstRowLastColumn="0" w:lastRowFirstColumn="0" w:lastRowLastColumn="0"/>
          <w:tblHeader/>
        </w:trPr>
        <w:tc>
          <w:tcPr>
            <w:tcW w:w="983" w:type="pct"/>
            <w:shd w:val="clear" w:color="auto" w:fill="808080" w:themeFill="background1" w:themeFillShade="80"/>
          </w:tcPr>
          <w:p w14:paraId="65604535" w14:textId="77777777" w:rsidR="00660F97" w:rsidRPr="00764D97" w:rsidRDefault="00660F97" w:rsidP="007D62A9">
            <w:pPr>
              <w:pStyle w:val="TableHeading"/>
              <w:rPr>
                <w:szCs w:val="18"/>
              </w:rPr>
            </w:pPr>
            <w:r w:rsidRPr="00764D97">
              <w:rPr>
                <w:szCs w:val="18"/>
              </w:rPr>
              <w:t>ID #</w:t>
            </w:r>
          </w:p>
        </w:tc>
        <w:tc>
          <w:tcPr>
            <w:tcW w:w="2365" w:type="pct"/>
            <w:shd w:val="clear" w:color="auto" w:fill="808080" w:themeFill="background1" w:themeFillShade="80"/>
          </w:tcPr>
          <w:p w14:paraId="394BDCD8" w14:textId="77777777" w:rsidR="00660F97" w:rsidRPr="00764D97" w:rsidRDefault="00660F97" w:rsidP="007D62A9">
            <w:pPr>
              <w:pStyle w:val="TableHeading"/>
              <w:rPr>
                <w:szCs w:val="18"/>
              </w:rPr>
            </w:pPr>
            <w:r w:rsidRPr="00764D97">
              <w:rPr>
                <w:szCs w:val="18"/>
              </w:rPr>
              <w:t>Description</w:t>
            </w:r>
          </w:p>
        </w:tc>
        <w:tc>
          <w:tcPr>
            <w:tcW w:w="1652" w:type="pct"/>
            <w:shd w:val="clear" w:color="auto" w:fill="808080" w:themeFill="background1" w:themeFillShade="80"/>
          </w:tcPr>
          <w:p w14:paraId="2E641519" w14:textId="77777777" w:rsidR="00660F97" w:rsidRPr="00764D97" w:rsidRDefault="00660F97" w:rsidP="007D62A9">
            <w:pPr>
              <w:pStyle w:val="TableHeading"/>
              <w:rPr>
                <w:szCs w:val="18"/>
              </w:rPr>
            </w:pPr>
            <w:r w:rsidRPr="00764D97">
              <w:rPr>
                <w:szCs w:val="18"/>
              </w:rPr>
              <w:t>Workaround</w:t>
            </w:r>
          </w:p>
        </w:tc>
      </w:tr>
      <w:tr w:rsidR="00A57B8B" w:rsidRPr="003462F3" w14:paraId="46C70E98" w14:textId="77777777" w:rsidTr="00C45F72">
        <w:tc>
          <w:tcPr>
            <w:tcW w:w="983" w:type="pct"/>
            <w:vAlign w:val="top"/>
          </w:tcPr>
          <w:p w14:paraId="31AE1A1A" w14:textId="21123891" w:rsidR="00A57B8B" w:rsidRPr="003462F3" w:rsidRDefault="00C45F72" w:rsidP="003462F3">
            <w:pPr>
              <w:pStyle w:val="TableText"/>
            </w:pPr>
            <w:r w:rsidRPr="003462F3">
              <w:t>652925</w:t>
            </w:r>
          </w:p>
        </w:tc>
        <w:tc>
          <w:tcPr>
            <w:tcW w:w="2365" w:type="pct"/>
            <w:vAlign w:val="top"/>
          </w:tcPr>
          <w:p w14:paraId="7F2C32A2" w14:textId="4B895BFF" w:rsidR="00A57B8B" w:rsidRPr="003462F3" w:rsidRDefault="00A57B8B" w:rsidP="003462F3">
            <w:pPr>
              <w:pStyle w:val="TableText"/>
            </w:pPr>
            <w:r w:rsidRPr="003462F3">
              <w:t>EFR32XG21 is not supported for “Flex (Connect) - SoC Light Example DMP” and “Flex (Connect) - SoC Switch Example”</w:t>
            </w:r>
          </w:p>
        </w:tc>
        <w:tc>
          <w:tcPr>
            <w:tcW w:w="1652" w:type="pct"/>
            <w:vAlign w:val="top"/>
          </w:tcPr>
          <w:p w14:paraId="5D9F63DD" w14:textId="77777777" w:rsidR="00A57B8B" w:rsidRPr="003462F3" w:rsidRDefault="00A57B8B" w:rsidP="003462F3">
            <w:pPr>
              <w:pStyle w:val="TableText"/>
            </w:pPr>
          </w:p>
        </w:tc>
      </w:tr>
      <w:tr w:rsidR="00587D66" w:rsidRPr="008C6B9B" w14:paraId="611B9613" w14:textId="77777777" w:rsidTr="00C45F72">
        <w:tc>
          <w:tcPr>
            <w:tcW w:w="983" w:type="pct"/>
            <w:vAlign w:val="top"/>
          </w:tcPr>
          <w:p w14:paraId="2F93BB35" w14:textId="42231186" w:rsidR="00587D66" w:rsidRPr="008C6B9B" w:rsidRDefault="00091ABB" w:rsidP="003462F3">
            <w:pPr>
              <w:pStyle w:val="TableText"/>
              <w:rPr>
                <w:rStyle w:val="Zbold"/>
              </w:rPr>
            </w:pPr>
            <w:r w:rsidRPr="00091ABB">
              <w:rPr>
                <w:rStyle w:val="Zbold"/>
              </w:rPr>
              <w:t>1076409</w:t>
            </w:r>
          </w:p>
        </w:tc>
        <w:tc>
          <w:tcPr>
            <w:tcW w:w="2365" w:type="pct"/>
            <w:vAlign w:val="top"/>
          </w:tcPr>
          <w:p w14:paraId="5181BB37" w14:textId="723394DC" w:rsidR="00587D66" w:rsidRPr="008C6B9B" w:rsidRDefault="00587D66" w:rsidP="003462F3">
            <w:pPr>
              <w:pStyle w:val="TableText"/>
              <w:rPr>
                <w:rStyle w:val="Zbold"/>
              </w:rPr>
            </w:pPr>
            <w:r w:rsidRPr="008C6B9B">
              <w:rPr>
                <w:rStyle w:val="Zbold"/>
              </w:rPr>
              <w:t>OTA Bootloader is not working on Series2</w:t>
            </w:r>
          </w:p>
        </w:tc>
        <w:tc>
          <w:tcPr>
            <w:tcW w:w="1652" w:type="pct"/>
            <w:vAlign w:val="top"/>
          </w:tcPr>
          <w:p w14:paraId="78F81A73" w14:textId="77777777" w:rsidR="00587D66" w:rsidRPr="008C6B9B" w:rsidRDefault="00587D66" w:rsidP="003462F3">
            <w:pPr>
              <w:pStyle w:val="TableText"/>
              <w:rPr>
                <w:rStyle w:val="Zbold"/>
              </w:rPr>
            </w:pPr>
          </w:p>
        </w:tc>
      </w:tr>
      <w:tr w:rsidR="00587D66" w:rsidRPr="008C6B9B" w14:paraId="4D3CC77E" w14:textId="77777777" w:rsidTr="00C45F72">
        <w:tc>
          <w:tcPr>
            <w:tcW w:w="983" w:type="pct"/>
            <w:vAlign w:val="top"/>
          </w:tcPr>
          <w:p w14:paraId="4FC3B6DC" w14:textId="357277B3" w:rsidR="00587D66" w:rsidRPr="008C6B9B" w:rsidRDefault="00091ABB" w:rsidP="003462F3">
            <w:pPr>
              <w:pStyle w:val="TableText"/>
              <w:rPr>
                <w:rStyle w:val="Zbold"/>
              </w:rPr>
            </w:pPr>
            <w:r w:rsidRPr="00091ABB">
              <w:rPr>
                <w:rStyle w:val="Zbold"/>
              </w:rPr>
              <w:t>1139850</w:t>
            </w:r>
          </w:p>
        </w:tc>
        <w:tc>
          <w:tcPr>
            <w:tcW w:w="2365" w:type="pct"/>
            <w:vAlign w:val="top"/>
          </w:tcPr>
          <w:p w14:paraId="224AE93F" w14:textId="15FD1162" w:rsidR="00587D66" w:rsidRPr="008C6B9B" w:rsidRDefault="00587D66" w:rsidP="003462F3">
            <w:pPr>
              <w:pStyle w:val="TableText"/>
              <w:rPr>
                <w:rStyle w:val="Zbold"/>
              </w:rPr>
            </w:pPr>
            <w:r w:rsidRPr="008C6B9B">
              <w:rPr>
                <w:rStyle w:val="Zbold"/>
              </w:rPr>
              <w:t xml:space="preserve">DMP </w:t>
            </w:r>
            <w:r w:rsidR="008C6B9B" w:rsidRPr="008C6B9B">
              <w:rPr>
                <w:rStyle w:val="Zbold"/>
              </w:rPr>
              <w:t>i</w:t>
            </w:r>
            <w:r w:rsidRPr="008C6B9B">
              <w:rPr>
                <w:rStyle w:val="Zbold"/>
              </w:rPr>
              <w:t>nstabilities with XG27</w:t>
            </w:r>
          </w:p>
        </w:tc>
        <w:tc>
          <w:tcPr>
            <w:tcW w:w="1652" w:type="pct"/>
            <w:vAlign w:val="top"/>
          </w:tcPr>
          <w:p w14:paraId="2EE2C8C4" w14:textId="77777777" w:rsidR="00587D66" w:rsidRPr="008C6B9B" w:rsidRDefault="00587D66" w:rsidP="003462F3">
            <w:pPr>
              <w:pStyle w:val="TableText"/>
              <w:rPr>
                <w:rStyle w:val="Zbold"/>
              </w:rPr>
            </w:pPr>
          </w:p>
        </w:tc>
      </w:tr>
    </w:tbl>
    <w:p w14:paraId="45CF8823" w14:textId="77777777" w:rsidR="00660F97" w:rsidRDefault="00660F97" w:rsidP="00660F97">
      <w:pPr>
        <w:pStyle w:val="Heading2"/>
      </w:pPr>
      <w:bookmarkStart w:id="7" w:name="_Toc136604026"/>
      <w:r>
        <w:t>Deprecated Items</w:t>
      </w:r>
      <w:bookmarkEnd w:id="7"/>
    </w:p>
    <w:p w14:paraId="3566AFEF" w14:textId="33B2EF91" w:rsidR="001C2411" w:rsidRPr="001C2411" w:rsidRDefault="00B0623E" w:rsidP="001C2411">
      <w:r>
        <w:t>None</w:t>
      </w:r>
    </w:p>
    <w:p w14:paraId="227018CD" w14:textId="77777777" w:rsidR="00660F97" w:rsidRDefault="00660F97" w:rsidP="00660F97">
      <w:pPr>
        <w:pStyle w:val="Heading2"/>
      </w:pPr>
      <w:bookmarkStart w:id="8" w:name="_Toc136604027"/>
      <w:r>
        <w:t>Removed Items</w:t>
      </w:r>
      <w:bookmarkEnd w:id="8"/>
    </w:p>
    <w:p w14:paraId="32F858BF" w14:textId="2AA7592A" w:rsidR="001C2411" w:rsidRPr="005678AE" w:rsidRDefault="00B0623E" w:rsidP="00660F97">
      <w:r>
        <w:t>None</w:t>
      </w:r>
    </w:p>
    <w:p w14:paraId="3F92860E" w14:textId="7CD3FF86" w:rsidR="00D03FAA" w:rsidRDefault="00D03FAA" w:rsidP="00B2088E">
      <w:pPr>
        <w:pStyle w:val="Heading1"/>
      </w:pPr>
      <w:bookmarkStart w:id="9" w:name="_Toc136604028"/>
      <w:r>
        <w:lastRenderedPageBreak/>
        <w:t>Connect Stack</w:t>
      </w:r>
      <w:bookmarkEnd w:id="9"/>
    </w:p>
    <w:p w14:paraId="0F2C0463" w14:textId="19B7A988" w:rsidR="00B2088E" w:rsidRDefault="00B2088E" w:rsidP="00B2088E">
      <w:pPr>
        <w:pStyle w:val="Heading2"/>
      </w:pPr>
      <w:bookmarkStart w:id="10" w:name="_Toc136604029"/>
      <w:r>
        <w:t>New Items</w:t>
      </w:r>
      <w:bookmarkEnd w:id="10"/>
    </w:p>
    <w:p w14:paraId="021AA16C" w14:textId="3F02342E" w:rsidR="008C6B9B" w:rsidRPr="008C6B9B" w:rsidRDefault="008C6B9B" w:rsidP="008C6B9B">
      <w:r>
        <w:t>None</w:t>
      </w:r>
    </w:p>
    <w:p w14:paraId="7134CF85" w14:textId="43B99CA6" w:rsidR="00616E3D" w:rsidRDefault="14B1545D" w:rsidP="00616E3D">
      <w:pPr>
        <w:pStyle w:val="Heading2"/>
      </w:pPr>
      <w:bookmarkStart w:id="11" w:name="_Toc136604030"/>
      <w:r>
        <w:t>Improvements</w:t>
      </w:r>
      <w:bookmarkEnd w:id="11"/>
    </w:p>
    <w:p w14:paraId="5F06F86D" w14:textId="7B209A35" w:rsidR="001C2411" w:rsidRPr="001C2411" w:rsidRDefault="002B350C" w:rsidP="001C2411">
      <w:r>
        <w:t>None</w:t>
      </w:r>
    </w:p>
    <w:p w14:paraId="62419B09" w14:textId="1A405C02" w:rsidR="00616E3D" w:rsidRDefault="00616E3D" w:rsidP="00901C74">
      <w:pPr>
        <w:pStyle w:val="Heading2"/>
        <w:rPr>
          <w:noProof/>
        </w:rPr>
      </w:pPr>
      <w:bookmarkStart w:id="12" w:name="_Toc136604031"/>
      <w:r>
        <w:rPr>
          <w:noProof/>
        </w:rPr>
        <w:t>Fixed Issues</w:t>
      </w:r>
      <w:bookmarkEnd w:id="12"/>
    </w:p>
    <w:p w14:paraId="2AA859DF" w14:textId="0D34E647" w:rsidR="00B87951" w:rsidRPr="00893204" w:rsidRDefault="00893204" w:rsidP="00893204">
      <w:r w:rsidRPr="00893204">
        <w:t>None</w:t>
      </w:r>
    </w:p>
    <w:p w14:paraId="7EA0A6CE" w14:textId="61159D5F" w:rsidR="00616E3D" w:rsidRDefault="00616E3D" w:rsidP="00616E3D">
      <w:pPr>
        <w:pStyle w:val="Heading2"/>
      </w:pPr>
      <w:bookmarkStart w:id="13" w:name="_Toc136604032"/>
      <w:r w:rsidRPr="003573F3">
        <w:t>Known Issues</w:t>
      </w:r>
      <w:r>
        <w:t xml:space="preserve"> in the Current Release</w:t>
      </w:r>
      <w:bookmarkEnd w:id="13"/>
    </w:p>
    <w:p w14:paraId="3297E5C5" w14:textId="5A4BA33C" w:rsidR="00616E3D" w:rsidRDefault="0048744F" w:rsidP="008D6F1E">
      <w:pPr>
        <w:keepNext/>
      </w:pPr>
      <w:r>
        <w:t xml:space="preserve">Issues in bold were added since the previous release. If you have missed a release, recent release notes are available </w:t>
      </w:r>
      <w:r w:rsidR="00E55A56">
        <w:t xml:space="preserve">on the TECH DOCS tab on </w:t>
      </w:r>
      <w:r w:rsidR="00624F23" w:rsidRPr="00624F23">
        <w:t>https://www.silabs.com/developers/gecko-software-development-kit</w:t>
      </w:r>
      <w:r w:rsidR="00E55A56">
        <w:t>.</w:t>
      </w:r>
    </w:p>
    <w:p w14:paraId="0CE7AAD3" w14:textId="77777777" w:rsidR="0048744F" w:rsidRDefault="0048744F" w:rsidP="0048744F">
      <w:pPr>
        <w:keepNext/>
        <w:spacing w:before="0"/>
      </w:pPr>
      <w:bookmarkStart w:id="14" w:name="_Hlk42074484"/>
    </w:p>
    <w:tbl>
      <w:tblPr>
        <w:tblStyle w:val="SilabsTable"/>
        <w:tblW w:w="5000" w:type="pct"/>
        <w:tblLook w:val="04A0" w:firstRow="1" w:lastRow="0" w:firstColumn="1" w:lastColumn="0" w:noHBand="0" w:noVBand="1"/>
      </w:tblPr>
      <w:tblGrid>
        <w:gridCol w:w="1023"/>
        <w:gridCol w:w="5071"/>
        <w:gridCol w:w="4696"/>
      </w:tblGrid>
      <w:tr w:rsidR="00EE0F93" w:rsidRPr="00764D97" w14:paraId="13317C33" w14:textId="77777777" w:rsidTr="14B1545D">
        <w:trPr>
          <w:cnfStyle w:val="100000000000" w:firstRow="1" w:lastRow="0" w:firstColumn="0" w:lastColumn="0" w:oddVBand="0" w:evenVBand="0" w:oddHBand="0" w:evenHBand="0" w:firstRowFirstColumn="0" w:firstRowLastColumn="0" w:lastRowFirstColumn="0" w:lastRowLastColumn="0"/>
          <w:tblHeader/>
        </w:trPr>
        <w:tc>
          <w:tcPr>
            <w:tcW w:w="474" w:type="pct"/>
            <w:shd w:val="clear" w:color="auto" w:fill="808080" w:themeFill="background1" w:themeFillShade="80"/>
          </w:tcPr>
          <w:p w14:paraId="0937BC0D" w14:textId="77777777" w:rsidR="00EE0F93" w:rsidRPr="00764D97" w:rsidRDefault="00EE0F93" w:rsidP="00BE7EF7">
            <w:pPr>
              <w:pStyle w:val="TableHeading"/>
              <w:rPr>
                <w:szCs w:val="18"/>
              </w:rPr>
            </w:pPr>
            <w:r w:rsidRPr="00764D97">
              <w:rPr>
                <w:szCs w:val="18"/>
              </w:rPr>
              <w:t>ID #</w:t>
            </w:r>
          </w:p>
        </w:tc>
        <w:tc>
          <w:tcPr>
            <w:tcW w:w="2350" w:type="pct"/>
            <w:shd w:val="clear" w:color="auto" w:fill="808080" w:themeFill="background1" w:themeFillShade="80"/>
          </w:tcPr>
          <w:p w14:paraId="3A35EB28" w14:textId="77777777" w:rsidR="00EE0F93" w:rsidRPr="00764D97" w:rsidRDefault="00EE0F93" w:rsidP="00BE7EF7">
            <w:pPr>
              <w:pStyle w:val="TableHeading"/>
              <w:rPr>
                <w:szCs w:val="18"/>
              </w:rPr>
            </w:pPr>
            <w:r w:rsidRPr="00764D97">
              <w:rPr>
                <w:szCs w:val="18"/>
              </w:rPr>
              <w:t>Description</w:t>
            </w:r>
          </w:p>
        </w:tc>
        <w:tc>
          <w:tcPr>
            <w:tcW w:w="2176" w:type="pct"/>
            <w:shd w:val="clear" w:color="auto" w:fill="808080" w:themeFill="background1" w:themeFillShade="80"/>
          </w:tcPr>
          <w:p w14:paraId="418B2C5B" w14:textId="77777777" w:rsidR="00EE0F93" w:rsidRPr="00764D97" w:rsidRDefault="00EE0F93" w:rsidP="00BE7EF7">
            <w:pPr>
              <w:pStyle w:val="TableHeading"/>
              <w:rPr>
                <w:szCs w:val="18"/>
              </w:rPr>
            </w:pPr>
            <w:r w:rsidRPr="00764D97">
              <w:rPr>
                <w:szCs w:val="18"/>
              </w:rPr>
              <w:t>Workaround</w:t>
            </w:r>
          </w:p>
        </w:tc>
      </w:tr>
      <w:tr w:rsidR="0006427B" w:rsidRPr="00630B9D" w14:paraId="6FB3448A" w14:textId="77777777" w:rsidTr="14B1545D">
        <w:tc>
          <w:tcPr>
            <w:tcW w:w="474" w:type="pct"/>
            <w:vAlign w:val="top"/>
          </w:tcPr>
          <w:p w14:paraId="225FA0EF" w14:textId="77777777" w:rsidR="0006427B" w:rsidRPr="00630B9D" w:rsidRDefault="0006427B" w:rsidP="00E456AB">
            <w:pPr>
              <w:pStyle w:val="TableText"/>
              <w:rPr>
                <w:rStyle w:val="Zbold"/>
                <w:b w:val="0"/>
              </w:rPr>
            </w:pPr>
          </w:p>
        </w:tc>
        <w:tc>
          <w:tcPr>
            <w:tcW w:w="2350" w:type="pct"/>
            <w:vAlign w:val="top"/>
          </w:tcPr>
          <w:p w14:paraId="49ADB1DD" w14:textId="61682D56" w:rsidR="0006427B" w:rsidRPr="00630B9D" w:rsidRDefault="0006427B" w:rsidP="00E456AB">
            <w:pPr>
              <w:pStyle w:val="TableText"/>
              <w:rPr>
                <w:rStyle w:val="Zbold"/>
                <w:b w:val="0"/>
              </w:rPr>
            </w:pPr>
            <w:r>
              <w:t xml:space="preserve">When running the RAIL Multiprotocol Library (used for example when running DMP </w:t>
            </w:r>
            <w:proofErr w:type="spellStart"/>
            <w:r>
              <w:t>Connect+BLE</w:t>
            </w:r>
            <w:proofErr w:type="spellEnd"/>
            <w:r>
              <w:t>), IR Calibration is not performed because of a know</w:t>
            </w:r>
            <w:r w:rsidR="009B0248">
              <w:t>n</w:t>
            </w:r>
            <w:r>
              <w:t xml:space="preserve"> issue in the RAIL Multiprotocol Library. As result, there is an RX sensitivity loss in the order of 3 or 4 dBm.</w:t>
            </w:r>
          </w:p>
        </w:tc>
        <w:tc>
          <w:tcPr>
            <w:tcW w:w="2176" w:type="pct"/>
            <w:vAlign w:val="top"/>
          </w:tcPr>
          <w:p w14:paraId="278D383D" w14:textId="77777777" w:rsidR="0006427B" w:rsidRPr="00630B9D" w:rsidRDefault="0006427B" w:rsidP="00E456AB">
            <w:pPr>
              <w:pStyle w:val="TableText"/>
              <w:rPr>
                <w:rStyle w:val="Zbold"/>
                <w:b w:val="0"/>
              </w:rPr>
            </w:pPr>
          </w:p>
        </w:tc>
      </w:tr>
      <w:tr w:rsidR="00E456AB" w:rsidRPr="00630B9D" w14:paraId="7AB9F047" w14:textId="77777777" w:rsidTr="14B1545D">
        <w:tc>
          <w:tcPr>
            <w:tcW w:w="474" w:type="pct"/>
            <w:vAlign w:val="top"/>
          </w:tcPr>
          <w:p w14:paraId="6DBF6DE1" w14:textId="47901E2B" w:rsidR="00E456AB" w:rsidRPr="00630B9D" w:rsidRDefault="00E456AB" w:rsidP="00E456AB">
            <w:pPr>
              <w:pStyle w:val="TableText"/>
              <w:rPr>
                <w:rStyle w:val="Zbold"/>
                <w:b w:val="0"/>
              </w:rPr>
            </w:pPr>
            <w:r w:rsidRPr="00630B9D">
              <w:rPr>
                <w:rStyle w:val="Zbold"/>
                <w:b w:val="0"/>
              </w:rPr>
              <w:t>501561</w:t>
            </w:r>
          </w:p>
        </w:tc>
        <w:tc>
          <w:tcPr>
            <w:tcW w:w="2350" w:type="pct"/>
            <w:vAlign w:val="top"/>
          </w:tcPr>
          <w:p w14:paraId="63E7500A" w14:textId="3EFE8069" w:rsidR="00E456AB" w:rsidRPr="00630B9D" w:rsidRDefault="00E456AB" w:rsidP="00E456AB">
            <w:pPr>
              <w:pStyle w:val="TableText"/>
              <w:rPr>
                <w:rStyle w:val="Zbold"/>
                <w:b w:val="0"/>
              </w:rPr>
            </w:pPr>
            <w:r w:rsidRPr="00630B9D">
              <w:rPr>
                <w:rStyle w:val="Zbold"/>
                <w:b w:val="0"/>
              </w:rPr>
              <w:t>In the Legacy HAL component</w:t>
            </w:r>
            <w:r w:rsidR="002E5291">
              <w:rPr>
                <w:rStyle w:val="Zbold"/>
                <w:b w:val="0"/>
              </w:rPr>
              <w:t>,</w:t>
            </w:r>
            <w:r w:rsidR="002E5291">
              <w:rPr>
                <w:rStyle w:val="Zbold"/>
              </w:rPr>
              <w:t xml:space="preserve"> </w:t>
            </w:r>
            <w:r w:rsidRPr="00630B9D">
              <w:rPr>
                <w:rStyle w:val="Zbold"/>
                <w:b w:val="0"/>
              </w:rPr>
              <w:t xml:space="preserve">the PA configuration is hard-coded regardless of the user or board settings. </w:t>
            </w:r>
          </w:p>
        </w:tc>
        <w:tc>
          <w:tcPr>
            <w:tcW w:w="2176" w:type="pct"/>
            <w:vAlign w:val="top"/>
          </w:tcPr>
          <w:p w14:paraId="3BF680DA" w14:textId="0D22CB91" w:rsidR="00E456AB" w:rsidRPr="00630B9D" w:rsidRDefault="00E456AB" w:rsidP="00E456AB">
            <w:pPr>
              <w:pStyle w:val="TableText"/>
              <w:rPr>
                <w:rStyle w:val="Zbold"/>
                <w:b w:val="0"/>
              </w:rPr>
            </w:pPr>
            <w:r w:rsidRPr="00630B9D">
              <w:rPr>
                <w:rStyle w:val="Zbold"/>
                <w:b w:val="0"/>
              </w:rPr>
              <w:t>Until this is changed to properly pull from the configuration header, the file ember-</w:t>
            </w:r>
            <w:proofErr w:type="spellStart"/>
            <w:r w:rsidRPr="00630B9D">
              <w:rPr>
                <w:rStyle w:val="Zbold"/>
                <w:b w:val="0"/>
              </w:rPr>
              <w:t>phy.c</w:t>
            </w:r>
            <w:proofErr w:type="spellEnd"/>
            <w:r w:rsidRPr="00630B9D">
              <w:rPr>
                <w:rStyle w:val="Zbold"/>
                <w:b w:val="0"/>
              </w:rPr>
              <w:t xml:space="preserve"> in the user's project will need to be modified by hand to reflect the desired PA mode, voltage, and ramp time.</w:t>
            </w:r>
          </w:p>
        </w:tc>
      </w:tr>
      <w:tr w:rsidR="00525DD6" w:rsidRPr="006778B6" w14:paraId="5E0FFF6D" w14:textId="77777777" w:rsidTr="14B1545D">
        <w:tc>
          <w:tcPr>
            <w:tcW w:w="474" w:type="pct"/>
            <w:vAlign w:val="top"/>
          </w:tcPr>
          <w:p w14:paraId="24426937" w14:textId="40CB4EF3" w:rsidR="00525DD6" w:rsidRPr="006778B6" w:rsidRDefault="00525DD6" w:rsidP="006778B6">
            <w:pPr>
              <w:pStyle w:val="TableText"/>
            </w:pPr>
            <w:r w:rsidRPr="006778B6">
              <w:t>711804</w:t>
            </w:r>
          </w:p>
        </w:tc>
        <w:tc>
          <w:tcPr>
            <w:tcW w:w="2350" w:type="pct"/>
            <w:vAlign w:val="top"/>
          </w:tcPr>
          <w:p w14:paraId="22CB1C27" w14:textId="73908E31" w:rsidR="00525DD6" w:rsidRPr="006778B6" w:rsidRDefault="00525DD6" w:rsidP="006778B6">
            <w:pPr>
              <w:pStyle w:val="TableText"/>
            </w:pPr>
            <w:r w:rsidRPr="006778B6">
              <w:t xml:space="preserve">Connecting </w:t>
            </w:r>
            <w:r w:rsidR="000118A0" w:rsidRPr="006778B6">
              <w:t>multiple devices simultaneously may fail with a timeout error.</w:t>
            </w:r>
          </w:p>
        </w:tc>
        <w:tc>
          <w:tcPr>
            <w:tcW w:w="2176" w:type="pct"/>
            <w:vAlign w:val="top"/>
          </w:tcPr>
          <w:p w14:paraId="6503CE58" w14:textId="77777777" w:rsidR="00525DD6" w:rsidRPr="006778B6" w:rsidRDefault="00525DD6" w:rsidP="006778B6">
            <w:pPr>
              <w:pStyle w:val="TableText"/>
            </w:pPr>
          </w:p>
        </w:tc>
      </w:tr>
      <w:bookmarkEnd w:id="14"/>
    </w:tbl>
    <w:p w14:paraId="4E8868A3" w14:textId="77777777" w:rsidR="005678AE" w:rsidRDefault="005678AE" w:rsidP="00263BD9">
      <w:pPr>
        <w:spacing w:before="0" w:line="240" w:lineRule="auto"/>
      </w:pPr>
    </w:p>
    <w:p w14:paraId="382C9FCF" w14:textId="77777777" w:rsidR="00403731" w:rsidRDefault="00403731" w:rsidP="00403731">
      <w:pPr>
        <w:pStyle w:val="Heading2"/>
      </w:pPr>
      <w:bookmarkStart w:id="15" w:name="_Toc136604033"/>
      <w:r>
        <w:t>Deprecated Items</w:t>
      </w:r>
      <w:bookmarkEnd w:id="15"/>
    </w:p>
    <w:p w14:paraId="5646CCE2" w14:textId="505AB87A" w:rsidR="001C2411" w:rsidRPr="001C2411" w:rsidRDefault="002B350C" w:rsidP="001C2411">
      <w:r>
        <w:t>None</w:t>
      </w:r>
    </w:p>
    <w:p w14:paraId="5C4DD151" w14:textId="0412F8FD" w:rsidR="00403731" w:rsidRDefault="00403731" w:rsidP="00403731">
      <w:pPr>
        <w:pStyle w:val="Heading2"/>
      </w:pPr>
      <w:bookmarkStart w:id="16" w:name="_Toc136604034"/>
      <w:r>
        <w:t>Removed Items</w:t>
      </w:r>
      <w:bookmarkEnd w:id="16"/>
    </w:p>
    <w:p w14:paraId="6DB488E3" w14:textId="38138C68" w:rsidR="001C2411" w:rsidRPr="001C2411" w:rsidRDefault="002B350C" w:rsidP="001C2411">
      <w:r>
        <w:t>None</w:t>
      </w:r>
    </w:p>
    <w:p w14:paraId="540ED42E" w14:textId="6E86712A" w:rsidR="00630B9D" w:rsidRDefault="00D03FAA" w:rsidP="00B2088E">
      <w:pPr>
        <w:pStyle w:val="Heading1"/>
      </w:pPr>
      <w:bookmarkStart w:id="17" w:name="_Toc136604035"/>
      <w:r>
        <w:lastRenderedPageBreak/>
        <w:t xml:space="preserve">RAIL </w:t>
      </w:r>
      <w:r w:rsidR="00630B9D">
        <w:t>Applications</w:t>
      </w:r>
      <w:bookmarkEnd w:id="17"/>
    </w:p>
    <w:p w14:paraId="06A7DF04" w14:textId="22510044" w:rsidR="00335102" w:rsidRDefault="00335102">
      <w:pPr>
        <w:pStyle w:val="Heading2"/>
        <w:numPr>
          <w:ilvl w:val="1"/>
          <w:numId w:val="7"/>
        </w:numPr>
      </w:pPr>
      <w:bookmarkStart w:id="18" w:name="_Toc136604036"/>
      <w:r>
        <w:t>New Items</w:t>
      </w:r>
      <w:bookmarkEnd w:id="18"/>
    </w:p>
    <w:p w14:paraId="4B4FB8D3" w14:textId="45FAFCB7" w:rsidR="000C6CD2" w:rsidRDefault="00BC3E12" w:rsidP="000C6CD2">
      <w:pPr>
        <w:rPr>
          <w:b/>
          <w:bCs/>
          <w:u w:val="single"/>
        </w:rPr>
      </w:pPr>
      <w:r>
        <w:rPr>
          <w:b/>
          <w:bCs/>
          <w:u w:val="single"/>
        </w:rPr>
        <w:t xml:space="preserve">Added in release </w:t>
      </w:r>
      <w:r w:rsidR="00331F1A">
        <w:rPr>
          <w:b/>
          <w:bCs/>
          <w:u w:val="single"/>
        </w:rPr>
        <w:t>3.</w:t>
      </w:r>
      <w:r w:rsidR="00721B54">
        <w:rPr>
          <w:b/>
          <w:bCs/>
          <w:u w:val="single"/>
        </w:rPr>
        <w:t>6</w:t>
      </w:r>
      <w:r w:rsidR="000C6CD2">
        <w:rPr>
          <w:b/>
          <w:bCs/>
          <w:u w:val="single"/>
        </w:rPr>
        <w:t>.0.0</w:t>
      </w:r>
    </w:p>
    <w:p w14:paraId="40D50A68" w14:textId="77777777" w:rsidR="00BD78E8" w:rsidRDefault="00BD78E8" w:rsidP="00BD78E8">
      <w:pPr>
        <w:pStyle w:val="ListBullet"/>
      </w:pPr>
      <w:r>
        <w:t>XG27 Support</w:t>
      </w:r>
    </w:p>
    <w:p w14:paraId="5D2A9C23" w14:textId="09DFBBAF" w:rsidR="001C2411" w:rsidRDefault="00BD78E8" w:rsidP="00B0623E">
      <w:pPr>
        <w:pStyle w:val="ListBullet"/>
      </w:pPr>
      <w:r>
        <w:t xml:space="preserve">Host – </w:t>
      </w:r>
      <w:r w:rsidR="00E2498B">
        <w:t>N</w:t>
      </w:r>
      <w:r>
        <w:t>CP support</w:t>
      </w:r>
    </w:p>
    <w:p w14:paraId="3BF47630" w14:textId="2731D88F" w:rsidR="00BD78E8" w:rsidRDefault="00BD78E8" w:rsidP="00BD78E8">
      <w:pPr>
        <w:pStyle w:val="ListBullet"/>
        <w:tabs>
          <w:tab w:val="clear" w:pos="360"/>
          <w:tab w:val="num" w:pos="720"/>
        </w:tabs>
        <w:ind w:left="720"/>
      </w:pPr>
      <w:r>
        <w:t>Host: RAIL Host Simple CPC to Serial</w:t>
      </w:r>
    </w:p>
    <w:p w14:paraId="3A104170" w14:textId="7CC9339B" w:rsidR="00BD78E8" w:rsidRDefault="00E2498B" w:rsidP="00BD78E8">
      <w:pPr>
        <w:pStyle w:val="ListBullet"/>
        <w:tabs>
          <w:tab w:val="clear" w:pos="360"/>
          <w:tab w:val="num" w:pos="720"/>
        </w:tabs>
        <w:ind w:left="720"/>
      </w:pPr>
      <w:r>
        <w:t>N</w:t>
      </w:r>
      <w:r w:rsidR="00BD78E8">
        <w:t>CP</w:t>
      </w:r>
    </w:p>
    <w:p w14:paraId="4577C3FF" w14:textId="3A9DADEC" w:rsidR="00BD78E8" w:rsidRDefault="00BD78E8" w:rsidP="00BD78E8">
      <w:pPr>
        <w:pStyle w:val="ListBullet"/>
        <w:tabs>
          <w:tab w:val="clear" w:pos="360"/>
          <w:tab w:val="num" w:pos="1080"/>
        </w:tabs>
        <w:ind w:left="1080"/>
      </w:pPr>
      <w:r w:rsidRPr="00BD78E8">
        <w:t>RAIL - NCP Simple TRX with CPC Support (VCOM)</w:t>
      </w:r>
    </w:p>
    <w:p w14:paraId="4E3D113E" w14:textId="127C706E" w:rsidR="00BD78E8" w:rsidRPr="00957DB2" w:rsidRDefault="00BD78E8" w:rsidP="00BD78E8">
      <w:pPr>
        <w:pStyle w:val="ListBullet"/>
        <w:tabs>
          <w:tab w:val="clear" w:pos="360"/>
          <w:tab w:val="num" w:pos="1080"/>
        </w:tabs>
        <w:ind w:left="1080"/>
      </w:pPr>
      <w:r w:rsidRPr="00BD78E8">
        <w:t>RAIL - NCP Simple TRX with CPC Support (SPI)</w:t>
      </w:r>
    </w:p>
    <w:p w14:paraId="2D4BDDA2" w14:textId="21F7CC29" w:rsidR="001C2411" w:rsidRPr="001C2411" w:rsidRDefault="00335102">
      <w:pPr>
        <w:pStyle w:val="Heading2"/>
        <w:numPr>
          <w:ilvl w:val="1"/>
          <w:numId w:val="7"/>
        </w:numPr>
      </w:pPr>
      <w:bookmarkStart w:id="19" w:name="_Toc136604037"/>
      <w:r w:rsidRPr="001868BD">
        <w:t>Improvements</w:t>
      </w:r>
      <w:bookmarkEnd w:id="19"/>
    </w:p>
    <w:p w14:paraId="331FB723" w14:textId="26F598B9" w:rsidR="00B375D4" w:rsidRDefault="00787385" w:rsidP="00EC68F1">
      <w:pPr>
        <w:rPr>
          <w:b/>
          <w:bCs/>
          <w:u w:val="single"/>
        </w:rPr>
      </w:pPr>
      <w:r w:rsidRPr="00787385">
        <w:rPr>
          <w:b/>
          <w:bCs/>
          <w:u w:val="single"/>
        </w:rPr>
        <w:t>Changed in release 3.</w:t>
      </w:r>
      <w:r w:rsidR="00721B54">
        <w:rPr>
          <w:b/>
          <w:bCs/>
          <w:u w:val="single"/>
        </w:rPr>
        <w:t>6</w:t>
      </w:r>
      <w:r w:rsidRPr="00787385">
        <w:rPr>
          <w:b/>
          <w:bCs/>
          <w:u w:val="single"/>
        </w:rPr>
        <w:t>.0.0</w:t>
      </w:r>
    </w:p>
    <w:p w14:paraId="77216F68" w14:textId="44BEB4BF" w:rsidR="001C2411" w:rsidRPr="00957DB2" w:rsidRDefault="00BD78E8" w:rsidP="00B0623E">
      <w:pPr>
        <w:pStyle w:val="ListBullet"/>
      </w:pPr>
      <w:r>
        <w:t xml:space="preserve">Amazon Sidewalk PHYs are added to the </w:t>
      </w:r>
      <w:r w:rsidRPr="00BD78E8">
        <w:t>RAIL - SoC Range Test</w:t>
      </w:r>
      <w:r>
        <w:t xml:space="preserve"> applications</w:t>
      </w:r>
    </w:p>
    <w:p w14:paraId="3D58EDE5" w14:textId="7FD9AD2F" w:rsidR="00335102" w:rsidRDefault="00335102">
      <w:pPr>
        <w:pStyle w:val="Heading2"/>
        <w:numPr>
          <w:ilvl w:val="1"/>
          <w:numId w:val="7"/>
        </w:numPr>
      </w:pPr>
      <w:bookmarkStart w:id="20" w:name="_Toc136604038"/>
      <w:r w:rsidRPr="001868BD">
        <w:t>Fixed Issues</w:t>
      </w:r>
      <w:bookmarkEnd w:id="20"/>
    </w:p>
    <w:p w14:paraId="029C5E27" w14:textId="09DFA332" w:rsidR="008C6B9B" w:rsidRPr="008C6B9B" w:rsidRDefault="008C6B9B" w:rsidP="008C6B9B">
      <w:r>
        <w:t>None</w:t>
      </w:r>
    </w:p>
    <w:p w14:paraId="7D089422" w14:textId="79852E77" w:rsidR="00335102" w:rsidRDefault="00335102">
      <w:pPr>
        <w:pStyle w:val="Heading2"/>
        <w:keepLines w:val="0"/>
        <w:numPr>
          <w:ilvl w:val="1"/>
          <w:numId w:val="7"/>
        </w:numPr>
        <w:ind w:left="578" w:hanging="578"/>
      </w:pPr>
      <w:bookmarkStart w:id="21" w:name="_Toc136604039"/>
      <w:r>
        <w:t>Known Issues in the Current Release</w:t>
      </w:r>
      <w:bookmarkEnd w:id="21"/>
    </w:p>
    <w:tbl>
      <w:tblPr>
        <w:tblStyle w:val="SilabsTable"/>
        <w:tblW w:w="5000" w:type="pct"/>
        <w:tblLook w:val="04A0" w:firstRow="1" w:lastRow="0" w:firstColumn="1" w:lastColumn="0" w:noHBand="0" w:noVBand="1"/>
      </w:tblPr>
      <w:tblGrid>
        <w:gridCol w:w="917"/>
        <w:gridCol w:w="2673"/>
        <w:gridCol w:w="7200"/>
      </w:tblGrid>
      <w:tr w:rsidR="00CF5ACD" w:rsidRPr="00764D97" w14:paraId="6F41FF74" w14:textId="77777777" w:rsidTr="00537058">
        <w:trPr>
          <w:cnfStyle w:val="100000000000" w:firstRow="1" w:lastRow="0" w:firstColumn="0" w:lastColumn="0" w:oddVBand="0" w:evenVBand="0" w:oddHBand="0" w:evenHBand="0" w:firstRowFirstColumn="0" w:firstRowLastColumn="0" w:lastRowFirstColumn="0" w:lastRowLastColumn="0"/>
          <w:tblHeader/>
        </w:trPr>
        <w:tc>
          <w:tcPr>
            <w:tcW w:w="983" w:type="pct"/>
            <w:shd w:val="clear" w:color="auto" w:fill="808080" w:themeFill="background1" w:themeFillShade="80"/>
          </w:tcPr>
          <w:p w14:paraId="34B2E289" w14:textId="77777777" w:rsidR="00CF5ACD" w:rsidRPr="00764D97" w:rsidRDefault="00CF5ACD" w:rsidP="00537058">
            <w:pPr>
              <w:pStyle w:val="TableHeading"/>
              <w:rPr>
                <w:szCs w:val="18"/>
              </w:rPr>
            </w:pPr>
            <w:r w:rsidRPr="00764D97">
              <w:rPr>
                <w:szCs w:val="18"/>
              </w:rPr>
              <w:t>ID #</w:t>
            </w:r>
          </w:p>
        </w:tc>
        <w:tc>
          <w:tcPr>
            <w:tcW w:w="2365" w:type="pct"/>
            <w:shd w:val="clear" w:color="auto" w:fill="808080" w:themeFill="background1" w:themeFillShade="80"/>
          </w:tcPr>
          <w:p w14:paraId="4DA9638E" w14:textId="77777777" w:rsidR="00CF5ACD" w:rsidRPr="00764D97" w:rsidRDefault="00CF5ACD" w:rsidP="00537058">
            <w:pPr>
              <w:pStyle w:val="TableHeading"/>
              <w:rPr>
                <w:szCs w:val="18"/>
              </w:rPr>
            </w:pPr>
            <w:r w:rsidRPr="00764D97">
              <w:rPr>
                <w:szCs w:val="18"/>
              </w:rPr>
              <w:t>Description</w:t>
            </w:r>
          </w:p>
        </w:tc>
        <w:tc>
          <w:tcPr>
            <w:tcW w:w="1652" w:type="pct"/>
            <w:shd w:val="clear" w:color="auto" w:fill="808080" w:themeFill="background1" w:themeFillShade="80"/>
          </w:tcPr>
          <w:p w14:paraId="765D2ADB" w14:textId="77777777" w:rsidR="00CF5ACD" w:rsidRPr="00764D97" w:rsidRDefault="00CF5ACD" w:rsidP="00537058">
            <w:pPr>
              <w:pStyle w:val="TableHeading"/>
              <w:rPr>
                <w:szCs w:val="18"/>
              </w:rPr>
            </w:pPr>
            <w:r w:rsidRPr="00764D97">
              <w:rPr>
                <w:szCs w:val="18"/>
              </w:rPr>
              <w:t>Workaround</w:t>
            </w:r>
          </w:p>
        </w:tc>
      </w:tr>
      <w:tr w:rsidR="00CF5ACD" w:rsidRPr="003462F3" w14:paraId="171C52CB" w14:textId="77777777" w:rsidTr="00537058">
        <w:tc>
          <w:tcPr>
            <w:tcW w:w="983" w:type="pct"/>
            <w:vAlign w:val="top"/>
          </w:tcPr>
          <w:p w14:paraId="51F1F48F" w14:textId="1FCF0B40" w:rsidR="00CF5ACD" w:rsidRPr="003462F3" w:rsidRDefault="00CF5ACD" w:rsidP="00537058">
            <w:pPr>
              <w:pStyle w:val="TableText"/>
            </w:pPr>
            <w:r w:rsidRPr="00CF5ACD">
              <w:t>1151826</w:t>
            </w:r>
          </w:p>
        </w:tc>
        <w:tc>
          <w:tcPr>
            <w:tcW w:w="2365" w:type="pct"/>
            <w:vAlign w:val="top"/>
          </w:tcPr>
          <w:p w14:paraId="4A3FEFAF" w14:textId="652BFBBF" w:rsidR="00CF5ACD" w:rsidRPr="003462F3" w:rsidRDefault="00CF5ACD" w:rsidP="00537058">
            <w:pPr>
              <w:pStyle w:val="TableText"/>
            </w:pPr>
            <w:r>
              <w:t xml:space="preserve">On </w:t>
            </w:r>
            <w:r w:rsidR="00C91307">
              <w:t>XG</w:t>
            </w:r>
            <w:r>
              <w:t xml:space="preserve">23, </w:t>
            </w:r>
            <w:r w:rsidR="00C91307">
              <w:t>XG</w:t>
            </w:r>
            <w:r>
              <w:t xml:space="preserve">25 and </w:t>
            </w:r>
            <w:r w:rsidR="00C91307">
              <w:t>XG</w:t>
            </w:r>
            <w:r>
              <w:t>28 Sidewalk profile is greyed out in radio configurator and cannot be selected.</w:t>
            </w:r>
          </w:p>
        </w:tc>
        <w:tc>
          <w:tcPr>
            <w:tcW w:w="1652" w:type="pct"/>
            <w:vAlign w:val="top"/>
          </w:tcPr>
          <w:p w14:paraId="11DAEF55" w14:textId="153D5B9B" w:rsidR="00CF5ACD" w:rsidRPr="003462F3" w:rsidRDefault="00CF5ACD" w:rsidP="00537058">
            <w:pPr>
              <w:pStyle w:val="TableText"/>
            </w:pPr>
            <w:r>
              <w:t xml:space="preserve">Manually add a </w:t>
            </w:r>
            <w:proofErr w:type="spellStart"/>
            <w:r w:rsidRPr="00CF5ACD">
              <w:rPr>
                <w:i/>
                <w:iCs/>
              </w:rPr>
              <w:t>profile_sidewalk.restriction</w:t>
            </w:r>
            <w:proofErr w:type="spellEnd"/>
            <w:r>
              <w:t xml:space="preserve"> file like the other restriction files and update the “</w:t>
            </w:r>
            <w:r w:rsidRPr="00CF5ACD">
              <w:rPr>
                <w:i/>
                <w:iCs/>
              </w:rPr>
              <w:t>enabled</w:t>
            </w:r>
            <w:r>
              <w:t>” selection string to “</w:t>
            </w:r>
            <w:r w:rsidRPr="00CF5ACD">
              <w:rPr>
                <w:i/>
                <w:iCs/>
              </w:rPr>
              <w:t>Sidewalk</w:t>
            </w:r>
            <w:r>
              <w:t>”.</w:t>
            </w:r>
            <w:r>
              <w:br/>
              <w:t xml:space="preserve">Then add to </w:t>
            </w:r>
            <w:r w:rsidRPr="00CF5ACD">
              <w:rPr>
                <w:i/>
                <w:iCs/>
              </w:rPr>
              <w:t>app/flex/component/rail/sl_flex_rail_package_assistant/sl_flex_rail_package_assistant.c</w:t>
            </w:r>
            <w:r>
              <w:t xml:space="preserve"> line 243 end with this code:</w:t>
            </w:r>
            <w:r>
              <w:br/>
              <w:t xml:space="preserve"> </w:t>
            </w:r>
            <w:r w:rsidRPr="00CF5ACD">
              <w:rPr>
                <w:i/>
                <w:iCs/>
              </w:rPr>
              <w:t>|| defined(RAIL0_CHANNEL_GROUP_1_PROFILE_SIDEWALK) || defined(RAIL0_CHANNELS_FOR_915_PROFILE_SIDEWALK)</w:t>
            </w:r>
          </w:p>
        </w:tc>
      </w:tr>
    </w:tbl>
    <w:p w14:paraId="0B427C69" w14:textId="77777777" w:rsidR="00335102" w:rsidRDefault="00335102">
      <w:pPr>
        <w:pStyle w:val="Heading2"/>
        <w:keepLines w:val="0"/>
        <w:numPr>
          <w:ilvl w:val="1"/>
          <w:numId w:val="7"/>
        </w:numPr>
        <w:ind w:left="578" w:hanging="578"/>
      </w:pPr>
      <w:bookmarkStart w:id="22" w:name="_Toc136604040"/>
      <w:r>
        <w:t>Deprecated Items</w:t>
      </w:r>
      <w:bookmarkEnd w:id="22"/>
    </w:p>
    <w:p w14:paraId="18366B54" w14:textId="68DD976E" w:rsidR="001C2411" w:rsidRPr="001C2411" w:rsidRDefault="00B0623E" w:rsidP="001C2411">
      <w:r>
        <w:t>None</w:t>
      </w:r>
    </w:p>
    <w:p w14:paraId="1EF16615" w14:textId="77777777" w:rsidR="00335102" w:rsidRDefault="00335102">
      <w:pPr>
        <w:pStyle w:val="Heading2"/>
        <w:numPr>
          <w:ilvl w:val="1"/>
          <w:numId w:val="7"/>
        </w:numPr>
      </w:pPr>
      <w:bookmarkStart w:id="23" w:name="_Toc136604041"/>
      <w:r>
        <w:t>Removed Items</w:t>
      </w:r>
      <w:bookmarkEnd w:id="23"/>
    </w:p>
    <w:p w14:paraId="649DAB8D" w14:textId="153FF01A" w:rsidR="001C2411" w:rsidRPr="001C2411" w:rsidRDefault="004E6920" w:rsidP="001C2411">
      <w:r>
        <w:t>None</w:t>
      </w:r>
    </w:p>
    <w:p w14:paraId="58A7D365" w14:textId="5DFDF0D7" w:rsidR="005A3E61" w:rsidRDefault="00630B9D" w:rsidP="00B2088E">
      <w:pPr>
        <w:pStyle w:val="Heading1"/>
      </w:pPr>
      <w:bookmarkStart w:id="24" w:name="_Toc136604042"/>
      <w:r>
        <w:lastRenderedPageBreak/>
        <w:t xml:space="preserve">RAIL </w:t>
      </w:r>
      <w:r w:rsidR="00D03FAA">
        <w:t>Library</w:t>
      </w:r>
      <w:bookmarkEnd w:id="24"/>
    </w:p>
    <w:p w14:paraId="3B2D33AF" w14:textId="77777777" w:rsidR="00793943" w:rsidRDefault="00793943" w:rsidP="00793943">
      <w:pPr>
        <w:pStyle w:val="Heading2"/>
        <w:numPr>
          <w:ilvl w:val="1"/>
          <w:numId w:val="7"/>
        </w:numPr>
      </w:pPr>
      <w:bookmarkStart w:id="25" w:name="_Toc136604043"/>
      <w:bookmarkStart w:id="26" w:name="_Hlk74205392"/>
      <w:bookmarkStart w:id="27" w:name="_Hlk97206117"/>
      <w:r>
        <w:t>New Items</w:t>
      </w:r>
      <w:bookmarkEnd w:id="25"/>
    </w:p>
    <w:p w14:paraId="2100B5BD" w14:textId="6528625F" w:rsidR="008A4A57" w:rsidRDefault="008A4A57" w:rsidP="008A4A57">
      <w:pPr>
        <w:rPr>
          <w:b/>
          <w:bCs/>
          <w:u w:val="single"/>
        </w:rPr>
      </w:pPr>
      <w:r w:rsidRPr="630D4CAA">
        <w:rPr>
          <w:b/>
          <w:bCs/>
          <w:u w:val="single"/>
        </w:rPr>
        <w:t xml:space="preserve">Added in release </w:t>
      </w:r>
      <w:r>
        <w:rPr>
          <w:b/>
          <w:bCs/>
          <w:u w:val="single"/>
        </w:rPr>
        <w:t>3.6.1</w:t>
      </w:r>
      <w:r w:rsidRPr="630D4CAA">
        <w:rPr>
          <w:b/>
          <w:bCs/>
          <w:u w:val="single"/>
        </w:rPr>
        <w:t>.0</w:t>
      </w:r>
    </w:p>
    <w:p w14:paraId="3348CB2F" w14:textId="77777777" w:rsidR="008A4A57" w:rsidRDefault="008A4A57" w:rsidP="008A4A57">
      <w:pPr>
        <w:pStyle w:val="ListBullet"/>
      </w:pPr>
      <w:r w:rsidRPr="001D72C1">
        <w:t xml:space="preserve">Added new </w:t>
      </w:r>
      <w:proofErr w:type="spellStart"/>
      <w:r w:rsidRPr="001D72C1">
        <w:t>RAIL_GetAutoAckFifo</w:t>
      </w:r>
      <w:proofErr w:type="spellEnd"/>
      <w:r w:rsidRPr="001D72C1">
        <w:t xml:space="preserve">() API and allow NULL for </w:t>
      </w:r>
      <w:proofErr w:type="spellStart"/>
      <w:r w:rsidRPr="001D72C1">
        <w:t>RAIL_WriteAutoAckFifo</w:t>
      </w:r>
      <w:proofErr w:type="spellEnd"/>
      <w:r w:rsidRPr="001D72C1">
        <w:t xml:space="preserve">() or RAIL_IEEE802154_WriteEnhAck() </w:t>
      </w:r>
      <w:proofErr w:type="spellStart"/>
      <w:r w:rsidRPr="001D72C1">
        <w:t>ackData</w:t>
      </w:r>
      <w:proofErr w:type="spellEnd"/>
      <w:r w:rsidRPr="001D72C1">
        <w:t xml:space="preserve"> parameter, which gives applications direct access to the </w:t>
      </w:r>
      <w:proofErr w:type="spellStart"/>
      <w:r w:rsidRPr="001D72C1">
        <w:t>AutoAck</w:t>
      </w:r>
      <w:proofErr w:type="spellEnd"/>
      <w:r w:rsidRPr="001D72C1">
        <w:t xml:space="preserve"> FIFO to construct Ack packets in pieces.</w:t>
      </w:r>
    </w:p>
    <w:p w14:paraId="0AA79468" w14:textId="77777777" w:rsidR="008A4A57" w:rsidRDefault="008A4A57" w:rsidP="008A4A57">
      <w:pPr>
        <w:pStyle w:val="ListBullet"/>
      </w:pPr>
      <w:r w:rsidRPr="001D72C1">
        <w:t xml:space="preserve">Added support for antenna selection through the applicable </w:t>
      </w:r>
      <w:proofErr w:type="spellStart"/>
      <w:r w:rsidRPr="001D72C1">
        <w:t>RAIL_RxOptions_t</w:t>
      </w:r>
      <w:proofErr w:type="spellEnd"/>
      <w:r w:rsidRPr="001D72C1">
        <w:t xml:space="preserve"> and </w:t>
      </w:r>
      <w:proofErr w:type="spellStart"/>
      <w:r w:rsidRPr="001D72C1">
        <w:t>RAIL_TxOptions_t</w:t>
      </w:r>
      <w:proofErr w:type="spellEnd"/>
      <w:r w:rsidRPr="001D72C1">
        <w:t xml:space="preserve"> values when using OFDM on the EFR32xG25.</w:t>
      </w:r>
    </w:p>
    <w:p w14:paraId="59F51473" w14:textId="77777777" w:rsidR="008A4A57" w:rsidRDefault="008A4A57" w:rsidP="008A4A57">
      <w:pPr>
        <w:pStyle w:val="ListBullet"/>
      </w:pPr>
      <w:r w:rsidRPr="001D72C1">
        <w:t>Added a new "RAIL Utility, SFM Sequencer Image Selection" component to allow selection of modulations supported by EFR32XG25 software modem (SFM). These changes can save considerable flash space by reducing the set of modulations to just those that are needed.</w:t>
      </w:r>
    </w:p>
    <w:p w14:paraId="2A1E623C" w14:textId="77777777" w:rsidR="008A4A57" w:rsidRDefault="008A4A57" w:rsidP="008A4A57">
      <w:pPr>
        <w:pStyle w:val="ListBullet"/>
      </w:pPr>
      <w:r w:rsidRPr="001D72C1">
        <w:t>Added support for Sidewalk PHYs for EFR32xG23 and EFR32xG28 chips.</w:t>
      </w:r>
    </w:p>
    <w:p w14:paraId="6AAB6532" w14:textId="77777777" w:rsidR="008A4A57" w:rsidRPr="00DC3925" w:rsidRDefault="008A4A57" w:rsidP="008A4A57">
      <w:pPr>
        <w:pStyle w:val="ListBullet"/>
      </w:pPr>
      <w:r w:rsidRPr="001D72C1">
        <w:t>Added a new component to switch between Coexistence, Antenna Diversity and FEM Utilities for EFR32xG21 and EFR32xG24 chips supporting 15.4 Fast Channel Switching feature</w:t>
      </w:r>
      <w:r>
        <w:t>.</w:t>
      </w:r>
    </w:p>
    <w:p w14:paraId="41EDE35F" w14:textId="77777777" w:rsidR="008A4A57" w:rsidRPr="008A4A57" w:rsidRDefault="008A4A57" w:rsidP="008A4A57"/>
    <w:p w14:paraId="50249731" w14:textId="6B02ACD0" w:rsidR="00793943" w:rsidRDefault="00793943" w:rsidP="00793943">
      <w:pPr>
        <w:rPr>
          <w:b/>
          <w:bCs/>
          <w:u w:val="single"/>
        </w:rPr>
      </w:pPr>
      <w:r w:rsidRPr="630D4CAA">
        <w:rPr>
          <w:b/>
          <w:bCs/>
          <w:u w:val="single"/>
        </w:rPr>
        <w:t xml:space="preserve">Added in release </w:t>
      </w:r>
      <w:r>
        <w:rPr>
          <w:b/>
          <w:bCs/>
          <w:u w:val="single"/>
        </w:rPr>
        <w:t>3.6.0</w:t>
      </w:r>
      <w:r w:rsidRPr="630D4CAA">
        <w:rPr>
          <w:b/>
          <w:bCs/>
          <w:u w:val="single"/>
        </w:rPr>
        <w:t>.0</w:t>
      </w:r>
    </w:p>
    <w:p w14:paraId="26C90BBE" w14:textId="77777777" w:rsidR="00793943" w:rsidRDefault="00793943" w:rsidP="00793943">
      <w:pPr>
        <w:pStyle w:val="ListBullet"/>
      </w:pPr>
      <w:r>
        <w:t>Added support for a new RX_DIRECT_SYNCHRONOUS_MODE_DATA RAIL RX data source to capture direct mode data in sync with the configured bit rate for the PHY. This requires a PHY that supports this mode of capture from the Radio Calculator and is only currently supported on the EFR32xG23.</w:t>
      </w:r>
    </w:p>
    <w:p w14:paraId="09D442CE" w14:textId="77777777" w:rsidR="00793943" w:rsidRDefault="00793943" w:rsidP="00793943">
      <w:pPr>
        <w:pStyle w:val="ListBullet"/>
      </w:pPr>
      <w:r>
        <w:t xml:space="preserve">Added new </w:t>
      </w:r>
      <w:proofErr w:type="spellStart"/>
      <w:r>
        <w:t>RAIL_EnableCacheSynthCal</w:t>
      </w:r>
      <w:proofErr w:type="spellEnd"/>
      <w:r>
        <w:t xml:space="preserve"> function to enable the radio sequencer to cache calibration values instead of recalculating them on every RX and TX event. This allows you to lower the minimum transition time for most </w:t>
      </w:r>
      <w:proofErr w:type="spellStart"/>
      <w:r>
        <w:t>RAIL_StateTiming_t</w:t>
      </w:r>
      <w:proofErr w:type="spellEnd"/>
      <w:r>
        <w:t xml:space="preserve"> transitions in typical cases.</w:t>
      </w:r>
    </w:p>
    <w:p w14:paraId="2F1396F4" w14:textId="77777777" w:rsidR="00793943" w:rsidRDefault="00793943" w:rsidP="00793943">
      <w:pPr>
        <w:pStyle w:val="ListBullet"/>
      </w:pPr>
      <w:r>
        <w:t>Added a new RAIL_RX_OPTION_FAST_RX2RX which will force the radio sequencer to immediately transition to RXSEARCH to get ready to receive the next packet while still processing the previous one. This will minimize the RX to RX state transition time. This is only supported on chips that have RAIL_SUPPORTS_FAST_RX2RX set to true.</w:t>
      </w:r>
    </w:p>
    <w:p w14:paraId="1D92D85F" w14:textId="77777777" w:rsidR="00793943" w:rsidRDefault="00793943" w:rsidP="00793943">
      <w:pPr>
        <w:pStyle w:val="ListBullet"/>
      </w:pPr>
      <w:r>
        <w:t xml:space="preserve">Added </w:t>
      </w:r>
      <w:proofErr w:type="spellStart"/>
      <w:r>
        <w:t>RAIL_PacketTimeStamp_t</w:t>
      </w:r>
      <w:proofErr w:type="spellEnd"/>
      <w:r>
        <w:t>::</w:t>
      </w:r>
      <w:proofErr w:type="spellStart"/>
      <w:r>
        <w:t>packetDurationUs</w:t>
      </w:r>
      <w:proofErr w:type="spellEnd"/>
      <w:r>
        <w:t xml:space="preserve"> field which is currently set only on EFR32xG25 for received OFDM packets.</w:t>
      </w:r>
    </w:p>
    <w:p w14:paraId="2583842A" w14:textId="77777777" w:rsidR="00793943" w:rsidRDefault="00793943" w:rsidP="00793943">
      <w:pPr>
        <w:pStyle w:val="ListBullet"/>
      </w:pPr>
      <w:r>
        <w:t>Added RAIL support for the MGM240L lighting modules.</w:t>
      </w:r>
    </w:p>
    <w:p w14:paraId="4171F5F5" w14:textId="77777777" w:rsidR="00793943" w:rsidRDefault="00793943" w:rsidP="00793943">
      <w:pPr>
        <w:pStyle w:val="ListBullet"/>
      </w:pPr>
      <w:r w:rsidRPr="00AA4391">
        <w:t xml:space="preserve">Added the new </w:t>
      </w:r>
      <w:proofErr w:type="spellStart"/>
      <w:r w:rsidRPr="00AA4391">
        <w:t>RAIL_WMBUS_Config</w:t>
      </w:r>
      <w:proofErr w:type="spellEnd"/>
      <w:r w:rsidRPr="00AA4391">
        <w:t xml:space="preserve"> API to allow configuring WMBUS and simultaneous M2O RX of T and C mode packets.</w:t>
      </w:r>
    </w:p>
    <w:p w14:paraId="4BF58268" w14:textId="77777777" w:rsidR="00793943" w:rsidRDefault="00793943" w:rsidP="00793943">
      <w:pPr>
        <w:pStyle w:val="ListBullet"/>
      </w:pPr>
      <w:r>
        <w:t xml:space="preserve">Added a new API </w:t>
      </w:r>
      <w:proofErr w:type="spellStart"/>
      <w:r>
        <w:t>RAIL_SetTxFifoAlt</w:t>
      </w:r>
      <w:proofErr w:type="spellEnd"/>
      <w:r>
        <w:t>() which provides a new start offset parameter to specify where the data begins in the TX FIFO.</w:t>
      </w:r>
    </w:p>
    <w:p w14:paraId="2498B7C9" w14:textId="77777777" w:rsidR="00793943" w:rsidRDefault="00793943" w:rsidP="00793943">
      <w:pPr>
        <w:pStyle w:val="ListBullet"/>
      </w:pPr>
      <w:r w:rsidRPr="00AA4391">
        <w:t>Added support for RAIL_IEEE802154_SupportsRxChannelSwitching on the EFR32xG21. This is also still supported at an alpha quality level on the EFR32xG24.</w:t>
      </w:r>
    </w:p>
    <w:p w14:paraId="11CF51FE" w14:textId="77777777" w:rsidR="00793943" w:rsidRDefault="00793943" w:rsidP="00793943">
      <w:pPr>
        <w:pStyle w:val="ListBullet"/>
      </w:pPr>
      <w:r>
        <w:t xml:space="preserve">Added RAIL_IEEE802154_SetRxToEnhAckTx() to allow IEEE 802.15.4 stacks to specify a different </w:t>
      </w:r>
      <w:proofErr w:type="spellStart"/>
      <w:r>
        <w:t>rxToTx</w:t>
      </w:r>
      <w:proofErr w:type="spellEnd"/>
      <w:r>
        <w:t xml:space="preserve"> state transition turnaround time for Enhanced ACKs, which generally need more time to construct and secure. Immediate ACKs will continue to use the </w:t>
      </w:r>
      <w:proofErr w:type="spellStart"/>
      <w:r>
        <w:t>rxToTx</w:t>
      </w:r>
      <w:proofErr w:type="spellEnd"/>
      <w:r>
        <w:t xml:space="preserve"> time specified in RAIL_IEEE802154_Config_t::timings.</w:t>
      </w:r>
    </w:p>
    <w:p w14:paraId="59894B0C" w14:textId="77777777" w:rsidR="00793943" w:rsidRPr="00DC3925" w:rsidRDefault="00793943" w:rsidP="00793943">
      <w:pPr>
        <w:pStyle w:val="ListBullet"/>
      </w:pPr>
      <w:r>
        <w:t>Added Tx packet duration information for EFR32xG22 and newer chips.</w:t>
      </w:r>
    </w:p>
    <w:p w14:paraId="0310FA08" w14:textId="77777777" w:rsidR="00793943" w:rsidRDefault="00793943" w:rsidP="00793943">
      <w:pPr>
        <w:pStyle w:val="Heading2"/>
        <w:numPr>
          <w:ilvl w:val="1"/>
          <w:numId w:val="7"/>
        </w:numPr>
      </w:pPr>
      <w:bookmarkStart w:id="28" w:name="_Toc136604044"/>
      <w:r>
        <w:t>Improvements</w:t>
      </w:r>
      <w:bookmarkEnd w:id="28"/>
    </w:p>
    <w:p w14:paraId="0263EA5B" w14:textId="58BC8E72" w:rsidR="008A4A57" w:rsidRDefault="008A4A57" w:rsidP="008A4A57">
      <w:pPr>
        <w:rPr>
          <w:b/>
          <w:bCs/>
          <w:u w:val="single"/>
        </w:rPr>
      </w:pPr>
      <w:r w:rsidRPr="4E8B83AB">
        <w:rPr>
          <w:b/>
          <w:bCs/>
          <w:u w:val="single"/>
        </w:rPr>
        <w:t xml:space="preserve">Changed in release </w:t>
      </w:r>
      <w:r>
        <w:rPr>
          <w:b/>
          <w:bCs/>
          <w:u w:val="single"/>
        </w:rPr>
        <w:t>3.6.1</w:t>
      </w:r>
      <w:r w:rsidRPr="4E8B83AB">
        <w:rPr>
          <w:b/>
          <w:bCs/>
          <w:u w:val="single"/>
        </w:rPr>
        <w:t>.0</w:t>
      </w:r>
    </w:p>
    <w:p w14:paraId="4E225CBB" w14:textId="77777777" w:rsidR="008A4A57" w:rsidRDefault="008A4A57" w:rsidP="008A4A57">
      <w:pPr>
        <w:pStyle w:val="ListBullet"/>
      </w:pPr>
      <w:r w:rsidRPr="00582F7E">
        <w:t xml:space="preserve">Updated the </w:t>
      </w:r>
      <w:proofErr w:type="spellStart"/>
      <w:r w:rsidRPr="00582F7E">
        <w:t>RAIL_PacketTimeStamp_t</w:t>
      </w:r>
      <w:proofErr w:type="spellEnd"/>
      <w:r w:rsidRPr="00582F7E">
        <w:t>::</w:t>
      </w:r>
      <w:proofErr w:type="spellStart"/>
      <w:r w:rsidRPr="00582F7E">
        <w:t>packetDurationUs</w:t>
      </w:r>
      <w:proofErr w:type="spellEnd"/>
      <w:r w:rsidRPr="00582F7E">
        <w:t xml:space="preserve"> field on the EFR32xG25 to be populated for non-OFDM packets.</w:t>
      </w:r>
    </w:p>
    <w:p w14:paraId="3D54C33F" w14:textId="48F39D1E" w:rsidR="00793943" w:rsidRDefault="00793943" w:rsidP="00793943">
      <w:pPr>
        <w:rPr>
          <w:b/>
          <w:bCs/>
          <w:u w:val="single"/>
        </w:rPr>
      </w:pPr>
      <w:r w:rsidRPr="4E8B83AB">
        <w:rPr>
          <w:b/>
          <w:bCs/>
          <w:u w:val="single"/>
        </w:rPr>
        <w:t xml:space="preserve">Changed in release </w:t>
      </w:r>
      <w:r>
        <w:rPr>
          <w:b/>
          <w:bCs/>
          <w:u w:val="single"/>
        </w:rPr>
        <w:t>3.6.0</w:t>
      </w:r>
      <w:r w:rsidRPr="4E8B83AB">
        <w:rPr>
          <w:b/>
          <w:bCs/>
          <w:u w:val="single"/>
        </w:rPr>
        <w:t>.0</w:t>
      </w:r>
    </w:p>
    <w:p w14:paraId="77D32685" w14:textId="77777777" w:rsidR="00793943" w:rsidRDefault="00793943" w:rsidP="00793943">
      <w:pPr>
        <w:pStyle w:val="ListBullet"/>
      </w:pPr>
      <w:r>
        <w:t>Added support for PHY-specific RSSI offsets on the EFR32xG27 and EFR32xG28 platforms.</w:t>
      </w:r>
    </w:p>
    <w:p w14:paraId="7A79BCF7" w14:textId="77777777" w:rsidR="00793943" w:rsidRDefault="00793943" w:rsidP="00793943">
      <w:pPr>
        <w:pStyle w:val="ListBullet"/>
      </w:pPr>
      <w:r>
        <w:t xml:space="preserve">Updated Packet Trace on the EFR32xG25 and EFR32xG28 when using the Wi-SUN protocol to have a more informative PHY identifier </w:t>
      </w:r>
      <w:r w:rsidRPr="00842F08">
        <w:t>and to support the whole channel number range</w:t>
      </w:r>
      <w:r>
        <w:t>.</w:t>
      </w:r>
    </w:p>
    <w:p w14:paraId="2B534B4A" w14:textId="77777777" w:rsidR="00793943" w:rsidRDefault="00793943" w:rsidP="00793943">
      <w:pPr>
        <w:pStyle w:val="ListBullet"/>
      </w:pPr>
      <w:r>
        <w:t>Fixed the RAIL_PA_CURVES_2P4_LP power curves on the EFR32xG24 to better match characterization data.</w:t>
      </w:r>
    </w:p>
    <w:p w14:paraId="357C1D97" w14:textId="77777777" w:rsidR="00793943" w:rsidRDefault="00793943" w:rsidP="00793943">
      <w:pPr>
        <w:pStyle w:val="ListBullet"/>
      </w:pPr>
      <w:r>
        <w:t xml:space="preserve">Corrected the sign of the frequency error reported by </w:t>
      </w:r>
      <w:proofErr w:type="spellStart"/>
      <w:r>
        <w:t>RAIL_GetRxFreqOffset</w:t>
      </w:r>
      <w:proofErr w:type="spellEnd"/>
      <w:r>
        <w:t xml:space="preserve">() when using OFDM on the EFR32xG25 to match how this was handled for other modulations (e.g., </w:t>
      </w:r>
      <w:proofErr w:type="spellStart"/>
      <w:r>
        <w:t>Freq_error</w:t>
      </w:r>
      <w:proofErr w:type="spellEnd"/>
      <w:r>
        <w:t>=</w:t>
      </w:r>
      <w:proofErr w:type="spellStart"/>
      <w:r>
        <w:t>current_freq-expected_freq</w:t>
      </w:r>
      <w:proofErr w:type="spellEnd"/>
      <w:r>
        <w:t>).</w:t>
      </w:r>
    </w:p>
    <w:p w14:paraId="7587FD2C" w14:textId="77777777" w:rsidR="00793943" w:rsidRDefault="00793943" w:rsidP="00793943">
      <w:pPr>
        <w:pStyle w:val="ListBullet"/>
      </w:pPr>
      <w:r>
        <w:t>Added new RAIL_ZWAVE_OPTION_PROMISCUOUS_BEAM_MODE to trigger RAIL_EVENT_ZWAVE_BEAM on all beam frames.</w:t>
      </w:r>
    </w:p>
    <w:p w14:paraId="7D088095" w14:textId="77777777" w:rsidR="00793943" w:rsidRDefault="00793943" w:rsidP="00793943">
      <w:pPr>
        <w:pStyle w:val="ListBullet"/>
      </w:pPr>
      <w:r>
        <w:t xml:space="preserve">Added </w:t>
      </w:r>
      <w:proofErr w:type="spellStart"/>
      <w:r>
        <w:t>RAIL_ZWAVE_GetBeamHomeIdHash</w:t>
      </w:r>
      <w:proofErr w:type="spellEnd"/>
      <w:r>
        <w:t xml:space="preserve">() to retrieve the beam frame's </w:t>
      </w:r>
      <w:proofErr w:type="spellStart"/>
      <w:r>
        <w:t>HomeIdHash</w:t>
      </w:r>
      <w:proofErr w:type="spellEnd"/>
      <w:r>
        <w:t xml:space="preserve"> when handling that event and made sure that the </w:t>
      </w:r>
      <w:proofErr w:type="spellStart"/>
      <w:r>
        <w:t>HomeIdHash</w:t>
      </w:r>
      <w:proofErr w:type="spellEnd"/>
      <w:r>
        <w:t xml:space="preserve"> byte is now present on PTI for Z-Wave beam frames even when </w:t>
      </w:r>
      <w:proofErr w:type="spellStart"/>
      <w:r>
        <w:t>NodeId</w:t>
      </w:r>
      <w:proofErr w:type="spellEnd"/>
      <w:r>
        <w:t xml:space="preserve"> does not match.</w:t>
      </w:r>
    </w:p>
    <w:p w14:paraId="4A39E138" w14:textId="77777777" w:rsidR="00793943" w:rsidRDefault="00793943" w:rsidP="00793943">
      <w:pPr>
        <w:pStyle w:val="ListBullet"/>
      </w:pPr>
      <w:r>
        <w:lastRenderedPageBreak/>
        <w:t>Fixed an issue on EFR32ZG23 where multiple beam frames were lumped together on PTI as one large beam chain.</w:t>
      </w:r>
    </w:p>
    <w:p w14:paraId="2981FC62" w14:textId="77777777" w:rsidR="00793943" w:rsidRDefault="00793943" w:rsidP="00793943">
      <w:pPr>
        <w:pStyle w:val="ListBullet"/>
      </w:pPr>
      <w:r>
        <w:t>Adjusted channel power restrictions for the 802.15.4 PHYs on new xGM210 modules.</w:t>
      </w:r>
    </w:p>
    <w:p w14:paraId="7ABC09AC" w14:textId="77777777" w:rsidR="00793943" w:rsidRDefault="00793943" w:rsidP="00793943">
      <w:pPr>
        <w:pStyle w:val="ListBullet"/>
      </w:pPr>
      <w:r>
        <w:t>Added separate curves when the 20 dBm PA is used at 3.3 V and 1.8 V for EFR32xG24.</w:t>
      </w:r>
    </w:p>
    <w:p w14:paraId="1ACC1608" w14:textId="77777777" w:rsidR="00793943" w:rsidRPr="00DC3925" w:rsidRDefault="00793943" w:rsidP="00793943">
      <w:pPr>
        <w:pStyle w:val="ListBullet"/>
      </w:pPr>
      <w:r>
        <w:t xml:space="preserve">Increased EFR32ZG13 and EFR32ZG14 Z-Wave long-range beam detect time to improve </w:t>
      </w:r>
      <w:proofErr w:type="spellStart"/>
      <w:r>
        <w:t>FLiRS</w:t>
      </w:r>
      <w:proofErr w:type="spellEnd"/>
      <w:r>
        <w:t xml:space="preserve"> performance.</w:t>
      </w:r>
    </w:p>
    <w:p w14:paraId="2275DED7" w14:textId="77777777" w:rsidR="00793943" w:rsidRDefault="00793943" w:rsidP="00793943">
      <w:pPr>
        <w:pStyle w:val="Heading2"/>
        <w:numPr>
          <w:ilvl w:val="1"/>
          <w:numId w:val="7"/>
        </w:numPr>
      </w:pPr>
      <w:bookmarkStart w:id="29" w:name="_Toc136604045"/>
      <w:r>
        <w:t>Fixed Issues</w:t>
      </w:r>
      <w:bookmarkEnd w:id="29"/>
    </w:p>
    <w:p w14:paraId="14460686" w14:textId="54526AFD" w:rsidR="008A4A57" w:rsidRDefault="008A4A57" w:rsidP="008A4A57">
      <w:pPr>
        <w:keepNext/>
      </w:pPr>
      <w:r w:rsidRPr="630D4CAA">
        <w:rPr>
          <w:b/>
          <w:bCs/>
          <w:u w:val="single"/>
        </w:rPr>
        <w:t xml:space="preserve">Fixed in release </w:t>
      </w:r>
      <w:r>
        <w:rPr>
          <w:b/>
          <w:bCs/>
          <w:u w:val="single"/>
        </w:rPr>
        <w:t>3.6.1</w:t>
      </w:r>
      <w:r w:rsidRPr="630D4CAA">
        <w:rPr>
          <w:b/>
          <w:bCs/>
          <w:u w:val="single"/>
        </w:rPr>
        <w:t>.0</w:t>
      </w:r>
    </w:p>
    <w:p w14:paraId="5D74EDFD" w14:textId="77777777" w:rsidR="008A4A57" w:rsidRDefault="008A4A57" w:rsidP="008A4A57">
      <w:pPr>
        <w:keepNext/>
        <w:spacing w:before="0"/>
      </w:pPr>
    </w:p>
    <w:tbl>
      <w:tblPr>
        <w:tblStyle w:val="TableGrid"/>
        <w:tblW w:w="0" w:type="auto"/>
        <w:tblLook w:val="04A0" w:firstRow="1" w:lastRow="0" w:firstColumn="1" w:lastColumn="0" w:noHBand="0" w:noVBand="1"/>
      </w:tblPr>
      <w:tblGrid>
        <w:gridCol w:w="1255"/>
        <w:gridCol w:w="9535"/>
      </w:tblGrid>
      <w:tr w:rsidR="008A4A57" w14:paraId="653F2447" w14:textId="77777777" w:rsidTr="00576E8C">
        <w:trPr>
          <w:tblHeader/>
        </w:trPr>
        <w:tc>
          <w:tcPr>
            <w:tcW w:w="1255" w:type="dxa"/>
            <w:shd w:val="clear" w:color="auto" w:fill="808080" w:themeFill="background1" w:themeFillShade="80"/>
          </w:tcPr>
          <w:p w14:paraId="69DADC4C" w14:textId="77777777" w:rsidR="008A4A57" w:rsidRDefault="008A4A57" w:rsidP="00576E8C">
            <w:pPr>
              <w:pStyle w:val="TableHeading"/>
            </w:pPr>
            <w:r>
              <w:t>ID #</w:t>
            </w:r>
          </w:p>
        </w:tc>
        <w:tc>
          <w:tcPr>
            <w:tcW w:w="9535" w:type="dxa"/>
            <w:shd w:val="clear" w:color="auto" w:fill="808080" w:themeFill="background1" w:themeFillShade="80"/>
          </w:tcPr>
          <w:p w14:paraId="0C424434" w14:textId="77777777" w:rsidR="008A4A57" w:rsidRDefault="008A4A57" w:rsidP="00576E8C">
            <w:pPr>
              <w:pStyle w:val="TableHeading"/>
            </w:pPr>
            <w:r>
              <w:t>Description</w:t>
            </w:r>
          </w:p>
        </w:tc>
      </w:tr>
      <w:tr w:rsidR="008A4A57" w:rsidRPr="00B133A8" w14:paraId="2F31C151" w14:textId="77777777" w:rsidTr="00576E8C">
        <w:tc>
          <w:tcPr>
            <w:tcW w:w="1255" w:type="dxa"/>
          </w:tcPr>
          <w:p w14:paraId="425FAA22" w14:textId="77777777" w:rsidR="008A4A57" w:rsidRPr="00B133A8" w:rsidRDefault="008A4A57" w:rsidP="00576E8C">
            <w:pPr>
              <w:pStyle w:val="TableText"/>
              <w:keepNext/>
            </w:pPr>
            <w:r w:rsidRPr="004320F7">
              <w:t>707731</w:t>
            </w:r>
          </w:p>
        </w:tc>
        <w:tc>
          <w:tcPr>
            <w:tcW w:w="9535" w:type="dxa"/>
          </w:tcPr>
          <w:p w14:paraId="6B0EBB3B" w14:textId="77777777" w:rsidR="008A4A57" w:rsidRPr="00B133A8" w:rsidRDefault="008A4A57" w:rsidP="00576E8C">
            <w:pPr>
              <w:pStyle w:val="TableText"/>
              <w:keepNext/>
            </w:pPr>
            <w:r w:rsidRPr="004320F7">
              <w:t xml:space="preserve">Fixed an issue when using </w:t>
            </w:r>
            <w:proofErr w:type="spellStart"/>
            <w:r w:rsidRPr="004320F7">
              <w:t>RAIL_BLE_SetNextTxRepeat</w:t>
            </w:r>
            <w:proofErr w:type="spellEnd"/>
            <w:r w:rsidRPr="004320F7">
              <w:t>() that would cause an incorrect Protocol Config ID to appear in the packet trace for repeated transmits.</w:t>
            </w:r>
          </w:p>
        </w:tc>
      </w:tr>
      <w:tr w:rsidR="008A4A57" w:rsidRPr="00B133A8" w14:paraId="17843664" w14:textId="77777777" w:rsidTr="00576E8C">
        <w:tc>
          <w:tcPr>
            <w:tcW w:w="1255" w:type="dxa"/>
          </w:tcPr>
          <w:p w14:paraId="22D21612" w14:textId="77777777" w:rsidR="008A4A57" w:rsidRPr="00B133A8" w:rsidRDefault="008A4A57" w:rsidP="00576E8C">
            <w:pPr>
              <w:pStyle w:val="TableText"/>
              <w:keepNext/>
            </w:pPr>
            <w:r w:rsidRPr="004320F7">
              <w:t>1079816</w:t>
            </w:r>
          </w:p>
        </w:tc>
        <w:tc>
          <w:tcPr>
            <w:tcW w:w="9535" w:type="dxa"/>
          </w:tcPr>
          <w:p w14:paraId="70A57B9D" w14:textId="77777777" w:rsidR="008A4A57" w:rsidRPr="00B133A8" w:rsidRDefault="008A4A57" w:rsidP="00576E8C">
            <w:pPr>
              <w:pStyle w:val="TableText"/>
              <w:keepNext/>
            </w:pPr>
            <w:r w:rsidRPr="004320F7">
              <w:t>Fixed a race condition on EFR32xG22 and later during RX channel hopping or duty-cycling where frame detection occurring close to when a hop should happen could leave the radio stuck in reception but not receiving anything, with the only remedy being to idle the radio.</w:t>
            </w:r>
          </w:p>
        </w:tc>
      </w:tr>
      <w:tr w:rsidR="008A4A57" w:rsidRPr="00B133A8" w14:paraId="1B47FD17" w14:textId="77777777" w:rsidTr="00576E8C">
        <w:tc>
          <w:tcPr>
            <w:tcW w:w="1255" w:type="dxa"/>
          </w:tcPr>
          <w:p w14:paraId="462753A6" w14:textId="77777777" w:rsidR="008A4A57" w:rsidRPr="00B133A8" w:rsidRDefault="008A4A57" w:rsidP="00576E8C">
            <w:pPr>
              <w:pStyle w:val="TableText"/>
            </w:pPr>
            <w:r w:rsidRPr="004320F7">
              <w:t>1088439</w:t>
            </w:r>
          </w:p>
        </w:tc>
        <w:tc>
          <w:tcPr>
            <w:tcW w:w="9535" w:type="dxa"/>
          </w:tcPr>
          <w:p w14:paraId="6DC0DF6B" w14:textId="77777777" w:rsidR="008A4A57" w:rsidRPr="00B133A8" w:rsidRDefault="008A4A57" w:rsidP="00576E8C">
            <w:pPr>
              <w:pStyle w:val="TableText"/>
            </w:pPr>
            <w:r w:rsidRPr="004320F7">
              <w:t>Fixed an issue which would cause the incorrect antenna to be reported for a received packet on the EFR32xG25 when using OFDM and antenna diversity.</w:t>
            </w:r>
          </w:p>
        </w:tc>
      </w:tr>
      <w:tr w:rsidR="008A4A57" w:rsidRPr="00B133A8" w14:paraId="5A55114F" w14:textId="77777777" w:rsidTr="00576E8C">
        <w:tc>
          <w:tcPr>
            <w:tcW w:w="1255" w:type="dxa"/>
          </w:tcPr>
          <w:p w14:paraId="33C52084" w14:textId="77777777" w:rsidR="008A4A57" w:rsidRPr="00B133A8" w:rsidRDefault="008A4A57" w:rsidP="00576E8C">
            <w:pPr>
              <w:pStyle w:val="TableText"/>
            </w:pPr>
            <w:r w:rsidRPr="004320F7">
              <w:t>1141539</w:t>
            </w:r>
          </w:p>
        </w:tc>
        <w:tc>
          <w:tcPr>
            <w:tcW w:w="9535" w:type="dxa"/>
          </w:tcPr>
          <w:p w14:paraId="2C7D3488" w14:textId="77777777" w:rsidR="008A4A57" w:rsidRPr="00B133A8" w:rsidRDefault="008A4A57" w:rsidP="00576E8C">
            <w:pPr>
              <w:pStyle w:val="TableText"/>
            </w:pPr>
            <w:r w:rsidRPr="004320F7">
              <w:t>Fixed an issue to improve CCA behavior for regional certification test suites for EFR32xG25 chips.</w:t>
            </w:r>
          </w:p>
        </w:tc>
      </w:tr>
      <w:tr w:rsidR="008A4A57" w:rsidRPr="00B133A8" w14:paraId="69BACA1D" w14:textId="77777777" w:rsidTr="00576E8C">
        <w:tc>
          <w:tcPr>
            <w:tcW w:w="1255" w:type="dxa"/>
          </w:tcPr>
          <w:p w14:paraId="0C85DD9E" w14:textId="77777777" w:rsidR="008A4A57" w:rsidRPr="00B133A8" w:rsidRDefault="008A4A57" w:rsidP="00576E8C">
            <w:pPr>
              <w:pStyle w:val="TableText"/>
            </w:pPr>
            <w:r w:rsidRPr="004320F7">
              <w:t>1153679</w:t>
            </w:r>
          </w:p>
        </w:tc>
        <w:tc>
          <w:tcPr>
            <w:tcW w:w="9535" w:type="dxa"/>
          </w:tcPr>
          <w:p w14:paraId="0693A8AE" w14:textId="77777777" w:rsidR="008A4A57" w:rsidRPr="00B133A8" w:rsidRDefault="008A4A57" w:rsidP="00576E8C">
            <w:pPr>
              <w:pStyle w:val="TableText"/>
            </w:pPr>
            <w:r w:rsidRPr="004320F7">
              <w:t>Fixed an issue in "RAIL Utility, Coexistence" component where a GRANT signal pulse less than 100</w:t>
            </w:r>
            <w:r>
              <w:t xml:space="preserve"> </w:t>
            </w:r>
            <w:r>
              <w:rPr>
                <w:rFonts w:cs="Arial"/>
              </w:rPr>
              <w:t>µ</w:t>
            </w:r>
            <w:r w:rsidRPr="004320F7">
              <w:t>s might result in the radio not being properly placed in hold off after GRANT is deasserted.</w:t>
            </w:r>
          </w:p>
        </w:tc>
      </w:tr>
      <w:tr w:rsidR="008A4A57" w:rsidRPr="00B133A8" w14:paraId="2A2DA8AC" w14:textId="77777777" w:rsidTr="00576E8C">
        <w:tc>
          <w:tcPr>
            <w:tcW w:w="1255" w:type="dxa"/>
          </w:tcPr>
          <w:p w14:paraId="3DE8AF80" w14:textId="77777777" w:rsidR="008A4A57" w:rsidRPr="00B133A8" w:rsidRDefault="008A4A57" w:rsidP="00576E8C">
            <w:pPr>
              <w:pStyle w:val="TableText"/>
            </w:pPr>
            <w:r w:rsidRPr="004320F7">
              <w:t>1156980</w:t>
            </w:r>
          </w:p>
        </w:tc>
        <w:tc>
          <w:tcPr>
            <w:tcW w:w="9535" w:type="dxa"/>
          </w:tcPr>
          <w:p w14:paraId="22A189BC" w14:textId="77777777" w:rsidR="008A4A57" w:rsidRPr="00B133A8" w:rsidRDefault="008A4A57" w:rsidP="00576E8C">
            <w:pPr>
              <w:pStyle w:val="TableText"/>
            </w:pPr>
            <w:r w:rsidRPr="004320F7">
              <w:t>Fixed</w:t>
            </w:r>
            <w:r>
              <w:t xml:space="preserve"> </w:t>
            </w:r>
            <w:r w:rsidRPr="004320F7">
              <w:t>an issue with channel hopping on EFR32xG22 and later where use of RAIL_RX_CHANNEL_HOPPING_OPTION_RSSI_THRESHOLD can prevent the timed RX channel hopping modes including RX duty-cycling from timing out properly.</w:t>
            </w:r>
          </w:p>
        </w:tc>
      </w:tr>
      <w:tr w:rsidR="008A4A57" w:rsidRPr="00B133A8" w14:paraId="147E6E04" w14:textId="77777777" w:rsidTr="00576E8C">
        <w:tc>
          <w:tcPr>
            <w:tcW w:w="1255" w:type="dxa"/>
          </w:tcPr>
          <w:p w14:paraId="34AC8AE1" w14:textId="77777777" w:rsidR="008A4A57" w:rsidRPr="00B133A8" w:rsidRDefault="008A4A57" w:rsidP="00576E8C">
            <w:pPr>
              <w:pStyle w:val="TableText"/>
            </w:pPr>
            <w:r w:rsidRPr="00126F8C">
              <w:t>1167235</w:t>
            </w:r>
          </w:p>
        </w:tc>
        <w:tc>
          <w:tcPr>
            <w:tcW w:w="9535" w:type="dxa"/>
          </w:tcPr>
          <w:p w14:paraId="5A589CA6" w14:textId="77777777" w:rsidR="008A4A57" w:rsidRPr="00B133A8" w:rsidRDefault="008A4A57" w:rsidP="00576E8C">
            <w:pPr>
              <w:pStyle w:val="TableText"/>
            </w:pPr>
            <w:r w:rsidRPr="00126F8C">
              <w:t>Fixed an issue with RAIL_SupportsFastRx2Rx() where it used to return an incorrect value on supported platforms.</w:t>
            </w:r>
          </w:p>
        </w:tc>
      </w:tr>
    </w:tbl>
    <w:p w14:paraId="345126F6" w14:textId="77777777" w:rsidR="008A4A57" w:rsidRPr="008A4A57" w:rsidRDefault="008A4A57" w:rsidP="008A4A57"/>
    <w:p w14:paraId="1EF29ED9" w14:textId="119E0ACF" w:rsidR="00793943" w:rsidRDefault="00793943" w:rsidP="00793943">
      <w:pPr>
        <w:keepNext/>
      </w:pPr>
      <w:r w:rsidRPr="630D4CAA">
        <w:rPr>
          <w:b/>
          <w:bCs/>
          <w:u w:val="single"/>
        </w:rPr>
        <w:t xml:space="preserve">Fixed in release </w:t>
      </w:r>
      <w:r>
        <w:rPr>
          <w:b/>
          <w:bCs/>
          <w:u w:val="single"/>
        </w:rPr>
        <w:t>3.6.0</w:t>
      </w:r>
      <w:r w:rsidRPr="630D4CAA">
        <w:rPr>
          <w:b/>
          <w:bCs/>
          <w:u w:val="single"/>
        </w:rPr>
        <w:t>.0</w:t>
      </w:r>
    </w:p>
    <w:p w14:paraId="5CC49BE9" w14:textId="77777777" w:rsidR="00793943" w:rsidRDefault="00793943" w:rsidP="00793943">
      <w:pPr>
        <w:keepNext/>
        <w:spacing w:before="0"/>
      </w:pPr>
    </w:p>
    <w:tbl>
      <w:tblPr>
        <w:tblStyle w:val="TableGrid"/>
        <w:tblW w:w="0" w:type="auto"/>
        <w:tblLook w:val="04A0" w:firstRow="1" w:lastRow="0" w:firstColumn="1" w:lastColumn="0" w:noHBand="0" w:noVBand="1"/>
      </w:tblPr>
      <w:tblGrid>
        <w:gridCol w:w="1255"/>
        <w:gridCol w:w="9535"/>
      </w:tblGrid>
      <w:tr w:rsidR="00793943" w14:paraId="074504BC" w14:textId="77777777" w:rsidTr="00E654A9">
        <w:trPr>
          <w:tblHeader/>
        </w:trPr>
        <w:tc>
          <w:tcPr>
            <w:tcW w:w="1255" w:type="dxa"/>
            <w:shd w:val="clear" w:color="auto" w:fill="808080" w:themeFill="background1" w:themeFillShade="80"/>
          </w:tcPr>
          <w:p w14:paraId="7D9E1282" w14:textId="77777777" w:rsidR="00793943" w:rsidRDefault="00793943" w:rsidP="00E654A9">
            <w:pPr>
              <w:pStyle w:val="TableHeading"/>
            </w:pPr>
            <w:r>
              <w:t>ID #</w:t>
            </w:r>
          </w:p>
        </w:tc>
        <w:tc>
          <w:tcPr>
            <w:tcW w:w="9535" w:type="dxa"/>
            <w:shd w:val="clear" w:color="auto" w:fill="808080" w:themeFill="background1" w:themeFillShade="80"/>
          </w:tcPr>
          <w:p w14:paraId="3438EF67" w14:textId="77777777" w:rsidR="00793943" w:rsidRDefault="00793943" w:rsidP="00E654A9">
            <w:pPr>
              <w:pStyle w:val="TableHeading"/>
            </w:pPr>
            <w:r>
              <w:t>Description</w:t>
            </w:r>
          </w:p>
        </w:tc>
      </w:tr>
      <w:tr w:rsidR="00793943" w:rsidRPr="00B133A8" w14:paraId="4F65F94B" w14:textId="77777777" w:rsidTr="00E654A9">
        <w:tc>
          <w:tcPr>
            <w:tcW w:w="1255" w:type="dxa"/>
          </w:tcPr>
          <w:p w14:paraId="7DD34A41" w14:textId="77777777" w:rsidR="00793943" w:rsidRPr="00B133A8" w:rsidRDefault="00793943" w:rsidP="00E654A9">
            <w:pPr>
              <w:pStyle w:val="TableText"/>
              <w:keepNext/>
            </w:pPr>
            <w:r w:rsidRPr="005330B5">
              <w:t>824355</w:t>
            </w:r>
          </w:p>
        </w:tc>
        <w:tc>
          <w:tcPr>
            <w:tcW w:w="9535" w:type="dxa"/>
          </w:tcPr>
          <w:p w14:paraId="2DD49507" w14:textId="77777777" w:rsidR="00793943" w:rsidRPr="00B133A8" w:rsidRDefault="00793943" w:rsidP="00E654A9">
            <w:pPr>
              <w:pStyle w:val="TableText"/>
              <w:keepNext/>
            </w:pPr>
            <w:r w:rsidRPr="005330B5">
              <w:t>Fixed an issue in IEEE802.15.4 MAC address filtering when receiving small OFDM packets.</w:t>
            </w:r>
          </w:p>
        </w:tc>
      </w:tr>
      <w:tr w:rsidR="00793943" w:rsidRPr="00B133A8" w14:paraId="5AAB0A65" w14:textId="77777777" w:rsidTr="00E654A9">
        <w:tc>
          <w:tcPr>
            <w:tcW w:w="1255" w:type="dxa"/>
          </w:tcPr>
          <w:p w14:paraId="1619A497" w14:textId="77777777" w:rsidR="00793943" w:rsidRPr="00B133A8" w:rsidRDefault="00793943" w:rsidP="00E654A9">
            <w:pPr>
              <w:pStyle w:val="TableText"/>
              <w:keepNext/>
            </w:pPr>
            <w:r w:rsidRPr="00B133A8">
              <w:t>832743</w:t>
            </w:r>
          </w:p>
        </w:tc>
        <w:tc>
          <w:tcPr>
            <w:tcW w:w="9535" w:type="dxa"/>
          </w:tcPr>
          <w:p w14:paraId="70CBEF5F" w14:textId="77777777" w:rsidR="00793943" w:rsidRPr="00B133A8" w:rsidRDefault="00793943" w:rsidP="00E654A9">
            <w:pPr>
              <w:pStyle w:val="TableText"/>
              <w:keepNext/>
            </w:pPr>
            <w:r w:rsidRPr="00B133A8">
              <w:t xml:space="preserve">Clarified use of </w:t>
            </w:r>
            <w:proofErr w:type="spellStart"/>
            <w:r w:rsidRPr="00B133A8">
              <w:t>RAIL_SetNextTxRepeat</w:t>
            </w:r>
            <w:proofErr w:type="spellEnd"/>
            <w:r w:rsidRPr="00B133A8">
              <w:t>() must be prior to initiating a transmit operation via API call and fixed an issue where it did not properly return an error when called while a transmit operation was in progress.</w:t>
            </w:r>
          </w:p>
        </w:tc>
      </w:tr>
      <w:tr w:rsidR="00793943" w:rsidRPr="00B133A8" w14:paraId="5D7643ED" w14:textId="77777777" w:rsidTr="00E654A9">
        <w:tc>
          <w:tcPr>
            <w:tcW w:w="1255" w:type="dxa"/>
          </w:tcPr>
          <w:p w14:paraId="6EBA9A55" w14:textId="77777777" w:rsidR="00793943" w:rsidRPr="00B133A8" w:rsidRDefault="00793943" w:rsidP="00E654A9">
            <w:pPr>
              <w:pStyle w:val="TableText"/>
            </w:pPr>
            <w:r w:rsidRPr="00B133A8">
              <w:t>1055824</w:t>
            </w:r>
          </w:p>
        </w:tc>
        <w:tc>
          <w:tcPr>
            <w:tcW w:w="9535" w:type="dxa"/>
          </w:tcPr>
          <w:p w14:paraId="07BFA053" w14:textId="77777777" w:rsidR="00793943" w:rsidRPr="00B133A8" w:rsidRDefault="00793943" w:rsidP="00E654A9">
            <w:pPr>
              <w:pStyle w:val="TableText"/>
            </w:pPr>
            <w:r w:rsidRPr="00B133A8">
              <w:t xml:space="preserve">Fixed an issue with low-side </w:t>
            </w:r>
            <w:r>
              <w:t xml:space="preserve">synth </w:t>
            </w:r>
            <w:r w:rsidRPr="00B133A8">
              <w:t>injection</w:t>
            </w:r>
            <w:r>
              <w:t xml:space="preserve"> (negative IF)</w:t>
            </w:r>
            <w:r w:rsidRPr="00B133A8">
              <w:t xml:space="preserve"> on proprietary 2.4GHz PHYs when using EFR32xG22 and newer chips. This fix requires regenerating the PHY with the latest version of the Radio Configurator to work.</w:t>
            </w:r>
          </w:p>
        </w:tc>
      </w:tr>
      <w:tr w:rsidR="00793943" w:rsidRPr="00B133A8" w14:paraId="6536968E" w14:textId="77777777" w:rsidTr="00E654A9">
        <w:tc>
          <w:tcPr>
            <w:tcW w:w="1255" w:type="dxa"/>
          </w:tcPr>
          <w:p w14:paraId="1D18C8A5" w14:textId="77777777" w:rsidR="00793943" w:rsidRPr="00B133A8" w:rsidRDefault="00793943" w:rsidP="00E654A9">
            <w:pPr>
              <w:pStyle w:val="TableText"/>
            </w:pPr>
            <w:r w:rsidRPr="00B133A8">
              <w:t>1058480</w:t>
            </w:r>
          </w:p>
        </w:tc>
        <w:tc>
          <w:tcPr>
            <w:tcW w:w="9535" w:type="dxa"/>
          </w:tcPr>
          <w:p w14:paraId="5AD62AD8" w14:textId="77777777" w:rsidR="00793943" w:rsidRPr="00B133A8" w:rsidRDefault="00793943" w:rsidP="00E654A9">
            <w:pPr>
              <w:pStyle w:val="TableText"/>
            </w:pPr>
            <w:r w:rsidRPr="00B133A8">
              <w:t>Fixed an RX FIFO corruption on EFR32xG25 that occurred when receiving/sending certain OFDM packets using FIFO mode.</w:t>
            </w:r>
          </w:p>
        </w:tc>
      </w:tr>
      <w:tr w:rsidR="00793943" w:rsidRPr="00B133A8" w14:paraId="3E4A73BD" w14:textId="77777777" w:rsidTr="00E654A9">
        <w:tc>
          <w:tcPr>
            <w:tcW w:w="1255" w:type="dxa"/>
          </w:tcPr>
          <w:p w14:paraId="7A3AA99D" w14:textId="77777777" w:rsidR="00793943" w:rsidRPr="00B133A8" w:rsidRDefault="00793943" w:rsidP="00E654A9">
            <w:pPr>
              <w:pStyle w:val="TableText"/>
            </w:pPr>
            <w:r w:rsidRPr="00B133A8">
              <w:t>1082274</w:t>
            </w:r>
          </w:p>
        </w:tc>
        <w:tc>
          <w:tcPr>
            <w:tcW w:w="9535" w:type="dxa"/>
          </w:tcPr>
          <w:p w14:paraId="3789D8AF" w14:textId="77777777" w:rsidR="00793943" w:rsidRPr="00B133A8" w:rsidRDefault="00793943" w:rsidP="00E654A9">
            <w:pPr>
              <w:pStyle w:val="TableText"/>
            </w:pPr>
            <w:r w:rsidRPr="00B133A8">
              <w:t xml:space="preserve">Fixed an issue on the EFR32xG22, EFR32xG23, EFR32xG24, and EFR32xG25 chips that could cause the chip to lock up if the application attempts to re-enter EM2 within ~10 </w:t>
            </w:r>
            <w:r>
              <w:rPr>
                <w:rFonts w:cs="Arial"/>
              </w:rPr>
              <w:t>µ</w:t>
            </w:r>
            <w:r w:rsidRPr="00B133A8">
              <w:t xml:space="preserve">s after wake-up and hits a &lt;0.5 </w:t>
            </w:r>
            <w:r>
              <w:rPr>
                <w:rFonts w:cs="Arial"/>
              </w:rPr>
              <w:t>µ</w:t>
            </w:r>
            <w:r w:rsidRPr="00B133A8">
              <w:t>s timing window. If hit, this lockup requires a power</w:t>
            </w:r>
            <w:r>
              <w:t>-</w:t>
            </w:r>
            <w:r w:rsidRPr="00B133A8">
              <w:t>on reset to restore normal operation to the chip.</w:t>
            </w:r>
          </w:p>
        </w:tc>
      </w:tr>
      <w:tr w:rsidR="00793943" w:rsidRPr="00B133A8" w14:paraId="18B7C499" w14:textId="77777777" w:rsidTr="00E654A9">
        <w:tc>
          <w:tcPr>
            <w:tcW w:w="1255" w:type="dxa"/>
          </w:tcPr>
          <w:p w14:paraId="4946DC0C" w14:textId="77777777" w:rsidR="00793943" w:rsidRPr="00B133A8" w:rsidRDefault="00793943" w:rsidP="00E654A9">
            <w:pPr>
              <w:pStyle w:val="TableText"/>
            </w:pPr>
            <w:r w:rsidRPr="00B133A8">
              <w:t>1083615</w:t>
            </w:r>
          </w:p>
        </w:tc>
        <w:tc>
          <w:tcPr>
            <w:tcW w:w="9535" w:type="dxa"/>
          </w:tcPr>
          <w:p w14:paraId="3E748FA7" w14:textId="77777777" w:rsidR="00793943" w:rsidRPr="00B133A8" w:rsidRDefault="00793943" w:rsidP="00E654A9">
            <w:pPr>
              <w:pStyle w:val="TableText"/>
            </w:pPr>
            <w:r w:rsidRPr="00B133A8">
              <w:t>Fixed a</w:t>
            </w:r>
            <w:r>
              <w:t>n</w:t>
            </w:r>
            <w:r w:rsidRPr="00B133A8">
              <w:t xml:space="preserve"> issue for certain ramp time and power level combinations on the EFR32xG21 where the PA ramp would stop one power level short of the desired output level.</w:t>
            </w:r>
          </w:p>
        </w:tc>
      </w:tr>
      <w:tr w:rsidR="00793943" w:rsidRPr="00B133A8" w14:paraId="4AD594CA" w14:textId="77777777" w:rsidTr="00E654A9">
        <w:tc>
          <w:tcPr>
            <w:tcW w:w="1255" w:type="dxa"/>
          </w:tcPr>
          <w:p w14:paraId="5CFDEDA2" w14:textId="77777777" w:rsidR="00793943" w:rsidRPr="00B133A8" w:rsidRDefault="00793943" w:rsidP="00E654A9">
            <w:pPr>
              <w:pStyle w:val="TableText"/>
            </w:pPr>
            <w:r w:rsidRPr="00B133A8">
              <w:t>1090336</w:t>
            </w:r>
          </w:p>
        </w:tc>
        <w:tc>
          <w:tcPr>
            <w:tcW w:w="9535" w:type="dxa"/>
          </w:tcPr>
          <w:p w14:paraId="149247B5" w14:textId="77777777" w:rsidR="00793943" w:rsidRPr="00B133A8" w:rsidRDefault="00793943" w:rsidP="00E654A9">
            <w:pPr>
              <w:pStyle w:val="TableText"/>
            </w:pPr>
            <w:r w:rsidRPr="00B133A8">
              <w:t>Fixed an issue in the "RAIL Utility, Protocol" component where BLE would be required to select a Zigbee PHY.</w:t>
            </w:r>
          </w:p>
        </w:tc>
      </w:tr>
      <w:tr w:rsidR="00793943" w:rsidRPr="00B133A8" w14:paraId="3F08F147" w14:textId="77777777" w:rsidTr="00E654A9">
        <w:tc>
          <w:tcPr>
            <w:tcW w:w="1255" w:type="dxa"/>
          </w:tcPr>
          <w:p w14:paraId="7EB9DF66" w14:textId="77777777" w:rsidR="00793943" w:rsidRPr="00B133A8" w:rsidRDefault="00793943" w:rsidP="00E654A9">
            <w:pPr>
              <w:pStyle w:val="TableText"/>
            </w:pPr>
            <w:r w:rsidRPr="00B133A8">
              <w:t>1090512</w:t>
            </w:r>
          </w:p>
        </w:tc>
        <w:tc>
          <w:tcPr>
            <w:tcW w:w="9535" w:type="dxa"/>
          </w:tcPr>
          <w:p w14:paraId="3BBC39FA" w14:textId="77777777" w:rsidR="00793943" w:rsidRPr="00B133A8" w:rsidRDefault="00793943" w:rsidP="00E654A9">
            <w:pPr>
              <w:pStyle w:val="TableText"/>
            </w:pPr>
            <w:r w:rsidRPr="00B133A8">
              <w:t>Fixed an issue in the "RAIL Utility, PA" component where certain functions would attempt to use the RAIL_TX_POWER_MODE_2P4GIG_HIGHEST macro even though they didn't support it. This would result in undefined behavior previously, but will now correctly error.</w:t>
            </w:r>
          </w:p>
        </w:tc>
      </w:tr>
      <w:tr w:rsidR="00793943" w14:paraId="32FC28C0" w14:textId="77777777" w:rsidTr="00E654A9">
        <w:tc>
          <w:tcPr>
            <w:tcW w:w="1255" w:type="dxa"/>
          </w:tcPr>
          <w:p w14:paraId="551D193E" w14:textId="77777777" w:rsidR="00793943" w:rsidRPr="00B133A8" w:rsidRDefault="00793943" w:rsidP="00E654A9">
            <w:pPr>
              <w:pStyle w:val="TableText"/>
            </w:pPr>
            <w:r w:rsidRPr="00B133A8">
              <w:t>1090728</w:t>
            </w:r>
          </w:p>
        </w:tc>
        <w:tc>
          <w:tcPr>
            <w:tcW w:w="9535" w:type="dxa"/>
          </w:tcPr>
          <w:p w14:paraId="585E414E" w14:textId="77777777" w:rsidR="00793943" w:rsidRPr="00B133A8" w:rsidRDefault="00793943" w:rsidP="00E654A9">
            <w:pPr>
              <w:pStyle w:val="TableText"/>
            </w:pPr>
            <w:r w:rsidRPr="00B133A8">
              <w:t>Fixed a possible RAIL_ASSERT_FAILED_UNEXPECTED_STATE_RX_FIFO issue on EFR32xG12 with RAIL_IEEE802154_G_OPTION_GB868 enabled for a FEC-capable PHY which can happen when aborting a packet at frame detection, for instance by idling the radio.</w:t>
            </w:r>
          </w:p>
        </w:tc>
      </w:tr>
      <w:tr w:rsidR="00793943" w14:paraId="7F0EBBBC" w14:textId="77777777" w:rsidTr="00E654A9">
        <w:tc>
          <w:tcPr>
            <w:tcW w:w="1255" w:type="dxa"/>
          </w:tcPr>
          <w:p w14:paraId="0EB4184F" w14:textId="77777777" w:rsidR="00793943" w:rsidRPr="00B133A8" w:rsidRDefault="00793943" w:rsidP="00E654A9">
            <w:pPr>
              <w:pStyle w:val="TableText"/>
            </w:pPr>
            <w:r w:rsidRPr="00B133A8">
              <w:t>1092769</w:t>
            </w:r>
          </w:p>
        </w:tc>
        <w:tc>
          <w:tcPr>
            <w:tcW w:w="9535" w:type="dxa"/>
          </w:tcPr>
          <w:p w14:paraId="2E1537E9" w14:textId="77777777" w:rsidR="00793943" w:rsidRPr="00B133A8" w:rsidRDefault="00793943" w:rsidP="00E654A9">
            <w:pPr>
              <w:pStyle w:val="TableText"/>
            </w:pPr>
            <w:r w:rsidRPr="00B133A8">
              <w:t xml:space="preserve">Fixed an issue when using Dynamic Multiprotocol and BLE Coded PHYs where a transmit could underflow depending on what protocol was active when the PHY and </w:t>
            </w:r>
            <w:proofErr w:type="spellStart"/>
            <w:r w:rsidRPr="00B133A8">
              <w:t>syncword</w:t>
            </w:r>
            <w:proofErr w:type="spellEnd"/>
            <w:r w:rsidRPr="00B133A8">
              <w:t xml:space="preserve"> were loaded.</w:t>
            </w:r>
          </w:p>
        </w:tc>
      </w:tr>
      <w:tr w:rsidR="00793943" w14:paraId="555C2EF5" w14:textId="77777777" w:rsidTr="00E654A9">
        <w:tc>
          <w:tcPr>
            <w:tcW w:w="1255" w:type="dxa"/>
          </w:tcPr>
          <w:p w14:paraId="7345102F" w14:textId="77777777" w:rsidR="00793943" w:rsidRPr="00B133A8" w:rsidRDefault="00793943" w:rsidP="00E654A9">
            <w:pPr>
              <w:pStyle w:val="TableText"/>
            </w:pPr>
            <w:r w:rsidRPr="00B133A8">
              <w:t>1096663</w:t>
            </w:r>
          </w:p>
        </w:tc>
        <w:tc>
          <w:tcPr>
            <w:tcW w:w="9535" w:type="dxa"/>
          </w:tcPr>
          <w:p w14:paraId="3B8AC2B3" w14:textId="77777777" w:rsidR="00793943" w:rsidRPr="00B133A8" w:rsidRDefault="00793943" w:rsidP="00E654A9">
            <w:pPr>
              <w:pStyle w:val="TableText"/>
            </w:pPr>
            <w:r w:rsidRPr="00B133A8">
              <w:t>Fixed a compilation error in "RAIL Utility, Coexistence" component when the Coexistence WiFi TX GPIO is enabled.</w:t>
            </w:r>
          </w:p>
        </w:tc>
      </w:tr>
      <w:tr w:rsidR="00793943" w14:paraId="548343D5" w14:textId="77777777" w:rsidTr="00E654A9">
        <w:tc>
          <w:tcPr>
            <w:tcW w:w="1255" w:type="dxa"/>
          </w:tcPr>
          <w:p w14:paraId="4C82565A" w14:textId="77777777" w:rsidR="00793943" w:rsidRPr="00B133A8" w:rsidRDefault="00793943" w:rsidP="00E654A9">
            <w:pPr>
              <w:pStyle w:val="TableText"/>
            </w:pPr>
            <w:r w:rsidRPr="00B133A8">
              <w:t>1096665</w:t>
            </w:r>
          </w:p>
        </w:tc>
        <w:tc>
          <w:tcPr>
            <w:tcW w:w="9535" w:type="dxa"/>
          </w:tcPr>
          <w:p w14:paraId="3F37A35F" w14:textId="77777777" w:rsidR="00793943" w:rsidRPr="00B133A8" w:rsidRDefault="00793943" w:rsidP="00E654A9">
            <w:pPr>
              <w:pStyle w:val="TableText"/>
            </w:pPr>
            <w:r w:rsidRPr="00B133A8">
              <w:t>Fixed a compilation issue in "RAIL Utility, Coexistence" component when the SL_RAIL_UTIL_COEX_WIFI_TX_PORT is defined.</w:t>
            </w:r>
          </w:p>
        </w:tc>
      </w:tr>
      <w:tr w:rsidR="00793943" w14:paraId="677E449B" w14:textId="77777777" w:rsidTr="00E654A9">
        <w:tc>
          <w:tcPr>
            <w:tcW w:w="1255" w:type="dxa"/>
          </w:tcPr>
          <w:p w14:paraId="4ACE37CB" w14:textId="77777777" w:rsidR="00793943" w:rsidRPr="00B133A8" w:rsidRDefault="00793943" w:rsidP="00E654A9">
            <w:pPr>
              <w:pStyle w:val="TableText"/>
            </w:pPr>
            <w:r w:rsidRPr="00B133A8">
              <w:lastRenderedPageBreak/>
              <w:t>1103966</w:t>
            </w:r>
          </w:p>
        </w:tc>
        <w:tc>
          <w:tcPr>
            <w:tcW w:w="9535" w:type="dxa"/>
          </w:tcPr>
          <w:p w14:paraId="643F326C" w14:textId="77777777" w:rsidR="00793943" w:rsidRPr="00B133A8" w:rsidRDefault="00793943" w:rsidP="00E654A9">
            <w:pPr>
              <w:pStyle w:val="TableText"/>
            </w:pPr>
            <w:r w:rsidRPr="00B133A8">
              <w:t>Fixed an unexpected Rx packet abort on the EFR32xG25 when using the Wi-SUN OFDM option4 MCS0 PHY.</w:t>
            </w:r>
          </w:p>
        </w:tc>
      </w:tr>
      <w:tr w:rsidR="00793943" w14:paraId="73F5627E" w14:textId="77777777" w:rsidTr="00E654A9">
        <w:tc>
          <w:tcPr>
            <w:tcW w:w="1255" w:type="dxa"/>
          </w:tcPr>
          <w:p w14:paraId="721AD34F" w14:textId="77777777" w:rsidR="00793943" w:rsidRPr="00B133A8" w:rsidRDefault="00793943" w:rsidP="00E654A9">
            <w:pPr>
              <w:pStyle w:val="TableText"/>
            </w:pPr>
            <w:r w:rsidRPr="00B133A8">
              <w:t>1104033</w:t>
            </w:r>
          </w:p>
        </w:tc>
        <w:tc>
          <w:tcPr>
            <w:tcW w:w="9535" w:type="dxa"/>
          </w:tcPr>
          <w:p w14:paraId="0A297836" w14:textId="77777777" w:rsidR="00793943" w:rsidRPr="00B133A8" w:rsidRDefault="00793943" w:rsidP="00E654A9">
            <w:pPr>
              <w:pStyle w:val="TableText"/>
            </w:pPr>
            <w:r w:rsidRPr="00B133A8">
              <w:t xml:space="preserve">Fixed an issue in the </w:t>
            </w:r>
            <w:proofErr w:type="spellStart"/>
            <w:r w:rsidRPr="00B133A8">
              <w:t>RAIL_ZWAVE_ReceiveBeam</w:t>
            </w:r>
            <w:proofErr w:type="spellEnd"/>
            <w:r w:rsidRPr="00B133A8">
              <w:t xml:space="preserve"> function so that it idles the radio regardless of whether a beam is detected on the EFR32ZG23.</w:t>
            </w:r>
          </w:p>
        </w:tc>
      </w:tr>
      <w:tr w:rsidR="00793943" w14:paraId="01CE2931" w14:textId="77777777" w:rsidTr="00E654A9">
        <w:tc>
          <w:tcPr>
            <w:tcW w:w="1255" w:type="dxa"/>
          </w:tcPr>
          <w:p w14:paraId="27D0626D" w14:textId="77777777" w:rsidR="00793943" w:rsidRPr="00B133A8" w:rsidRDefault="00793943" w:rsidP="00E654A9">
            <w:pPr>
              <w:pStyle w:val="TableText"/>
            </w:pPr>
            <w:r w:rsidRPr="00B133A8">
              <w:t>1104441</w:t>
            </w:r>
          </w:p>
        </w:tc>
        <w:tc>
          <w:tcPr>
            <w:tcW w:w="9535" w:type="dxa"/>
          </w:tcPr>
          <w:p w14:paraId="005CC3BF" w14:textId="77777777" w:rsidR="00793943" w:rsidRPr="00B133A8" w:rsidRDefault="00793943" w:rsidP="00E654A9">
            <w:pPr>
              <w:pStyle w:val="TableText"/>
            </w:pPr>
            <w:r w:rsidRPr="00B133A8">
              <w:t>Fixed an issue with the "RAIL Utility, Coexistence" component counters for Zigbee that could prevent them from ticking as expected depending on how things are linked.</w:t>
            </w:r>
          </w:p>
        </w:tc>
      </w:tr>
      <w:tr w:rsidR="00793943" w14:paraId="3188573F" w14:textId="77777777" w:rsidTr="00E654A9">
        <w:tc>
          <w:tcPr>
            <w:tcW w:w="1255" w:type="dxa"/>
          </w:tcPr>
          <w:p w14:paraId="5D0EF61F" w14:textId="77777777" w:rsidR="00793943" w:rsidRPr="00B133A8" w:rsidRDefault="00793943" w:rsidP="00E654A9">
            <w:pPr>
              <w:pStyle w:val="TableText"/>
            </w:pPr>
            <w:r w:rsidRPr="00B133A8">
              <w:t>1105134</w:t>
            </w:r>
          </w:p>
        </w:tc>
        <w:tc>
          <w:tcPr>
            <w:tcW w:w="9535" w:type="dxa"/>
          </w:tcPr>
          <w:p w14:paraId="2204E9C1" w14:textId="77777777" w:rsidR="00793943" w:rsidRPr="00B133A8" w:rsidRDefault="00793943" w:rsidP="00E654A9">
            <w:pPr>
              <w:pStyle w:val="TableText"/>
            </w:pPr>
            <w:r w:rsidRPr="00B133A8">
              <w:t>Fixed an issue when switching between certain PHYs that could cause the first received packet to be reported as RAIL_RX_PACKET_READY_CRC_ERROR instead of RAIL_RX_PACKET_READY_SUCCESS. This issue could potentially impact EFR32xG22 and newer chips.</w:t>
            </w:r>
          </w:p>
        </w:tc>
      </w:tr>
      <w:tr w:rsidR="00793943" w14:paraId="151B8D0B" w14:textId="77777777" w:rsidTr="00E654A9">
        <w:tc>
          <w:tcPr>
            <w:tcW w:w="1255" w:type="dxa"/>
          </w:tcPr>
          <w:p w14:paraId="5687E653" w14:textId="77777777" w:rsidR="00793943" w:rsidRPr="00B133A8" w:rsidRDefault="00793943" w:rsidP="00E654A9">
            <w:pPr>
              <w:pStyle w:val="TableText"/>
            </w:pPr>
            <w:r w:rsidRPr="00B133A8">
              <w:t>1105529</w:t>
            </w:r>
          </w:p>
        </w:tc>
        <w:tc>
          <w:tcPr>
            <w:tcW w:w="9535" w:type="dxa"/>
          </w:tcPr>
          <w:p w14:paraId="369BE135" w14:textId="77777777" w:rsidR="00793943" w:rsidRPr="00B133A8" w:rsidRDefault="00793943" w:rsidP="00E654A9">
            <w:pPr>
              <w:pStyle w:val="TableText"/>
            </w:pPr>
            <w:r w:rsidRPr="00B133A8">
              <w:t xml:space="preserve">Fixed an issue on EFR32xG22 and later platforms when using a </w:t>
            </w:r>
            <w:proofErr w:type="spellStart"/>
            <w:r w:rsidRPr="00B133A8">
              <w:t>FrameType</w:t>
            </w:r>
            <w:proofErr w:type="spellEnd"/>
            <w:r w:rsidRPr="00B133A8">
              <w:t xml:space="preserve"> decoding PHY where a bad frame type packet was mis-reported as RAIL_RX_PACKET_ABORT_ABORTED instead of the proper RAIL_RX_PACKET_ABORT_FORMAT.</w:t>
            </w:r>
          </w:p>
        </w:tc>
      </w:tr>
      <w:tr w:rsidR="00793943" w14:paraId="677E5173" w14:textId="77777777" w:rsidTr="00E654A9">
        <w:tc>
          <w:tcPr>
            <w:tcW w:w="1255" w:type="dxa"/>
          </w:tcPr>
          <w:p w14:paraId="5CFE89DB" w14:textId="77777777" w:rsidR="00793943" w:rsidRPr="00B133A8" w:rsidRDefault="00793943" w:rsidP="00E654A9">
            <w:pPr>
              <w:pStyle w:val="TableText"/>
            </w:pPr>
            <w:r w:rsidRPr="00B133A8">
              <w:t>1109574</w:t>
            </w:r>
          </w:p>
        </w:tc>
        <w:tc>
          <w:tcPr>
            <w:tcW w:w="9535" w:type="dxa"/>
          </w:tcPr>
          <w:p w14:paraId="2BFB6C81" w14:textId="77777777" w:rsidR="00793943" w:rsidRPr="00B133A8" w:rsidRDefault="00793943" w:rsidP="00E654A9">
            <w:pPr>
              <w:pStyle w:val="TableText"/>
            </w:pPr>
            <w:r w:rsidRPr="00B133A8">
              <w:t xml:space="preserve">Fixed an issue on EFR32xG22 and newer chips where a radio sequencer assert could cause the application to hang in an ISR rather than report the assert via </w:t>
            </w:r>
            <w:proofErr w:type="spellStart"/>
            <w:r w:rsidRPr="00B133A8">
              <w:t>RAILCb_AssertFailed</w:t>
            </w:r>
            <w:proofErr w:type="spellEnd"/>
            <w:r w:rsidRPr="00B133A8">
              <w:t>().</w:t>
            </w:r>
          </w:p>
        </w:tc>
      </w:tr>
      <w:tr w:rsidR="00793943" w14:paraId="29E85CC9" w14:textId="77777777" w:rsidTr="00E654A9">
        <w:tc>
          <w:tcPr>
            <w:tcW w:w="1255" w:type="dxa"/>
          </w:tcPr>
          <w:p w14:paraId="740798A4" w14:textId="77777777" w:rsidR="00793943" w:rsidRPr="00B133A8" w:rsidRDefault="00793943" w:rsidP="00E654A9">
            <w:pPr>
              <w:pStyle w:val="TableText"/>
            </w:pPr>
            <w:r w:rsidRPr="00B133A8">
              <w:t>1118063</w:t>
            </w:r>
          </w:p>
        </w:tc>
        <w:tc>
          <w:tcPr>
            <w:tcW w:w="9535" w:type="dxa"/>
          </w:tcPr>
          <w:p w14:paraId="6277D30C" w14:textId="77777777" w:rsidR="00793943" w:rsidRPr="00B133A8" w:rsidRDefault="00793943" w:rsidP="00E654A9">
            <w:pPr>
              <w:pStyle w:val="TableText"/>
            </w:pPr>
            <w:r w:rsidRPr="00B133A8">
              <w:t xml:space="preserve">Fixed issue with recent RAIL_ZWAVE_OPTION_PROMISCUOUS_BEAM_MODE on EFR32xG13 and EFR32xG14 where the </w:t>
            </w:r>
            <w:proofErr w:type="spellStart"/>
            <w:r w:rsidRPr="00B133A8">
              <w:t>NodeId</w:t>
            </w:r>
            <w:proofErr w:type="spellEnd"/>
            <w:r w:rsidRPr="00B133A8">
              <w:t xml:space="preserve"> of the promisc</w:t>
            </w:r>
            <w:r>
              <w:t>u</w:t>
            </w:r>
            <w:r w:rsidRPr="00B133A8">
              <w:t xml:space="preserve">ous beam was not properly recorded for </w:t>
            </w:r>
            <w:proofErr w:type="spellStart"/>
            <w:r w:rsidRPr="00B133A8">
              <w:t>RAIL_ZWAVE_GetBeamNodeId</w:t>
            </w:r>
            <w:proofErr w:type="spellEnd"/>
            <w:r w:rsidRPr="00B133A8">
              <w:t>(), causing it to report 0xFF.</w:t>
            </w:r>
          </w:p>
        </w:tc>
      </w:tr>
      <w:tr w:rsidR="00793943" w14:paraId="5710BFC5" w14:textId="77777777" w:rsidTr="00E654A9">
        <w:tc>
          <w:tcPr>
            <w:tcW w:w="1255" w:type="dxa"/>
          </w:tcPr>
          <w:p w14:paraId="523C544C" w14:textId="77777777" w:rsidR="00793943" w:rsidRPr="00B133A8" w:rsidRDefault="00793943" w:rsidP="00E654A9">
            <w:pPr>
              <w:pStyle w:val="TableText"/>
            </w:pPr>
            <w:r w:rsidRPr="00B133A8">
              <w:t>1126343</w:t>
            </w:r>
          </w:p>
        </w:tc>
        <w:tc>
          <w:tcPr>
            <w:tcW w:w="9535" w:type="dxa"/>
          </w:tcPr>
          <w:p w14:paraId="6F7ADA2C" w14:textId="77777777" w:rsidR="00793943" w:rsidRPr="00B133A8" w:rsidRDefault="00793943" w:rsidP="00E654A9">
            <w:pPr>
              <w:pStyle w:val="TableText"/>
            </w:pPr>
            <w:r w:rsidRPr="00B133A8">
              <w:t>Fixed an issue on EFR32xG24 when using the IEEE 802.15.4 PHY where the radio could become stuck when doing an LBT transmit if a frame is received during the CCA check window.</w:t>
            </w:r>
          </w:p>
        </w:tc>
      </w:tr>
      <w:tr w:rsidR="00793943" w14:paraId="4297225A" w14:textId="77777777" w:rsidTr="00E654A9">
        <w:tc>
          <w:tcPr>
            <w:tcW w:w="1255" w:type="dxa"/>
          </w:tcPr>
          <w:p w14:paraId="3899D716" w14:textId="77777777" w:rsidR="00793943" w:rsidRPr="00B133A8" w:rsidRDefault="00793943" w:rsidP="00E654A9">
            <w:pPr>
              <w:pStyle w:val="TableText"/>
            </w:pPr>
            <w:r w:rsidRPr="00B133A8">
              <w:t>1134223</w:t>
            </w:r>
          </w:p>
        </w:tc>
        <w:tc>
          <w:tcPr>
            <w:tcW w:w="9535" w:type="dxa"/>
          </w:tcPr>
          <w:p w14:paraId="00DD3DC3" w14:textId="77777777" w:rsidR="00793943" w:rsidRPr="00B133A8" w:rsidRDefault="00793943" w:rsidP="00E654A9">
            <w:pPr>
              <w:pStyle w:val="TableText"/>
            </w:pPr>
            <w:r w:rsidRPr="00B133A8">
              <w:t>Fixed an issue when using "RAIL Utility, Coexistence" component where the request line is left asserted after TX is aborted following a sync detect.</w:t>
            </w:r>
          </w:p>
        </w:tc>
      </w:tr>
      <w:tr w:rsidR="00793943" w14:paraId="49213DAD" w14:textId="77777777" w:rsidTr="00E654A9">
        <w:tc>
          <w:tcPr>
            <w:tcW w:w="1255" w:type="dxa"/>
          </w:tcPr>
          <w:p w14:paraId="3B0DBF99" w14:textId="77777777" w:rsidR="00793943" w:rsidRPr="00B133A8" w:rsidRDefault="00793943" w:rsidP="00E654A9">
            <w:pPr>
              <w:pStyle w:val="TableText"/>
            </w:pPr>
            <w:r w:rsidRPr="00B133A8">
              <w:t>1135418</w:t>
            </w:r>
          </w:p>
        </w:tc>
        <w:tc>
          <w:tcPr>
            <w:tcW w:w="9535" w:type="dxa"/>
          </w:tcPr>
          <w:p w14:paraId="197C1AEA" w14:textId="77777777" w:rsidR="00793943" w:rsidRPr="00B133A8" w:rsidRDefault="00793943" w:rsidP="00E654A9">
            <w:pPr>
              <w:pStyle w:val="TableText"/>
            </w:pPr>
            <w:r w:rsidRPr="00B133A8">
              <w:t xml:space="preserve">Fixed incorrect </w:t>
            </w:r>
            <w:proofErr w:type="spellStart"/>
            <w:r w:rsidRPr="00B133A8">
              <w:t>RAIL_RxPacketInfo_t</w:t>
            </w:r>
            <w:proofErr w:type="spellEnd"/>
            <w:r w:rsidRPr="00B133A8">
              <w:t>::</w:t>
            </w:r>
            <w:proofErr w:type="spellStart"/>
            <w:r w:rsidRPr="00B133A8">
              <w:t>filterMask</w:t>
            </w:r>
            <w:proofErr w:type="spellEnd"/>
            <w:r w:rsidRPr="00B133A8">
              <w:t xml:space="preserve"> on received 802.15.4 Beacon frames, which now reflects which </w:t>
            </w:r>
            <w:proofErr w:type="spellStart"/>
            <w:r w:rsidRPr="00B133A8">
              <w:t>PanId</w:t>
            </w:r>
            <w:proofErr w:type="spellEnd"/>
            <w:r w:rsidRPr="00B133A8">
              <w:t xml:space="preserve"> and address the Beacon's Source </w:t>
            </w:r>
            <w:proofErr w:type="spellStart"/>
            <w:r w:rsidRPr="00B133A8">
              <w:t>PanId</w:t>
            </w:r>
            <w:proofErr w:type="spellEnd"/>
            <w:r w:rsidRPr="00B133A8">
              <w:t xml:space="preserve"> and Source Address match, if any. Note that RAIL generally accepts all Beacons so the </w:t>
            </w:r>
            <w:proofErr w:type="spellStart"/>
            <w:r w:rsidRPr="00B133A8">
              <w:t>filterMask</w:t>
            </w:r>
            <w:proofErr w:type="spellEnd"/>
            <w:r w:rsidRPr="00B133A8">
              <w:t xml:space="preserve"> can be 0x00.</w:t>
            </w:r>
          </w:p>
        </w:tc>
      </w:tr>
      <w:tr w:rsidR="00793943" w14:paraId="2B363F7D" w14:textId="77777777" w:rsidTr="00E654A9">
        <w:tc>
          <w:tcPr>
            <w:tcW w:w="1255" w:type="dxa"/>
          </w:tcPr>
          <w:p w14:paraId="1B47F84E" w14:textId="77777777" w:rsidR="00793943" w:rsidRPr="00B133A8" w:rsidRDefault="00793943" w:rsidP="00E654A9">
            <w:pPr>
              <w:pStyle w:val="TableText"/>
            </w:pPr>
            <w:r w:rsidRPr="00B133A8">
              <w:t>1138522</w:t>
            </w:r>
          </w:p>
        </w:tc>
        <w:tc>
          <w:tcPr>
            <w:tcW w:w="9535" w:type="dxa"/>
          </w:tcPr>
          <w:p w14:paraId="330D95BD" w14:textId="77777777" w:rsidR="00793943" w:rsidRPr="00B133A8" w:rsidRDefault="00793943" w:rsidP="00E654A9">
            <w:pPr>
              <w:pStyle w:val="TableText"/>
            </w:pPr>
            <w:r w:rsidRPr="00B133A8">
              <w:t>Fixed an issue on the EFR32xG25 for SUN FSK PHYs where receiving a packet after calling RAIL_IEEE802154_Init() but before configuring RAIL_IEEE802154_ConfigGOptions could break reception.</w:t>
            </w:r>
          </w:p>
        </w:tc>
      </w:tr>
      <w:tr w:rsidR="00793943" w14:paraId="128A2930" w14:textId="77777777" w:rsidTr="00E654A9">
        <w:tc>
          <w:tcPr>
            <w:tcW w:w="1255" w:type="dxa"/>
          </w:tcPr>
          <w:p w14:paraId="5B2E715B" w14:textId="77777777" w:rsidR="00793943" w:rsidRPr="00B133A8" w:rsidRDefault="00793943" w:rsidP="00E654A9">
            <w:pPr>
              <w:pStyle w:val="TableText"/>
            </w:pPr>
            <w:r w:rsidRPr="00B133A8">
              <w:t>1140569</w:t>
            </w:r>
          </w:p>
        </w:tc>
        <w:tc>
          <w:tcPr>
            <w:tcW w:w="9535" w:type="dxa"/>
          </w:tcPr>
          <w:p w14:paraId="1FBF8CD2" w14:textId="77777777" w:rsidR="00793943" w:rsidRPr="00B133A8" w:rsidRDefault="00793943" w:rsidP="00E654A9">
            <w:pPr>
              <w:pStyle w:val="TableText"/>
            </w:pPr>
            <w:r w:rsidRPr="00B133A8">
              <w:t>Fixed a rare timing issue on EFR32xG24 where an ACK timeout might cause the next packet to be received as RAIL_RX_PACKET_READY_CRC_ERROR instead of RAIL_RX_PACKET_READY_SUCCESS.</w:t>
            </w:r>
          </w:p>
        </w:tc>
      </w:tr>
      <w:tr w:rsidR="00793943" w14:paraId="5E703CDC" w14:textId="77777777" w:rsidTr="00E654A9">
        <w:tc>
          <w:tcPr>
            <w:tcW w:w="1255" w:type="dxa"/>
          </w:tcPr>
          <w:p w14:paraId="595AC232" w14:textId="77777777" w:rsidR="00793943" w:rsidRPr="00B133A8" w:rsidRDefault="00793943" w:rsidP="00E654A9">
            <w:pPr>
              <w:pStyle w:val="TableText"/>
            </w:pPr>
            <w:r w:rsidRPr="00B133A8">
              <w:t>1150779</w:t>
            </w:r>
          </w:p>
        </w:tc>
        <w:tc>
          <w:tcPr>
            <w:tcW w:w="9535" w:type="dxa"/>
          </w:tcPr>
          <w:p w14:paraId="09D8D501" w14:textId="77777777" w:rsidR="00793943" w:rsidRPr="00B133A8" w:rsidRDefault="00793943" w:rsidP="00E654A9">
            <w:pPr>
              <w:pStyle w:val="TableText"/>
            </w:pPr>
            <w:r w:rsidRPr="00B133A8">
              <w:t>Fixed the 15.4 channel configurations on the MGM240PA32 and MGM240PB32 modules to use the correct frequency for channel 26.</w:t>
            </w:r>
          </w:p>
        </w:tc>
      </w:tr>
    </w:tbl>
    <w:p w14:paraId="12DBB84A" w14:textId="77777777" w:rsidR="00793943" w:rsidRDefault="00793943" w:rsidP="00793943">
      <w:pPr>
        <w:keepNext/>
        <w:rPr>
          <w:b/>
          <w:bCs/>
          <w:u w:val="single"/>
        </w:rPr>
      </w:pPr>
    </w:p>
    <w:p w14:paraId="1239A5BC" w14:textId="77777777" w:rsidR="00793943" w:rsidRDefault="00793943" w:rsidP="00793943">
      <w:pPr>
        <w:pStyle w:val="Heading2"/>
        <w:keepLines w:val="0"/>
        <w:numPr>
          <w:ilvl w:val="1"/>
          <w:numId w:val="7"/>
        </w:numPr>
        <w:ind w:left="578" w:hanging="578"/>
      </w:pPr>
      <w:bookmarkStart w:id="30" w:name="_Toc136604046"/>
      <w:r>
        <w:t>Known Issues in the Current Release</w:t>
      </w:r>
      <w:bookmarkEnd w:id="30"/>
    </w:p>
    <w:p w14:paraId="4897CF46" w14:textId="77777777" w:rsidR="00793943" w:rsidRDefault="00793943" w:rsidP="00793943">
      <w:pPr>
        <w:keepNext/>
      </w:pPr>
      <w:r>
        <w:t xml:space="preserve">Issues in bold were added since the previous release. </w:t>
      </w:r>
    </w:p>
    <w:p w14:paraId="02F79031" w14:textId="77777777" w:rsidR="00793943" w:rsidRPr="00625260" w:rsidRDefault="00793943" w:rsidP="00793943">
      <w:pPr>
        <w:keepNext/>
        <w:spacing w:before="0"/>
      </w:pPr>
    </w:p>
    <w:tbl>
      <w:tblPr>
        <w:tblStyle w:val="SilabsTable"/>
        <w:tblW w:w="5000" w:type="pct"/>
        <w:tblLook w:val="04A0" w:firstRow="1" w:lastRow="0" w:firstColumn="1" w:lastColumn="0" w:noHBand="0" w:noVBand="1"/>
      </w:tblPr>
      <w:tblGrid>
        <w:gridCol w:w="1573"/>
        <w:gridCol w:w="4752"/>
        <w:gridCol w:w="4465"/>
      </w:tblGrid>
      <w:tr w:rsidR="00793943" w:rsidRPr="00764D97" w14:paraId="1745C26D" w14:textId="77777777" w:rsidTr="00E654A9">
        <w:trPr>
          <w:cnfStyle w:val="100000000000" w:firstRow="1" w:lastRow="0" w:firstColumn="0" w:lastColumn="0" w:oddVBand="0" w:evenVBand="0" w:oddHBand="0" w:evenHBand="0" w:firstRowFirstColumn="0" w:firstRowLastColumn="0" w:lastRowFirstColumn="0" w:lastRowLastColumn="0"/>
          <w:tblHeader/>
        </w:trPr>
        <w:tc>
          <w:tcPr>
            <w:tcW w:w="729" w:type="pct"/>
            <w:shd w:val="clear" w:color="auto" w:fill="808080" w:themeFill="background1" w:themeFillShade="80"/>
          </w:tcPr>
          <w:p w14:paraId="6E636085" w14:textId="77777777" w:rsidR="00793943" w:rsidRPr="00764D97" w:rsidRDefault="00793943" w:rsidP="00E654A9">
            <w:pPr>
              <w:pStyle w:val="TableHeading"/>
              <w:rPr>
                <w:szCs w:val="18"/>
              </w:rPr>
            </w:pPr>
            <w:bookmarkStart w:id="31" w:name="_Hlk105146129"/>
            <w:r w:rsidRPr="00764D97">
              <w:rPr>
                <w:szCs w:val="18"/>
              </w:rPr>
              <w:t>ID #</w:t>
            </w:r>
          </w:p>
        </w:tc>
        <w:tc>
          <w:tcPr>
            <w:tcW w:w="2202" w:type="pct"/>
            <w:shd w:val="clear" w:color="auto" w:fill="808080" w:themeFill="background1" w:themeFillShade="80"/>
          </w:tcPr>
          <w:p w14:paraId="757ABB69" w14:textId="77777777" w:rsidR="00793943" w:rsidRPr="00764D97" w:rsidRDefault="00793943" w:rsidP="00E654A9">
            <w:pPr>
              <w:pStyle w:val="TableHeading"/>
              <w:rPr>
                <w:szCs w:val="18"/>
              </w:rPr>
            </w:pPr>
            <w:r w:rsidRPr="00764D97">
              <w:rPr>
                <w:szCs w:val="18"/>
              </w:rPr>
              <w:t>Description</w:t>
            </w:r>
          </w:p>
        </w:tc>
        <w:tc>
          <w:tcPr>
            <w:tcW w:w="2069" w:type="pct"/>
            <w:shd w:val="clear" w:color="auto" w:fill="808080" w:themeFill="background1" w:themeFillShade="80"/>
          </w:tcPr>
          <w:p w14:paraId="0074AE0C" w14:textId="77777777" w:rsidR="00793943" w:rsidRPr="00764D97" w:rsidRDefault="00793943" w:rsidP="00E654A9">
            <w:pPr>
              <w:pStyle w:val="TableHeading"/>
              <w:rPr>
                <w:szCs w:val="18"/>
              </w:rPr>
            </w:pPr>
            <w:r w:rsidRPr="00764D97">
              <w:rPr>
                <w:szCs w:val="18"/>
              </w:rPr>
              <w:t>Workaround</w:t>
            </w:r>
          </w:p>
        </w:tc>
      </w:tr>
      <w:tr w:rsidR="00793943" w:rsidRPr="00493870" w14:paraId="5AEE208D" w14:textId="77777777" w:rsidTr="00E654A9">
        <w:tc>
          <w:tcPr>
            <w:tcW w:w="729" w:type="pct"/>
            <w:vAlign w:val="top"/>
          </w:tcPr>
          <w:p w14:paraId="6A408EB0" w14:textId="77777777" w:rsidR="00793943" w:rsidRPr="00493870" w:rsidRDefault="00793943" w:rsidP="00E654A9">
            <w:pPr>
              <w:pStyle w:val="TableText"/>
              <w:rPr>
                <w:rStyle w:val="Zbold"/>
                <w:b w:val="0"/>
              </w:rPr>
            </w:pPr>
          </w:p>
        </w:tc>
        <w:tc>
          <w:tcPr>
            <w:tcW w:w="2202" w:type="pct"/>
            <w:vAlign w:val="top"/>
          </w:tcPr>
          <w:p w14:paraId="49AED908" w14:textId="77777777" w:rsidR="00793943" w:rsidRPr="00493870" w:rsidRDefault="00793943" w:rsidP="00E654A9">
            <w:pPr>
              <w:pStyle w:val="TableText"/>
            </w:pPr>
            <w:r w:rsidRPr="00493870">
              <w:t>Using direct mode (or IQ) functionality on EFR32xG23 requires a specifically set radio configuration that is not yet supported by the radio configurator. For these requirements, reach out to technical support who could provide that configuration based on your specification</w:t>
            </w:r>
          </w:p>
        </w:tc>
        <w:tc>
          <w:tcPr>
            <w:tcW w:w="2069" w:type="pct"/>
            <w:vAlign w:val="top"/>
          </w:tcPr>
          <w:p w14:paraId="53C8D708" w14:textId="77777777" w:rsidR="00793943" w:rsidRPr="00493870" w:rsidRDefault="00793943" w:rsidP="00E654A9">
            <w:pPr>
              <w:pStyle w:val="TableText"/>
              <w:rPr>
                <w:rStyle w:val="Zbold"/>
                <w:b w:val="0"/>
              </w:rPr>
            </w:pPr>
          </w:p>
        </w:tc>
      </w:tr>
      <w:tr w:rsidR="00793943" w:rsidRPr="003765C9" w14:paraId="3BC657B4" w14:textId="77777777" w:rsidTr="00E654A9">
        <w:tc>
          <w:tcPr>
            <w:tcW w:w="729" w:type="pct"/>
            <w:vAlign w:val="top"/>
          </w:tcPr>
          <w:p w14:paraId="7C63A878" w14:textId="77777777" w:rsidR="00793943" w:rsidRPr="003765C9" w:rsidRDefault="00793943" w:rsidP="00E654A9">
            <w:pPr>
              <w:pStyle w:val="TableText"/>
              <w:rPr>
                <w:rStyle w:val="Zunformatted"/>
              </w:rPr>
            </w:pPr>
            <w:r w:rsidRPr="003765C9">
              <w:rPr>
                <w:rStyle w:val="Zunformatted"/>
              </w:rPr>
              <w:t>641705</w:t>
            </w:r>
          </w:p>
          <w:p w14:paraId="16430F56" w14:textId="77777777" w:rsidR="00793943" w:rsidRPr="003765C9" w:rsidRDefault="00793943" w:rsidP="00E654A9">
            <w:pPr>
              <w:pStyle w:val="TableText"/>
              <w:rPr>
                <w:rStyle w:val="Zunformatted"/>
              </w:rPr>
            </w:pPr>
          </w:p>
        </w:tc>
        <w:tc>
          <w:tcPr>
            <w:tcW w:w="2202" w:type="pct"/>
            <w:vAlign w:val="top"/>
          </w:tcPr>
          <w:p w14:paraId="25B026F1" w14:textId="77777777" w:rsidR="00793943" w:rsidRPr="003765C9" w:rsidRDefault="00793943" w:rsidP="00E654A9">
            <w:pPr>
              <w:pStyle w:val="TableText"/>
              <w:rPr>
                <w:rStyle w:val="Zunformatted"/>
              </w:rPr>
            </w:pPr>
            <w:r w:rsidRPr="003765C9">
              <w:rPr>
                <w:rStyle w:val="Zunformatted"/>
              </w:rPr>
              <w:t>Infinite receive operations where the frame's fixed length is set to 0 are not working correctly on the EFR32xG23 series chips.</w:t>
            </w:r>
          </w:p>
        </w:tc>
        <w:tc>
          <w:tcPr>
            <w:tcW w:w="2069" w:type="pct"/>
            <w:vAlign w:val="top"/>
          </w:tcPr>
          <w:p w14:paraId="71D2B713" w14:textId="77777777" w:rsidR="00793943" w:rsidRPr="003765C9" w:rsidRDefault="00793943" w:rsidP="00E654A9">
            <w:pPr>
              <w:pStyle w:val="TableText"/>
              <w:rPr>
                <w:rStyle w:val="Zunformatted"/>
              </w:rPr>
            </w:pPr>
          </w:p>
        </w:tc>
      </w:tr>
      <w:tr w:rsidR="00793943" w:rsidRPr="00616B26" w14:paraId="38D87934" w14:textId="77777777" w:rsidTr="00E654A9">
        <w:tc>
          <w:tcPr>
            <w:tcW w:w="729" w:type="pct"/>
            <w:vAlign w:val="top"/>
          </w:tcPr>
          <w:p w14:paraId="431F5B59" w14:textId="77777777" w:rsidR="00793943" w:rsidRPr="00616B26" w:rsidRDefault="00793943" w:rsidP="00E654A9">
            <w:pPr>
              <w:pStyle w:val="TableText"/>
              <w:rPr>
                <w:rStyle w:val="Zbold"/>
                <w:b w:val="0"/>
                <w:bCs/>
              </w:rPr>
            </w:pPr>
            <w:r w:rsidRPr="00616B26">
              <w:rPr>
                <w:rStyle w:val="Zbold"/>
                <w:b w:val="0"/>
                <w:bCs/>
              </w:rPr>
              <w:t>732659</w:t>
            </w:r>
          </w:p>
        </w:tc>
        <w:tc>
          <w:tcPr>
            <w:tcW w:w="2202" w:type="pct"/>
            <w:vAlign w:val="top"/>
          </w:tcPr>
          <w:p w14:paraId="25003FB3" w14:textId="77777777" w:rsidR="00793943" w:rsidRPr="00616B26" w:rsidRDefault="00793943" w:rsidP="00E654A9">
            <w:pPr>
              <w:pStyle w:val="TableText"/>
              <w:rPr>
                <w:rStyle w:val="Zbold"/>
                <w:b w:val="0"/>
                <w:bCs/>
              </w:rPr>
            </w:pPr>
            <w:r w:rsidRPr="00616B26">
              <w:rPr>
                <w:rStyle w:val="Zbold"/>
                <w:b w:val="0"/>
                <w:bCs/>
              </w:rPr>
              <w:t>On EFR32xG23:</w:t>
            </w:r>
          </w:p>
          <w:p w14:paraId="15986BC1" w14:textId="77777777" w:rsidR="00793943" w:rsidRPr="00BC501D" w:rsidRDefault="00793943" w:rsidP="00E654A9">
            <w:pPr>
              <w:pStyle w:val="ListBullet"/>
              <w:tabs>
                <w:tab w:val="clear" w:pos="360"/>
                <w:tab w:val="num" w:pos="200"/>
              </w:tabs>
              <w:ind w:left="200" w:hanging="200"/>
              <w:rPr>
                <w:rStyle w:val="Zbold"/>
                <w:b w:val="0"/>
              </w:rPr>
            </w:pPr>
            <w:r w:rsidRPr="2B14BD53">
              <w:rPr>
                <w:rStyle w:val="Zbold"/>
                <w:b w:val="0"/>
              </w:rPr>
              <w:t xml:space="preserve">Wi-SUN FSK mode 1a exhibits a PER floor with frequency offsets around ± 8 to 10 </w:t>
            </w:r>
            <w:proofErr w:type="spellStart"/>
            <w:r w:rsidRPr="2B14BD53">
              <w:rPr>
                <w:rStyle w:val="Zbold"/>
                <w:b w:val="0"/>
              </w:rPr>
              <w:t>KHz</w:t>
            </w:r>
            <w:proofErr w:type="spellEnd"/>
          </w:p>
          <w:p w14:paraId="136A87A9" w14:textId="77777777" w:rsidR="00793943" w:rsidRPr="00616B26" w:rsidRDefault="00793943" w:rsidP="00E654A9">
            <w:pPr>
              <w:pStyle w:val="ListBullet"/>
              <w:tabs>
                <w:tab w:val="clear" w:pos="360"/>
                <w:tab w:val="num" w:pos="200"/>
              </w:tabs>
              <w:ind w:left="200" w:hanging="200"/>
              <w:rPr>
                <w:rStyle w:val="Zbold"/>
                <w:b w:val="0"/>
              </w:rPr>
            </w:pPr>
            <w:r w:rsidRPr="2B14BD53">
              <w:rPr>
                <w:rStyle w:val="Zbold"/>
                <w:b w:val="0"/>
              </w:rPr>
              <w:t xml:space="preserve"> Wi-SUN FSK mode 1b exhibits a PER floor with frequency offsets around ± 18 to 20 </w:t>
            </w:r>
            <w:proofErr w:type="spellStart"/>
            <w:r w:rsidRPr="2B14BD53">
              <w:rPr>
                <w:rStyle w:val="Zbold"/>
                <w:b w:val="0"/>
              </w:rPr>
              <w:t>KHz</w:t>
            </w:r>
            <w:proofErr w:type="spellEnd"/>
          </w:p>
        </w:tc>
        <w:tc>
          <w:tcPr>
            <w:tcW w:w="2069" w:type="pct"/>
            <w:vAlign w:val="top"/>
          </w:tcPr>
          <w:p w14:paraId="78E308E0" w14:textId="77777777" w:rsidR="00793943" w:rsidRPr="00616B26" w:rsidRDefault="00793943" w:rsidP="00E654A9">
            <w:pPr>
              <w:pStyle w:val="TableText"/>
              <w:rPr>
                <w:rStyle w:val="Zbold"/>
                <w:b w:val="0"/>
                <w:bCs/>
              </w:rPr>
            </w:pPr>
          </w:p>
        </w:tc>
      </w:tr>
    </w:tbl>
    <w:p w14:paraId="63AE953B" w14:textId="77777777" w:rsidR="00793943" w:rsidRDefault="00793943" w:rsidP="00793943">
      <w:pPr>
        <w:pStyle w:val="Heading2"/>
        <w:keepLines w:val="0"/>
        <w:numPr>
          <w:ilvl w:val="1"/>
          <w:numId w:val="7"/>
        </w:numPr>
        <w:ind w:left="578" w:hanging="578"/>
      </w:pPr>
      <w:bookmarkStart w:id="32" w:name="_Toc136604047"/>
      <w:bookmarkEnd w:id="31"/>
      <w:r>
        <w:lastRenderedPageBreak/>
        <w:t>Deprecated Items</w:t>
      </w:r>
      <w:bookmarkEnd w:id="32"/>
    </w:p>
    <w:p w14:paraId="3B9FF45E" w14:textId="77777777" w:rsidR="00793943" w:rsidRDefault="00793943" w:rsidP="00793943">
      <w:r>
        <w:t>None</w:t>
      </w:r>
    </w:p>
    <w:p w14:paraId="026E7E43" w14:textId="77777777" w:rsidR="00793943" w:rsidRDefault="00793943" w:rsidP="00793943">
      <w:pPr>
        <w:pStyle w:val="Heading2"/>
        <w:numPr>
          <w:ilvl w:val="1"/>
          <w:numId w:val="7"/>
        </w:numPr>
      </w:pPr>
      <w:bookmarkStart w:id="33" w:name="_Toc136604048"/>
      <w:r>
        <w:t>Removed Items</w:t>
      </w:r>
      <w:bookmarkEnd w:id="33"/>
    </w:p>
    <w:bookmarkEnd w:id="26"/>
    <w:bookmarkEnd w:id="27"/>
    <w:p w14:paraId="63EE8816" w14:textId="77777777" w:rsidR="00793943" w:rsidRDefault="00793943" w:rsidP="00793943">
      <w:r>
        <w:t>None</w:t>
      </w:r>
    </w:p>
    <w:p w14:paraId="3C0280FD" w14:textId="2BF5FC22" w:rsidR="006F39EE" w:rsidRDefault="006F39EE" w:rsidP="00057BAF"/>
    <w:p w14:paraId="17368F31" w14:textId="77777777" w:rsidR="00DD0A0F" w:rsidRDefault="00DD0A0F" w:rsidP="008F167B">
      <w:pPr>
        <w:pStyle w:val="Heading1"/>
        <w:keepNext w:val="0"/>
      </w:pPr>
      <w:bookmarkStart w:id="34" w:name="_Silicon_Labs_Thread_1"/>
      <w:bookmarkStart w:id="35" w:name="_Ref6046626"/>
      <w:bookmarkStart w:id="36" w:name="_Ref6046669"/>
      <w:bookmarkStart w:id="37" w:name="_Toc136604049"/>
      <w:bookmarkEnd w:id="34"/>
      <w:r>
        <w:lastRenderedPageBreak/>
        <w:t>Using This</w:t>
      </w:r>
      <w:r>
        <w:rPr>
          <w:spacing w:val="22"/>
        </w:rPr>
        <w:t xml:space="preserve"> </w:t>
      </w:r>
      <w:r>
        <w:t>Release</w:t>
      </w:r>
      <w:bookmarkEnd w:id="35"/>
      <w:bookmarkEnd w:id="36"/>
      <w:bookmarkEnd w:id="37"/>
    </w:p>
    <w:bookmarkEnd w:id="2"/>
    <w:p w14:paraId="3DB1D814" w14:textId="77777777" w:rsidR="0063508F" w:rsidRDefault="0063508F" w:rsidP="0063508F">
      <w:r>
        <w:t>This release contains the following</w:t>
      </w:r>
    </w:p>
    <w:p w14:paraId="6ABB49E9" w14:textId="552C08C5" w:rsidR="0063508F" w:rsidRDefault="0063508F" w:rsidP="0063508F">
      <w:pPr>
        <w:pStyle w:val="ListBullet"/>
      </w:pPr>
      <w:r>
        <w:t>Radio Abstraction Interface Layer (RAIL) stack library</w:t>
      </w:r>
    </w:p>
    <w:p w14:paraId="2E0F56E6" w14:textId="556ECBE3" w:rsidR="0063508F" w:rsidRDefault="0063508F" w:rsidP="0063508F">
      <w:pPr>
        <w:pStyle w:val="ListBullet"/>
      </w:pPr>
      <w:r>
        <w:t>Connect Stack Library</w:t>
      </w:r>
    </w:p>
    <w:p w14:paraId="1D857492" w14:textId="1E09AE69" w:rsidR="0063508F" w:rsidRDefault="0063508F" w:rsidP="0063508F">
      <w:pPr>
        <w:pStyle w:val="ListBullet"/>
      </w:pPr>
      <w:r>
        <w:t>RAIL and Connect Sample Applications</w:t>
      </w:r>
    </w:p>
    <w:p w14:paraId="23D5D5AA" w14:textId="29C79F44" w:rsidR="0063508F" w:rsidRDefault="0063508F" w:rsidP="0063508F">
      <w:pPr>
        <w:pStyle w:val="ListBullet"/>
      </w:pPr>
      <w:r>
        <w:t xml:space="preserve">RAIL and Connect </w:t>
      </w:r>
      <w:r w:rsidR="007C1E1B">
        <w:t>Components</w:t>
      </w:r>
      <w:r>
        <w:t xml:space="preserve"> and Application Framework</w:t>
      </w:r>
    </w:p>
    <w:p w14:paraId="099A9F94" w14:textId="1EE04BA8" w:rsidR="00110673" w:rsidRDefault="00110673" w:rsidP="0063508F">
      <w:r>
        <w:rPr>
          <w:rFonts w:cs="Arial"/>
          <w:color w:val="000000"/>
          <w:szCs w:val="18"/>
        </w:rPr>
        <w:t xml:space="preserve">This SDK depends on Gecko Platform. </w:t>
      </w:r>
      <w:r w:rsidRPr="006F3410">
        <w:rPr>
          <w:rFonts w:cs="Arial"/>
          <w:color w:val="000000"/>
          <w:szCs w:val="18"/>
        </w:rPr>
        <w:t xml:space="preserve">The Gecko Platform code provides functionality that supports protocol plugins and APIs in the form of drivers and other lower layer features that interact directly with Silicon Labs chips and modules. Gecko Platform components include EMLIB, EMDRV, RAIL Library, NVM3, and </w:t>
      </w:r>
      <w:proofErr w:type="spellStart"/>
      <w:r w:rsidRPr="006F3410">
        <w:rPr>
          <w:rFonts w:cs="Arial"/>
          <w:color w:val="000000"/>
          <w:szCs w:val="18"/>
        </w:rPr>
        <w:t>mbedTLS</w:t>
      </w:r>
      <w:proofErr w:type="spellEnd"/>
      <w:r w:rsidRPr="006F3410">
        <w:rPr>
          <w:rFonts w:cs="Arial"/>
          <w:color w:val="000000"/>
          <w:szCs w:val="18"/>
        </w:rPr>
        <w:t xml:space="preserve">. Gecko Platform release notes are available through Simplicity Studio’s </w:t>
      </w:r>
      <w:r w:rsidR="008C21F4">
        <w:rPr>
          <w:rFonts w:cs="Arial"/>
          <w:color w:val="000000"/>
          <w:szCs w:val="18"/>
        </w:rPr>
        <w:t>Documentation tab</w:t>
      </w:r>
      <w:r w:rsidRPr="006F3410">
        <w:rPr>
          <w:rFonts w:cs="Arial"/>
          <w:color w:val="000000"/>
          <w:szCs w:val="18"/>
        </w:rPr>
        <w:t>.</w:t>
      </w:r>
    </w:p>
    <w:p w14:paraId="56314CB7" w14:textId="595AAF2A" w:rsidR="00DD0A0F" w:rsidRPr="001D6CEC" w:rsidRDefault="0063508F" w:rsidP="0063508F">
      <w:r>
        <w:t xml:space="preserve">For more information about the Flex SDK </w:t>
      </w:r>
      <w:r w:rsidR="001D6CEC">
        <w:t xml:space="preserve">v3.x </w:t>
      </w:r>
      <w:r>
        <w:t>see</w:t>
      </w:r>
      <w:r w:rsidRPr="0063508F">
        <w:rPr>
          <w:rStyle w:val="ZXref"/>
        </w:rPr>
        <w:t xml:space="preserve"> </w:t>
      </w:r>
      <w:hyperlink r:id="rId18" w:history="1">
        <w:r w:rsidRPr="00F642E0">
          <w:rPr>
            <w:rStyle w:val="Hyperlink"/>
          </w:rPr>
          <w:t>UG103.13: RAIL Fundamentals</w:t>
        </w:r>
      </w:hyperlink>
      <w:r>
        <w:t xml:space="preserve"> and </w:t>
      </w:r>
      <w:hyperlink r:id="rId19" w:history="1">
        <w:r w:rsidRPr="00F642E0">
          <w:rPr>
            <w:rStyle w:val="Hyperlink"/>
          </w:rPr>
          <w:t>UG103.12: Silicon Labs Connect Fundamentals</w:t>
        </w:r>
      </w:hyperlink>
      <w:r>
        <w:t xml:space="preserve">. If you are a first time user, see </w:t>
      </w:r>
      <w:hyperlink r:id="rId20" w:history="1">
        <w:r w:rsidR="001D6CEC" w:rsidRPr="008C21F4">
          <w:rPr>
            <w:rStyle w:val="Hyperlink"/>
          </w:rPr>
          <w:t>QSG168: Proprietary Flex SDK v3.x Quick Start Guide</w:t>
        </w:r>
      </w:hyperlink>
      <w:r w:rsidRPr="001D6CEC">
        <w:t>.</w:t>
      </w:r>
    </w:p>
    <w:p w14:paraId="68ADEFF0" w14:textId="77777777" w:rsidR="004611D5" w:rsidRDefault="004611D5" w:rsidP="004611D5">
      <w:pPr>
        <w:pStyle w:val="Heading2"/>
      </w:pPr>
      <w:bookmarkStart w:id="38" w:name="_Toc136604050"/>
      <w:r>
        <w:t>Installation and Use</w:t>
      </w:r>
      <w:bookmarkEnd w:id="38"/>
    </w:p>
    <w:p w14:paraId="55A7E7A7" w14:textId="71CCB378" w:rsidR="00B24B3D" w:rsidRDefault="00B24B3D" w:rsidP="00B24B3D">
      <w:bookmarkStart w:id="39" w:name="_Hlk89521145"/>
      <w:r>
        <w:t xml:space="preserve">The Proprietary Flex SDK is provided as part of the Gecko SDK (GSDK), the suite of Silicon Labs SDKs. To quickly get started with the GSDK, install </w:t>
      </w:r>
      <w:hyperlink r:id="rId21" w:history="1">
        <w:r>
          <w:rPr>
            <w:rStyle w:val="Hyperlink"/>
          </w:rPr>
          <w:t>Simplicity Studio 5</w:t>
        </w:r>
      </w:hyperlink>
      <w:r>
        <w:t xml:space="preserve">, which will set up your development environment and walk you through GSDK installation. Simplicity Studio 5 includes everything needed for IoT product development with Silicon Labs devices, including a resource and project launcher, software configuration tools, full IDE with GNU toolchain, and analysis tools. Installation instructions are provided in the online </w:t>
      </w:r>
      <w:hyperlink r:id="rId22" w:history="1">
        <w:r>
          <w:rPr>
            <w:rStyle w:val="Hyperlink"/>
          </w:rPr>
          <w:t>Simplicity Studio 5 User’s Guide</w:t>
        </w:r>
      </w:hyperlink>
      <w:r>
        <w:t xml:space="preserve">. </w:t>
      </w:r>
    </w:p>
    <w:p w14:paraId="256ECB95" w14:textId="58045D66" w:rsidR="00B24B3D" w:rsidRDefault="00B24B3D" w:rsidP="00B24B3D">
      <w:bookmarkStart w:id="40" w:name="_Hlk89366859"/>
      <w:r>
        <w:t xml:space="preserve">Alternatively, Gecko SDK may be installed manually by downloading or cloning the latest from GitHub. See </w:t>
      </w:r>
      <w:hyperlink r:id="rId23" w:history="1">
        <w:r>
          <w:rPr>
            <w:rStyle w:val="Hyperlink"/>
          </w:rPr>
          <w:t>https://github.com/SiliconLabs/gecko_sdk</w:t>
        </w:r>
      </w:hyperlink>
      <w:r>
        <w:t xml:space="preserve"> for more information.</w:t>
      </w:r>
      <w:bookmarkEnd w:id="40"/>
    </w:p>
    <w:p w14:paraId="0C9CDA75" w14:textId="77777777" w:rsidR="00B24B3D" w:rsidRDefault="00B24B3D" w:rsidP="00B24B3D">
      <w:pPr>
        <w:rPr>
          <w:lang w:eastAsia="fi-FI"/>
        </w:rPr>
      </w:pPr>
      <w:r>
        <w:rPr>
          <w:lang w:eastAsia="fi-FI"/>
        </w:rPr>
        <w:t xml:space="preserve">Simplicity Studio installs the GSDK by default in: </w:t>
      </w:r>
    </w:p>
    <w:p w14:paraId="78757E76" w14:textId="77777777" w:rsidR="00B24B3D" w:rsidRPr="000C2004" w:rsidRDefault="00B24B3D" w:rsidP="00B24B3D">
      <w:pPr>
        <w:pStyle w:val="ListBullet"/>
        <w:tabs>
          <w:tab w:val="clear" w:pos="360"/>
        </w:tabs>
        <w:ind w:left="288" w:hanging="288"/>
        <w:rPr>
          <w:lang w:eastAsia="fi-FI"/>
        </w:rPr>
      </w:pPr>
      <w:r>
        <w:rPr>
          <w:lang w:eastAsia="fi-FI"/>
        </w:rPr>
        <w:t xml:space="preserve">(Windows): </w:t>
      </w:r>
      <w:r>
        <w:rPr>
          <w:rFonts w:eastAsia="Times New Roman"/>
        </w:rPr>
        <w:t>C:\Users\&lt;NAME&gt;\SimplicityStudio\SDKs\gecko_sdk</w:t>
      </w:r>
    </w:p>
    <w:p w14:paraId="4E816B67" w14:textId="7A137233" w:rsidR="00B24B3D" w:rsidRPr="00783F46" w:rsidRDefault="00783F46" w:rsidP="00783F46">
      <w:pPr>
        <w:pStyle w:val="ListBullet"/>
      </w:pPr>
      <w:bookmarkStart w:id="41" w:name="_Hlk89848976"/>
      <w:r>
        <w:t>(</w:t>
      </w:r>
      <w:r w:rsidRPr="00783F46">
        <w:t>MacOS</w:t>
      </w:r>
      <w:r>
        <w:t>)</w:t>
      </w:r>
      <w:r w:rsidRPr="00783F46">
        <w:t>: /Users/&lt;NAME&gt;/</w:t>
      </w:r>
      <w:proofErr w:type="spellStart"/>
      <w:r w:rsidRPr="00783F46">
        <w:t>SimplicityStudio</w:t>
      </w:r>
      <w:proofErr w:type="spellEnd"/>
      <w:r w:rsidRPr="00783F46">
        <w:t>/SDKs/</w:t>
      </w:r>
      <w:proofErr w:type="spellStart"/>
      <w:r w:rsidRPr="00783F46">
        <w:t>gecko_sdk</w:t>
      </w:r>
      <w:bookmarkEnd w:id="41"/>
      <w:proofErr w:type="spellEnd"/>
    </w:p>
    <w:bookmarkEnd w:id="39"/>
    <w:p w14:paraId="5CE15518" w14:textId="2E85E317" w:rsidR="00B20571" w:rsidRDefault="008C1FC4" w:rsidP="00DD0A0F">
      <w:r>
        <w:t>Documentation specific to the SDK version is installed with the SDK. Additional information can often be found in the</w:t>
      </w:r>
      <w:r w:rsidRPr="003573F3">
        <w:rPr>
          <w:rStyle w:val="ZXref"/>
        </w:rPr>
        <w:t xml:space="preserve"> </w:t>
      </w:r>
      <w:hyperlink r:id="rId24" w:history="1">
        <w:r w:rsidRPr="00F642E0">
          <w:rPr>
            <w:rStyle w:val="Hyperlink"/>
          </w:rPr>
          <w:t>knowledge base articles (KBAs</w:t>
        </w:r>
        <w:r w:rsidRPr="003573F3">
          <w:rPr>
            <w:rStyle w:val="ZXref"/>
          </w:rPr>
          <w:t>)</w:t>
        </w:r>
      </w:hyperlink>
      <w:r>
        <w:t xml:space="preserve">. API references and other information about this and earlier releases is available on </w:t>
      </w:r>
      <w:hyperlink r:id="rId25" w:history="1">
        <w:r w:rsidRPr="00F642E0">
          <w:rPr>
            <w:rStyle w:val="Hyperlink"/>
          </w:rPr>
          <w:t>https://docs.silabs.com/</w:t>
        </w:r>
      </w:hyperlink>
      <w:r>
        <w:t xml:space="preserve">.  </w:t>
      </w:r>
    </w:p>
    <w:p w14:paraId="62FA5680" w14:textId="1DE9DB86" w:rsidR="00B21C0D" w:rsidRDefault="00B21C0D" w:rsidP="00B21C0D">
      <w:pPr>
        <w:pStyle w:val="Heading2"/>
      </w:pPr>
      <w:bookmarkStart w:id="42" w:name="_Toc66349864"/>
      <w:bookmarkStart w:id="43" w:name="_Toc136604051"/>
      <w:r>
        <w:t xml:space="preserve">Security </w:t>
      </w:r>
      <w:bookmarkEnd w:id="42"/>
      <w:r w:rsidR="00D62298">
        <w:t>Information</w:t>
      </w:r>
      <w:bookmarkEnd w:id="43"/>
    </w:p>
    <w:p w14:paraId="38D555A0" w14:textId="77777777" w:rsidR="00B21C0D" w:rsidRDefault="00B21C0D" w:rsidP="00B21C0D">
      <w:pPr>
        <w:rPr>
          <w:b/>
          <w:bCs/>
        </w:rPr>
      </w:pPr>
      <w:r>
        <w:rPr>
          <w:b/>
          <w:bCs/>
        </w:rPr>
        <w:t>Secure Vault Integration</w:t>
      </w:r>
    </w:p>
    <w:p w14:paraId="4832F9F5" w14:textId="77777777" w:rsidR="006778B6" w:rsidRDefault="006778B6" w:rsidP="006778B6">
      <w:pPr>
        <w:keepNext/>
      </w:pPr>
      <w:bookmarkStart w:id="44" w:name="OLE_LINK1"/>
      <w:bookmarkStart w:id="45" w:name="OLE_LINK2"/>
      <w:r>
        <w:t>When deployed to Secure Vault High devices, sensitive keys are protected using the Secure Vault Key Management functionality. The following table shows the protected keys and their storage protection characteristics.</w:t>
      </w:r>
    </w:p>
    <w:bookmarkEnd w:id="44"/>
    <w:bookmarkEnd w:id="45"/>
    <w:p w14:paraId="66AC0DA2" w14:textId="77777777" w:rsidR="006778B6" w:rsidRDefault="006778B6" w:rsidP="006778B6">
      <w:pPr>
        <w:keepNext/>
        <w:spacing w:before="0"/>
      </w:pPr>
    </w:p>
    <w:tbl>
      <w:tblPr>
        <w:tblStyle w:val="SilabsTable"/>
        <w:tblW w:w="5000" w:type="pct"/>
        <w:tblLook w:val="04A0" w:firstRow="1" w:lastRow="0" w:firstColumn="1" w:lastColumn="0" w:noHBand="0" w:noVBand="1"/>
      </w:tblPr>
      <w:tblGrid>
        <w:gridCol w:w="3153"/>
        <w:gridCol w:w="3863"/>
        <w:gridCol w:w="3774"/>
      </w:tblGrid>
      <w:tr w:rsidR="006778B6" w14:paraId="41795A4A" w14:textId="77777777" w:rsidTr="00417607">
        <w:trPr>
          <w:cnfStyle w:val="100000000000" w:firstRow="1" w:lastRow="0" w:firstColumn="0" w:lastColumn="0" w:oddVBand="0" w:evenVBand="0" w:oddHBand="0" w:evenHBand="0" w:firstRowFirstColumn="0" w:firstRowLastColumn="0" w:lastRowFirstColumn="0" w:lastRowLastColumn="0"/>
        </w:trPr>
        <w:tc>
          <w:tcPr>
            <w:tcW w:w="1461" w:type="pct"/>
            <w:shd w:val="clear" w:color="auto" w:fill="A6A6A6" w:themeFill="background1" w:themeFillShade="A6"/>
            <w:hideMark/>
          </w:tcPr>
          <w:p w14:paraId="7193F3B0" w14:textId="77777777" w:rsidR="006778B6" w:rsidRDefault="006778B6" w:rsidP="00417607">
            <w:pPr>
              <w:pStyle w:val="TableHeading"/>
              <w:rPr>
                <w:rFonts w:ascii="Times New Roman" w:hAnsi="Times New Roman"/>
                <w:sz w:val="24"/>
                <w:szCs w:val="24"/>
              </w:rPr>
            </w:pPr>
            <w:r>
              <w:t>Wrapped Key</w:t>
            </w:r>
          </w:p>
        </w:tc>
        <w:tc>
          <w:tcPr>
            <w:tcW w:w="1790" w:type="pct"/>
            <w:shd w:val="clear" w:color="auto" w:fill="A6A6A6" w:themeFill="background1" w:themeFillShade="A6"/>
            <w:hideMark/>
          </w:tcPr>
          <w:p w14:paraId="53F8A018" w14:textId="77777777" w:rsidR="006778B6" w:rsidRDefault="006778B6" w:rsidP="00417607">
            <w:pPr>
              <w:pStyle w:val="TableHeading"/>
            </w:pPr>
            <w:r>
              <w:t>Exportable / Non-Exportable</w:t>
            </w:r>
          </w:p>
        </w:tc>
        <w:tc>
          <w:tcPr>
            <w:tcW w:w="1749" w:type="pct"/>
            <w:shd w:val="clear" w:color="auto" w:fill="A6A6A6" w:themeFill="background1" w:themeFillShade="A6"/>
            <w:hideMark/>
          </w:tcPr>
          <w:p w14:paraId="0422ADFC" w14:textId="77777777" w:rsidR="006778B6" w:rsidRDefault="006778B6" w:rsidP="00417607">
            <w:pPr>
              <w:pStyle w:val="TableHeading"/>
            </w:pPr>
            <w:r>
              <w:t>Notes</w:t>
            </w:r>
          </w:p>
        </w:tc>
      </w:tr>
      <w:tr w:rsidR="006778B6" w:rsidRPr="00F0009E" w14:paraId="03644F27" w14:textId="77777777" w:rsidTr="00417607">
        <w:tc>
          <w:tcPr>
            <w:tcW w:w="1461" w:type="pct"/>
            <w:shd w:val="clear" w:color="auto" w:fill="auto"/>
          </w:tcPr>
          <w:p w14:paraId="67899622" w14:textId="77777777" w:rsidR="006778B6" w:rsidRPr="00F0009E" w:rsidRDefault="006778B6" w:rsidP="00417607">
            <w:pPr>
              <w:pStyle w:val="TableHeading"/>
              <w:rPr>
                <w:b w:val="0"/>
                <w:bCs/>
                <w:color w:val="000000" w:themeColor="text1"/>
              </w:rPr>
            </w:pPr>
            <w:r w:rsidRPr="00F0009E">
              <w:rPr>
                <w:b w:val="0"/>
                <w:bCs/>
                <w:color w:val="000000" w:themeColor="text1"/>
              </w:rPr>
              <w:t>Thread Master Key</w:t>
            </w:r>
          </w:p>
        </w:tc>
        <w:tc>
          <w:tcPr>
            <w:tcW w:w="1790" w:type="pct"/>
            <w:shd w:val="clear" w:color="auto" w:fill="auto"/>
          </w:tcPr>
          <w:p w14:paraId="24517A9C" w14:textId="77777777" w:rsidR="006778B6" w:rsidRPr="00F0009E" w:rsidRDefault="006778B6" w:rsidP="00417607">
            <w:pPr>
              <w:pStyle w:val="TableHeading"/>
              <w:rPr>
                <w:b w:val="0"/>
                <w:color w:val="000000" w:themeColor="text1"/>
              </w:rPr>
            </w:pPr>
            <w:r w:rsidRPr="00F0009E">
              <w:rPr>
                <w:b w:val="0"/>
                <w:color w:val="000000" w:themeColor="text1"/>
              </w:rPr>
              <w:t>Exportable</w:t>
            </w:r>
          </w:p>
        </w:tc>
        <w:tc>
          <w:tcPr>
            <w:tcW w:w="1749" w:type="pct"/>
            <w:shd w:val="clear" w:color="auto" w:fill="auto"/>
          </w:tcPr>
          <w:p w14:paraId="64D9677F" w14:textId="77777777" w:rsidR="006778B6" w:rsidRPr="00F0009E" w:rsidRDefault="006778B6" w:rsidP="00417607">
            <w:pPr>
              <w:pStyle w:val="TableHeading"/>
              <w:rPr>
                <w:b w:val="0"/>
                <w:color w:val="000000" w:themeColor="text1"/>
              </w:rPr>
            </w:pPr>
            <w:r w:rsidRPr="00F0009E">
              <w:rPr>
                <w:b w:val="0"/>
                <w:color w:val="000000" w:themeColor="text1"/>
              </w:rPr>
              <w:t>Must be exportable to form the TLVs</w:t>
            </w:r>
          </w:p>
        </w:tc>
      </w:tr>
      <w:tr w:rsidR="006778B6" w:rsidRPr="00F0009E" w14:paraId="0CA82281" w14:textId="77777777" w:rsidTr="00417607">
        <w:tc>
          <w:tcPr>
            <w:tcW w:w="1461" w:type="pct"/>
            <w:shd w:val="clear" w:color="auto" w:fill="auto"/>
          </w:tcPr>
          <w:p w14:paraId="3A3D40BE" w14:textId="77777777" w:rsidR="006778B6" w:rsidRPr="00F0009E" w:rsidRDefault="006778B6" w:rsidP="00417607">
            <w:pPr>
              <w:pStyle w:val="TableHeading"/>
              <w:rPr>
                <w:b w:val="0"/>
                <w:color w:val="000000" w:themeColor="text1"/>
              </w:rPr>
            </w:pPr>
            <w:proofErr w:type="spellStart"/>
            <w:r w:rsidRPr="00F0009E">
              <w:rPr>
                <w:b w:val="0"/>
                <w:color w:val="000000" w:themeColor="text1"/>
              </w:rPr>
              <w:t>PSKc</w:t>
            </w:r>
            <w:proofErr w:type="spellEnd"/>
          </w:p>
        </w:tc>
        <w:tc>
          <w:tcPr>
            <w:tcW w:w="1790" w:type="pct"/>
            <w:shd w:val="clear" w:color="auto" w:fill="auto"/>
          </w:tcPr>
          <w:p w14:paraId="5AE98DFE" w14:textId="77777777" w:rsidR="006778B6" w:rsidRPr="00F0009E" w:rsidRDefault="006778B6" w:rsidP="00417607">
            <w:pPr>
              <w:pStyle w:val="TableHeading"/>
              <w:rPr>
                <w:b w:val="0"/>
                <w:color w:val="000000" w:themeColor="text1"/>
              </w:rPr>
            </w:pPr>
            <w:r w:rsidRPr="00F0009E">
              <w:rPr>
                <w:b w:val="0"/>
                <w:color w:val="000000" w:themeColor="text1"/>
              </w:rPr>
              <w:t>Exportable</w:t>
            </w:r>
          </w:p>
        </w:tc>
        <w:tc>
          <w:tcPr>
            <w:tcW w:w="1749" w:type="pct"/>
            <w:shd w:val="clear" w:color="auto" w:fill="auto"/>
          </w:tcPr>
          <w:p w14:paraId="4CF9225D" w14:textId="77777777" w:rsidR="006778B6" w:rsidRPr="00F0009E" w:rsidRDefault="006778B6" w:rsidP="00417607">
            <w:pPr>
              <w:pStyle w:val="TableHeading"/>
              <w:rPr>
                <w:b w:val="0"/>
                <w:color w:val="000000" w:themeColor="text1"/>
              </w:rPr>
            </w:pPr>
            <w:r w:rsidRPr="00F0009E">
              <w:rPr>
                <w:b w:val="0"/>
                <w:color w:val="000000" w:themeColor="text1"/>
              </w:rPr>
              <w:t>Must be exportable to form the TLVs</w:t>
            </w:r>
          </w:p>
        </w:tc>
      </w:tr>
      <w:tr w:rsidR="006778B6" w:rsidRPr="00F0009E" w14:paraId="7C8225C9" w14:textId="77777777" w:rsidTr="00417607">
        <w:tc>
          <w:tcPr>
            <w:tcW w:w="1461" w:type="pct"/>
            <w:shd w:val="clear" w:color="auto" w:fill="auto"/>
          </w:tcPr>
          <w:p w14:paraId="294064BD" w14:textId="77777777" w:rsidR="006778B6" w:rsidRPr="00F0009E" w:rsidRDefault="006778B6" w:rsidP="00417607">
            <w:pPr>
              <w:pStyle w:val="TableHeading"/>
              <w:rPr>
                <w:b w:val="0"/>
                <w:color w:val="000000" w:themeColor="text1"/>
              </w:rPr>
            </w:pPr>
            <w:r w:rsidRPr="00F0009E">
              <w:rPr>
                <w:b w:val="0"/>
                <w:color w:val="000000" w:themeColor="text1"/>
              </w:rPr>
              <w:t>Key Encryption Key</w:t>
            </w:r>
          </w:p>
        </w:tc>
        <w:tc>
          <w:tcPr>
            <w:tcW w:w="1790" w:type="pct"/>
            <w:shd w:val="clear" w:color="auto" w:fill="auto"/>
          </w:tcPr>
          <w:p w14:paraId="26657124" w14:textId="77777777" w:rsidR="006778B6" w:rsidRPr="00F0009E" w:rsidRDefault="006778B6" w:rsidP="00417607">
            <w:pPr>
              <w:pStyle w:val="TableHeading"/>
              <w:rPr>
                <w:b w:val="0"/>
                <w:color w:val="000000" w:themeColor="text1"/>
              </w:rPr>
            </w:pPr>
            <w:r w:rsidRPr="00F0009E">
              <w:rPr>
                <w:b w:val="0"/>
                <w:color w:val="000000" w:themeColor="text1"/>
              </w:rPr>
              <w:t>Exportable</w:t>
            </w:r>
          </w:p>
        </w:tc>
        <w:tc>
          <w:tcPr>
            <w:tcW w:w="1749" w:type="pct"/>
            <w:shd w:val="clear" w:color="auto" w:fill="auto"/>
          </w:tcPr>
          <w:p w14:paraId="1CB23AB0" w14:textId="77777777" w:rsidR="006778B6" w:rsidRPr="00F0009E" w:rsidRDefault="006778B6" w:rsidP="00417607">
            <w:pPr>
              <w:pStyle w:val="TableHeading"/>
              <w:rPr>
                <w:b w:val="0"/>
                <w:color w:val="000000" w:themeColor="text1"/>
              </w:rPr>
            </w:pPr>
            <w:r w:rsidRPr="00F0009E">
              <w:rPr>
                <w:b w:val="0"/>
                <w:color w:val="000000" w:themeColor="text1"/>
              </w:rPr>
              <w:t>Must be exportable to form the TLVs</w:t>
            </w:r>
          </w:p>
        </w:tc>
      </w:tr>
      <w:tr w:rsidR="006778B6" w:rsidRPr="00F0009E" w14:paraId="054D1EFA" w14:textId="77777777" w:rsidTr="00417607">
        <w:tc>
          <w:tcPr>
            <w:tcW w:w="1461" w:type="pct"/>
            <w:shd w:val="clear" w:color="auto" w:fill="auto"/>
          </w:tcPr>
          <w:p w14:paraId="27F08489" w14:textId="77777777" w:rsidR="006778B6" w:rsidRPr="00F0009E" w:rsidRDefault="006778B6" w:rsidP="00417607">
            <w:pPr>
              <w:pStyle w:val="TableHeading"/>
              <w:rPr>
                <w:b w:val="0"/>
                <w:color w:val="000000" w:themeColor="text1"/>
              </w:rPr>
            </w:pPr>
            <w:r w:rsidRPr="00F0009E">
              <w:rPr>
                <w:b w:val="0"/>
                <w:color w:val="000000" w:themeColor="text1"/>
              </w:rPr>
              <w:t>MLE Key</w:t>
            </w:r>
          </w:p>
        </w:tc>
        <w:tc>
          <w:tcPr>
            <w:tcW w:w="1790" w:type="pct"/>
            <w:shd w:val="clear" w:color="auto" w:fill="auto"/>
          </w:tcPr>
          <w:p w14:paraId="511940A1" w14:textId="77777777" w:rsidR="006778B6" w:rsidRPr="00F0009E" w:rsidRDefault="006778B6" w:rsidP="00417607">
            <w:pPr>
              <w:pStyle w:val="TableHeading"/>
              <w:rPr>
                <w:b w:val="0"/>
                <w:color w:val="000000" w:themeColor="text1"/>
              </w:rPr>
            </w:pPr>
            <w:r w:rsidRPr="00F0009E">
              <w:rPr>
                <w:b w:val="0"/>
                <w:color w:val="000000" w:themeColor="text1"/>
              </w:rPr>
              <w:t>Non-Exportable</w:t>
            </w:r>
          </w:p>
        </w:tc>
        <w:tc>
          <w:tcPr>
            <w:tcW w:w="1749" w:type="pct"/>
            <w:shd w:val="clear" w:color="auto" w:fill="auto"/>
          </w:tcPr>
          <w:p w14:paraId="50D1378E" w14:textId="77777777" w:rsidR="006778B6" w:rsidRPr="00F0009E" w:rsidRDefault="006778B6" w:rsidP="00417607">
            <w:pPr>
              <w:pStyle w:val="TableHeading"/>
              <w:rPr>
                <w:b w:val="0"/>
                <w:color w:val="000000" w:themeColor="text1"/>
              </w:rPr>
            </w:pPr>
          </w:p>
        </w:tc>
      </w:tr>
      <w:tr w:rsidR="006778B6" w:rsidRPr="00F0009E" w14:paraId="5837D91A" w14:textId="77777777" w:rsidTr="00417607">
        <w:tc>
          <w:tcPr>
            <w:tcW w:w="1461" w:type="pct"/>
            <w:shd w:val="clear" w:color="auto" w:fill="auto"/>
          </w:tcPr>
          <w:p w14:paraId="7AAA0EDF" w14:textId="77777777" w:rsidR="006778B6" w:rsidRPr="00F0009E" w:rsidRDefault="006778B6" w:rsidP="00417607">
            <w:pPr>
              <w:pStyle w:val="TableHeading"/>
              <w:rPr>
                <w:b w:val="0"/>
                <w:color w:val="000000" w:themeColor="text1"/>
              </w:rPr>
            </w:pPr>
            <w:r w:rsidRPr="00F0009E">
              <w:rPr>
                <w:b w:val="0"/>
                <w:color w:val="000000" w:themeColor="text1"/>
              </w:rPr>
              <w:t>Temporary MLE Key</w:t>
            </w:r>
          </w:p>
        </w:tc>
        <w:tc>
          <w:tcPr>
            <w:tcW w:w="1790" w:type="pct"/>
            <w:shd w:val="clear" w:color="auto" w:fill="auto"/>
          </w:tcPr>
          <w:p w14:paraId="690967BC" w14:textId="77777777" w:rsidR="006778B6" w:rsidRPr="00F0009E" w:rsidRDefault="006778B6" w:rsidP="00417607">
            <w:pPr>
              <w:pStyle w:val="TableHeading"/>
              <w:rPr>
                <w:b w:val="0"/>
                <w:color w:val="000000" w:themeColor="text1"/>
              </w:rPr>
            </w:pPr>
            <w:r w:rsidRPr="00F0009E">
              <w:rPr>
                <w:b w:val="0"/>
                <w:color w:val="000000" w:themeColor="text1"/>
              </w:rPr>
              <w:t>Non-Exportable</w:t>
            </w:r>
          </w:p>
        </w:tc>
        <w:tc>
          <w:tcPr>
            <w:tcW w:w="1749" w:type="pct"/>
            <w:shd w:val="clear" w:color="auto" w:fill="auto"/>
          </w:tcPr>
          <w:p w14:paraId="28DD98B3" w14:textId="77777777" w:rsidR="006778B6" w:rsidRPr="00F0009E" w:rsidRDefault="006778B6" w:rsidP="00417607">
            <w:pPr>
              <w:pStyle w:val="TableHeading"/>
              <w:rPr>
                <w:b w:val="0"/>
                <w:color w:val="000000" w:themeColor="text1"/>
              </w:rPr>
            </w:pPr>
          </w:p>
        </w:tc>
      </w:tr>
      <w:tr w:rsidR="006778B6" w:rsidRPr="00F0009E" w14:paraId="6D276501" w14:textId="77777777" w:rsidTr="00417607">
        <w:tc>
          <w:tcPr>
            <w:tcW w:w="1461" w:type="pct"/>
            <w:shd w:val="clear" w:color="auto" w:fill="auto"/>
          </w:tcPr>
          <w:p w14:paraId="71909E9F" w14:textId="77777777" w:rsidR="006778B6" w:rsidRPr="00F0009E" w:rsidRDefault="006778B6" w:rsidP="00417607">
            <w:pPr>
              <w:pStyle w:val="TableHeading"/>
              <w:rPr>
                <w:b w:val="0"/>
                <w:color w:val="000000" w:themeColor="text1"/>
              </w:rPr>
            </w:pPr>
            <w:r w:rsidRPr="00F0009E">
              <w:rPr>
                <w:b w:val="0"/>
                <w:color w:val="000000" w:themeColor="text1"/>
              </w:rPr>
              <w:t>MAC Previous Key</w:t>
            </w:r>
          </w:p>
        </w:tc>
        <w:tc>
          <w:tcPr>
            <w:tcW w:w="1790" w:type="pct"/>
            <w:shd w:val="clear" w:color="auto" w:fill="auto"/>
          </w:tcPr>
          <w:p w14:paraId="54223458" w14:textId="77777777" w:rsidR="006778B6" w:rsidRPr="00F0009E" w:rsidRDefault="006778B6" w:rsidP="00417607">
            <w:pPr>
              <w:pStyle w:val="TableHeading"/>
              <w:rPr>
                <w:b w:val="0"/>
                <w:color w:val="000000" w:themeColor="text1"/>
              </w:rPr>
            </w:pPr>
            <w:r w:rsidRPr="00F0009E">
              <w:rPr>
                <w:b w:val="0"/>
                <w:color w:val="000000" w:themeColor="text1"/>
              </w:rPr>
              <w:t>Non-Exportable</w:t>
            </w:r>
          </w:p>
        </w:tc>
        <w:tc>
          <w:tcPr>
            <w:tcW w:w="1749" w:type="pct"/>
            <w:shd w:val="clear" w:color="auto" w:fill="auto"/>
          </w:tcPr>
          <w:p w14:paraId="3F3EF41A" w14:textId="77777777" w:rsidR="006778B6" w:rsidRPr="00F0009E" w:rsidRDefault="006778B6" w:rsidP="00417607">
            <w:pPr>
              <w:pStyle w:val="TableHeading"/>
              <w:rPr>
                <w:b w:val="0"/>
                <w:color w:val="000000" w:themeColor="text1"/>
              </w:rPr>
            </w:pPr>
          </w:p>
        </w:tc>
      </w:tr>
      <w:tr w:rsidR="006778B6" w:rsidRPr="00F0009E" w14:paraId="02C87FAD" w14:textId="77777777" w:rsidTr="00417607">
        <w:tc>
          <w:tcPr>
            <w:tcW w:w="1461" w:type="pct"/>
            <w:shd w:val="clear" w:color="auto" w:fill="auto"/>
          </w:tcPr>
          <w:p w14:paraId="1B5AD638" w14:textId="77777777" w:rsidR="006778B6" w:rsidRPr="00F0009E" w:rsidRDefault="006778B6" w:rsidP="00417607">
            <w:pPr>
              <w:pStyle w:val="TableHeading"/>
              <w:rPr>
                <w:b w:val="0"/>
                <w:color w:val="000000" w:themeColor="text1"/>
              </w:rPr>
            </w:pPr>
            <w:r w:rsidRPr="00F0009E">
              <w:rPr>
                <w:b w:val="0"/>
                <w:color w:val="000000" w:themeColor="text1"/>
              </w:rPr>
              <w:t>MAC Current Key</w:t>
            </w:r>
          </w:p>
        </w:tc>
        <w:tc>
          <w:tcPr>
            <w:tcW w:w="1790" w:type="pct"/>
            <w:shd w:val="clear" w:color="auto" w:fill="auto"/>
          </w:tcPr>
          <w:p w14:paraId="06D8E9C1" w14:textId="77777777" w:rsidR="006778B6" w:rsidRPr="00F0009E" w:rsidRDefault="006778B6" w:rsidP="00417607">
            <w:pPr>
              <w:pStyle w:val="TableHeading"/>
              <w:rPr>
                <w:b w:val="0"/>
                <w:color w:val="000000" w:themeColor="text1"/>
              </w:rPr>
            </w:pPr>
            <w:r w:rsidRPr="00F0009E">
              <w:rPr>
                <w:b w:val="0"/>
                <w:color w:val="000000" w:themeColor="text1"/>
              </w:rPr>
              <w:t>Non-Exportable</w:t>
            </w:r>
          </w:p>
        </w:tc>
        <w:tc>
          <w:tcPr>
            <w:tcW w:w="1749" w:type="pct"/>
            <w:shd w:val="clear" w:color="auto" w:fill="auto"/>
          </w:tcPr>
          <w:p w14:paraId="4A8C488F" w14:textId="77777777" w:rsidR="006778B6" w:rsidRPr="00F0009E" w:rsidRDefault="006778B6" w:rsidP="00417607">
            <w:pPr>
              <w:pStyle w:val="TableHeading"/>
              <w:rPr>
                <w:b w:val="0"/>
                <w:color w:val="000000" w:themeColor="text1"/>
              </w:rPr>
            </w:pPr>
          </w:p>
        </w:tc>
      </w:tr>
      <w:tr w:rsidR="006778B6" w:rsidRPr="00F0009E" w14:paraId="59D6AB22" w14:textId="77777777" w:rsidTr="00417607">
        <w:tc>
          <w:tcPr>
            <w:tcW w:w="1461" w:type="pct"/>
            <w:shd w:val="clear" w:color="auto" w:fill="auto"/>
          </w:tcPr>
          <w:p w14:paraId="60D6CEA3" w14:textId="77777777" w:rsidR="006778B6" w:rsidRPr="00F0009E" w:rsidRDefault="006778B6" w:rsidP="00417607">
            <w:pPr>
              <w:pStyle w:val="TableHeading"/>
              <w:rPr>
                <w:b w:val="0"/>
                <w:color w:val="000000" w:themeColor="text1"/>
              </w:rPr>
            </w:pPr>
            <w:r w:rsidRPr="00F0009E">
              <w:rPr>
                <w:b w:val="0"/>
                <w:color w:val="000000" w:themeColor="text1"/>
              </w:rPr>
              <w:t>MAC Next Key</w:t>
            </w:r>
          </w:p>
        </w:tc>
        <w:tc>
          <w:tcPr>
            <w:tcW w:w="1790" w:type="pct"/>
            <w:shd w:val="clear" w:color="auto" w:fill="auto"/>
          </w:tcPr>
          <w:p w14:paraId="2BC2254D" w14:textId="77777777" w:rsidR="006778B6" w:rsidRPr="00F0009E" w:rsidRDefault="006778B6" w:rsidP="00417607">
            <w:pPr>
              <w:pStyle w:val="TableHeading"/>
              <w:rPr>
                <w:b w:val="0"/>
                <w:color w:val="000000" w:themeColor="text1"/>
              </w:rPr>
            </w:pPr>
            <w:r w:rsidRPr="00F0009E">
              <w:rPr>
                <w:b w:val="0"/>
                <w:color w:val="000000" w:themeColor="text1"/>
              </w:rPr>
              <w:t>Non-Exportable</w:t>
            </w:r>
          </w:p>
        </w:tc>
        <w:tc>
          <w:tcPr>
            <w:tcW w:w="1749" w:type="pct"/>
            <w:shd w:val="clear" w:color="auto" w:fill="auto"/>
          </w:tcPr>
          <w:p w14:paraId="521DBC89" w14:textId="77777777" w:rsidR="006778B6" w:rsidRPr="00F0009E" w:rsidRDefault="006778B6" w:rsidP="00417607">
            <w:pPr>
              <w:pStyle w:val="TableHeading"/>
              <w:rPr>
                <w:b w:val="0"/>
                <w:color w:val="000000" w:themeColor="text1"/>
              </w:rPr>
            </w:pPr>
          </w:p>
        </w:tc>
      </w:tr>
    </w:tbl>
    <w:p w14:paraId="1B702F9D" w14:textId="77777777" w:rsidR="006778B6" w:rsidRDefault="006778B6" w:rsidP="006778B6">
      <w:r>
        <w:t>Wrapped keys that are marked as “Non-Exportable” can be used but cannot be viewed or shared at runtime.</w:t>
      </w:r>
    </w:p>
    <w:p w14:paraId="39DF61F8" w14:textId="77777777" w:rsidR="006778B6" w:rsidRDefault="006778B6" w:rsidP="006778B6">
      <w:r>
        <w:t>Wrapped keys that are marked as “Exportable” can be used or shared at runtime but remain encrypted while stored in flash.</w:t>
      </w:r>
    </w:p>
    <w:p w14:paraId="49BE28F5" w14:textId="77777777" w:rsidR="006778B6" w:rsidRDefault="006778B6" w:rsidP="006778B6">
      <w:r>
        <w:t xml:space="preserve">For more information on Secure Vault Key Management </w:t>
      </w:r>
      <w:r w:rsidRPr="00ED3BBE">
        <w:rPr>
          <w:rFonts w:cs="Arial"/>
          <w:szCs w:val="18"/>
        </w:rPr>
        <w:t xml:space="preserve">functionality, see </w:t>
      </w:r>
      <w:hyperlink r:id="rId26" w:tgtFrame="_blank" w:tooltip="Follow link" w:history="1">
        <w:r w:rsidRPr="00ED3BBE">
          <w:rPr>
            <w:rStyle w:val="Hyperlink"/>
            <w:rFonts w:cs="Arial"/>
            <w:color w:val="0052CC"/>
            <w:szCs w:val="18"/>
          </w:rPr>
          <w:t>AN1271: Secure Key Storage</w:t>
        </w:r>
      </w:hyperlink>
      <w:r w:rsidRPr="00ED3BBE">
        <w:rPr>
          <w:rFonts w:cs="Arial"/>
          <w:szCs w:val="18"/>
        </w:rPr>
        <w:t>.</w:t>
      </w:r>
    </w:p>
    <w:p w14:paraId="783C63E0" w14:textId="77777777" w:rsidR="00B21C0D" w:rsidRDefault="00B21C0D" w:rsidP="00B21C0D">
      <w:pPr>
        <w:keepNext/>
      </w:pPr>
      <w:r>
        <w:rPr>
          <w:rStyle w:val="Zbold"/>
        </w:rPr>
        <w:lastRenderedPageBreak/>
        <w:t>Security Advisories</w:t>
      </w:r>
    </w:p>
    <w:p w14:paraId="3FD07CBD" w14:textId="77777777" w:rsidR="00B21C0D" w:rsidRDefault="00B21C0D" w:rsidP="00B21C0D">
      <w:pPr>
        <w:keepNext/>
      </w:pPr>
      <w:r>
        <w:t xml:space="preserve">To subscribe to Security Advisories, log in to the Silicon Labs customer portal, then select </w:t>
      </w:r>
      <w:r>
        <w:rPr>
          <w:rStyle w:val="Zbold"/>
        </w:rPr>
        <w:t>Account Home</w:t>
      </w:r>
      <w:r>
        <w:t xml:space="preserve">. Click </w:t>
      </w:r>
      <w:r>
        <w:rPr>
          <w:rStyle w:val="Zbold"/>
        </w:rPr>
        <w:t>HOME</w:t>
      </w:r>
      <w:r>
        <w:t xml:space="preserve"> to go to the portal home page and then click the </w:t>
      </w:r>
      <w:r>
        <w:rPr>
          <w:rStyle w:val="Zbold"/>
        </w:rPr>
        <w:t>Manage Notifications</w:t>
      </w:r>
      <w:r>
        <w:t xml:space="preserve"> tile. Make sure that ‘Software/Security Advisory Notices &amp; Product Change Notices (PCNs)’ is checked, and that you are subscribed at minimum for your platform and protocol. Click </w:t>
      </w:r>
      <w:r>
        <w:rPr>
          <w:b/>
        </w:rPr>
        <w:t>Save</w:t>
      </w:r>
      <w:r>
        <w:t xml:space="preserve"> to save any changes.</w:t>
      </w:r>
    </w:p>
    <w:p w14:paraId="3C4E3BF2" w14:textId="0FD2DD47" w:rsidR="00B21C0D" w:rsidRDefault="00B21C0D" w:rsidP="00B21C0D">
      <w:pPr>
        <w:pStyle w:val="FigurePara"/>
        <w:keepNext w:val="0"/>
      </w:pPr>
      <w:r>
        <mc:AlternateContent>
          <mc:Choice Requires="wps">
            <w:drawing>
              <wp:anchor distT="0" distB="0" distL="114300" distR="114300" simplePos="0" relativeHeight="251663360" behindDoc="0" locked="0" layoutInCell="1" allowOverlap="1" wp14:anchorId="0DEB606D" wp14:editId="45EC284D">
                <wp:simplePos x="0" y="0"/>
                <wp:positionH relativeFrom="column">
                  <wp:posOffset>3232150</wp:posOffset>
                </wp:positionH>
                <wp:positionV relativeFrom="paragraph">
                  <wp:posOffset>2863850</wp:posOffset>
                </wp:positionV>
                <wp:extent cx="1206500" cy="1066800"/>
                <wp:effectExtent l="0" t="0" r="12700" b="19050"/>
                <wp:wrapNone/>
                <wp:docPr id="4" name="Rectangle 4"/>
                <wp:cNvGraphicFramePr/>
                <a:graphic xmlns:a="http://schemas.openxmlformats.org/drawingml/2006/main">
                  <a:graphicData uri="http://schemas.microsoft.com/office/word/2010/wordprocessingShape">
                    <wps:wsp>
                      <wps:cNvSpPr/>
                      <wps:spPr>
                        <a:xfrm>
                          <a:off x="0" y="0"/>
                          <a:ext cx="1206500" cy="1066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45EF1AB1" id="Rectangle 4" o:spid="_x0000_s1026" style="position:absolute;margin-left:254.5pt;margin-top:225.5pt;width:95pt;height: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" filled="f" strokecolor="red" strokeweight="2pt"/>
            </w:pict>
          </mc:Fallback>
        </mc:AlternateContent>
      </w:r>
      <w:r>
        <mc:AlternateContent>
          <mc:Choice Requires="wps">
            <w:drawing>
              <wp:anchor distT="0" distB="0" distL="114300" distR="114300" simplePos="0" relativeHeight="251664384" behindDoc="0" locked="0" layoutInCell="1" allowOverlap="1" wp14:anchorId="19DEFCDB" wp14:editId="65CA127A">
                <wp:simplePos x="0" y="0"/>
                <wp:positionH relativeFrom="column">
                  <wp:posOffset>1219200</wp:posOffset>
                </wp:positionH>
                <wp:positionV relativeFrom="paragraph">
                  <wp:posOffset>2863850</wp:posOffset>
                </wp:positionV>
                <wp:extent cx="1206500" cy="463550"/>
                <wp:effectExtent l="0" t="0" r="12700" b="12700"/>
                <wp:wrapNone/>
                <wp:docPr id="5" name="Rectangle 5"/>
                <wp:cNvGraphicFramePr/>
                <a:graphic xmlns:a="http://schemas.openxmlformats.org/drawingml/2006/main">
                  <a:graphicData uri="http://schemas.microsoft.com/office/word/2010/wordprocessingShape">
                    <wps:wsp>
                      <wps:cNvSpPr/>
                      <wps:spPr>
                        <a:xfrm>
                          <a:off x="0" y="0"/>
                          <a:ext cx="1206500" cy="4635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4F5F7666" id="Rectangle 5" o:spid="_x0000_s1026" style="position:absolute;margin-left:96pt;margin-top:225.5pt;width:95pt;height:3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" filled="f" strokecolor="red" strokeweight="2pt"/>
            </w:pict>
          </mc:Fallback>
        </mc:AlternateContent>
      </w:r>
      <w:r>
        <mc:AlternateContent>
          <mc:Choice Requires="wps">
            <w:drawing>
              <wp:anchor distT="0" distB="0" distL="114300" distR="114300" simplePos="0" relativeHeight="251662336" behindDoc="0" locked="0" layoutInCell="1" allowOverlap="1" wp14:anchorId="1A972D6F" wp14:editId="1A429A73">
                <wp:simplePos x="0" y="0"/>
                <wp:positionH relativeFrom="column">
                  <wp:posOffset>1282700</wp:posOffset>
                </wp:positionH>
                <wp:positionV relativeFrom="paragraph">
                  <wp:posOffset>1714500</wp:posOffset>
                </wp:positionV>
                <wp:extent cx="1860550" cy="95250"/>
                <wp:effectExtent l="0" t="0" r="25400" b="19050"/>
                <wp:wrapNone/>
                <wp:docPr id="3" name="Rectangle 3"/>
                <wp:cNvGraphicFramePr/>
                <a:graphic xmlns:a="http://schemas.openxmlformats.org/drawingml/2006/main">
                  <a:graphicData uri="http://schemas.microsoft.com/office/word/2010/wordprocessingShape">
                    <wps:wsp>
                      <wps:cNvSpPr/>
                      <wps:spPr>
                        <a:xfrm>
                          <a:off x="0" y="0"/>
                          <a:ext cx="1860550" cy="952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4FB044E1" id="Rectangle 3" o:spid="_x0000_s1026" style="position:absolute;margin-left:101pt;margin-top:135pt;width:146.5pt;height: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" filled="f" strokecolor="red" strokeweight="2pt"/>
            </w:pict>
          </mc:Fallback>
        </mc:AlternateContent>
      </w:r>
      <w:r>
        <w:drawing>
          <wp:inline distT="0" distB="0" distL="0" distR="0" wp14:anchorId="34B6C6EE" wp14:editId="33BEAB7C">
            <wp:extent cx="4791693" cy="3991704"/>
            <wp:effectExtent l="0" t="0" r="9525" b="8890"/>
            <wp:docPr id="2" name="Picture 2" descr="Manage Notifications, Update Preferences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nage Notifications, Update Preferences dialo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32725" cy="4109190"/>
                    </a:xfrm>
                    <a:prstGeom prst="rect">
                      <a:avLst/>
                    </a:prstGeom>
                    <a:noFill/>
                    <a:ln>
                      <a:noFill/>
                    </a:ln>
                  </pic:spPr>
                </pic:pic>
              </a:graphicData>
            </a:graphic>
          </wp:inline>
        </w:drawing>
      </w:r>
    </w:p>
    <w:p w14:paraId="4B8A74C0" w14:textId="77777777" w:rsidR="00DD0A0F" w:rsidRDefault="00DD0A0F" w:rsidP="004611D5">
      <w:pPr>
        <w:pStyle w:val="Heading2"/>
      </w:pPr>
      <w:bookmarkStart w:id="46" w:name="_Toc136604052"/>
      <w:r>
        <w:t>Support</w:t>
      </w:r>
      <w:bookmarkEnd w:id="46"/>
    </w:p>
    <w:p w14:paraId="19ADCD55" w14:textId="7EEDBCBC" w:rsidR="00DD0A0F" w:rsidRDefault="00DD0A0F" w:rsidP="00DD0A0F">
      <w:r>
        <w:t xml:space="preserve">Development Kit customers are eligible for training and technical support. </w:t>
      </w:r>
      <w:r w:rsidR="006D5B70">
        <w:t>U</w:t>
      </w:r>
      <w:r>
        <w:t xml:space="preserve">se the </w:t>
      </w:r>
      <w:hyperlink r:id="rId28" w:history="1">
        <w:r w:rsidR="005B130E" w:rsidRPr="00F642E0">
          <w:rPr>
            <w:rStyle w:val="Hyperlink"/>
          </w:rPr>
          <w:t>Silicon Labs Flex web page</w:t>
        </w:r>
      </w:hyperlink>
      <w:r w:rsidR="008C1FC4">
        <w:t xml:space="preserve"> </w:t>
      </w:r>
      <w:r>
        <w:t>to obtain information about all Silicon Labs Thread products and services, and to sign up for product support.</w:t>
      </w:r>
    </w:p>
    <w:p w14:paraId="3BAAF8B7" w14:textId="016E6758" w:rsidR="00475574" w:rsidRDefault="00DD0A0F" w:rsidP="00DD0A0F">
      <w:r>
        <w:t xml:space="preserve">You can contact Silicon Laboratories support at </w:t>
      </w:r>
      <w:hyperlink r:id="rId29" w:history="1">
        <w:r w:rsidR="00361CBA" w:rsidRPr="00F642E0">
          <w:rPr>
            <w:rStyle w:val="Hyperlink"/>
          </w:rPr>
          <w:t>http://www.silabs.com/support</w:t>
        </w:r>
      </w:hyperlink>
      <w:r w:rsidR="008C1FC4" w:rsidRPr="00E17C7C">
        <w:rPr>
          <w:rStyle w:val="Hyperlink"/>
          <w:u w:val="none"/>
        </w:rPr>
        <w:t>.</w:t>
      </w:r>
    </w:p>
    <w:p w14:paraId="504C0B91" w14:textId="656DD4A9" w:rsidR="006F39EE" w:rsidRPr="006F39EE" w:rsidRDefault="006F39EE" w:rsidP="006F39EE"/>
    <w:sectPr w:rsidR="006F39EE" w:rsidRPr="006F39EE" w:rsidSect="009E3C76">
      <w:headerReference w:type="default" r:id="rId30"/>
      <w:type w:val="continuous"/>
      <w:pgSz w:w="12240" w:h="15840" w:code="1"/>
      <w:pgMar w:top="720" w:right="720" w:bottom="1440" w:left="720" w:header="43"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7B6F5" w14:textId="77777777" w:rsidR="00B47195" w:rsidRDefault="00B47195" w:rsidP="00E41C63">
      <w:pPr>
        <w:spacing w:before="0" w:line="240" w:lineRule="auto"/>
      </w:pPr>
      <w:r>
        <w:separator/>
      </w:r>
    </w:p>
  </w:endnote>
  <w:endnote w:type="continuationSeparator" w:id="0">
    <w:p w14:paraId="65903AAF" w14:textId="77777777" w:rsidR="00B47195" w:rsidRDefault="00B47195" w:rsidP="00E41C6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BoldMT">
    <w:altName w:val="Arial"/>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F961D" w14:textId="77777777" w:rsidR="007F1671" w:rsidRDefault="007F1671">
    <w:pPr>
      <w:pStyle w:val="Footer"/>
    </w:pPr>
    <w:r>
      <w:rPr>
        <w:noProof/>
      </w:rPr>
      <mc:AlternateContent>
        <mc:Choice Requires="wps">
          <w:drawing>
            <wp:anchor distT="45720" distB="45720" distL="114300" distR="114300" simplePos="0" relativeHeight="251658240" behindDoc="0" locked="0" layoutInCell="1" allowOverlap="1" wp14:anchorId="28F53CAA" wp14:editId="6324FEC7">
              <wp:simplePos x="0" y="0"/>
              <wp:positionH relativeFrom="column">
                <wp:posOffset>-457200</wp:posOffset>
              </wp:positionH>
              <wp:positionV relativeFrom="paragraph">
                <wp:posOffset>209689</wp:posOffset>
              </wp:positionV>
              <wp:extent cx="7759700" cy="475700"/>
              <wp:effectExtent l="0" t="0" r="12700" b="19685"/>
              <wp:wrapNone/>
              <wp:docPr id="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9700" cy="475700"/>
                      </a:xfrm>
                      <a:prstGeom prst="rect">
                        <a:avLst/>
                      </a:prstGeom>
                      <a:solidFill>
                        <a:srgbClr val="D81E2A"/>
                      </a:solidFill>
                      <a:ln w="9525">
                        <a:solidFill>
                          <a:srgbClr val="D81E2A"/>
                        </a:solidFill>
                        <a:miter lim="800000"/>
                        <a:headEnd/>
                        <a:tailEnd/>
                      </a:ln>
                    </wps:spPr>
                    <wps:txbx>
                      <w:txbxContent>
                        <w:p w14:paraId="2E739786" w14:textId="03A0E7EB" w:rsidR="007F1671" w:rsidRPr="00F06667" w:rsidRDefault="007F1671" w:rsidP="006C4570">
                          <w:pPr>
                            <w:pStyle w:val="FooterText"/>
                            <w:rPr>
                              <w:color w:val="FFFFFF" w:themeColor="background1"/>
                              <w:szCs w:val="16"/>
                            </w:rPr>
                          </w:pPr>
                          <w:r>
                            <w:rPr>
                              <w:b/>
                            </w:rPr>
                            <w:t xml:space="preserve">silabs.com </w:t>
                          </w:r>
                          <w:r>
                            <w:t>| Building a more connected world.</w:t>
                          </w:r>
                          <w:r>
                            <w:tab/>
                            <w:t>Proprietary Flex 3.</w:t>
                          </w:r>
                          <w:r w:rsidR="00721B54">
                            <w:t>6.</w:t>
                          </w:r>
                          <w:r w:rsidR="00873107">
                            <w:t>1</w:t>
                          </w:r>
                          <w:r w:rsidR="00616B26">
                            <w:t>.0</w:t>
                          </w:r>
                          <w:r>
                            <w:t xml:space="preserve"> | </w:t>
                          </w:r>
                          <w:r w:rsidRPr="001841D1">
                            <w:fldChar w:fldCharType="begin"/>
                          </w:r>
                          <w:r w:rsidRPr="001841D1">
                            <w:instrText xml:space="preserve"> PAGE   \* MERGEFORMAT </w:instrText>
                          </w:r>
                          <w:r w:rsidRPr="001841D1">
                            <w:fldChar w:fldCharType="separate"/>
                          </w:r>
                          <w:r>
                            <w:rPr>
                              <w:noProof/>
                            </w:rPr>
                            <w:t>2</w:t>
                          </w:r>
                          <w:r w:rsidRPr="001841D1">
                            <w:rPr>
                              <w:noProof/>
                            </w:rPr>
                            <w:fldChar w:fldCharType="end"/>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8F53CAA" id="_x0000_t202" coordsize="21600,21600" o:spt="202" path="m,l,21600r21600,l21600,xe">
              <v:stroke joinstyle="miter"/>
              <v:path gradientshapeok="t" o:connecttype="rect"/>
            </v:shapetype>
            <v:shape id="_x0000_s1027" type="#_x0000_t202" style="position:absolute;left:0;text-align:left;margin-left:-36pt;margin-top:16.5pt;width:611pt;height:37.4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" fillcolor="#d81e2a" strokecolor="#d81e2a">
              <v:textbox>
                <w:txbxContent>
                  <w:p w14:paraId="2E739786" w14:textId="03A0E7EB" w:rsidR="007F1671" w:rsidRPr="00F06667" w:rsidRDefault="007F1671" w:rsidP="006C4570">
                    <w:pPr>
                      <w:pStyle w:val="FooterText"/>
                      <w:rPr>
                        <w:color w:val="FFFFFF" w:themeColor="background1"/>
                        <w:szCs w:val="16"/>
                      </w:rPr>
                    </w:pPr>
                    <w:r>
                      <w:rPr>
                        <w:b/>
                      </w:rPr>
                      <w:t xml:space="preserve">silabs.com </w:t>
                    </w:r>
                    <w:r>
                      <w:t>| Building a more connected world.</w:t>
                    </w:r>
                    <w:r>
                      <w:tab/>
                      <w:t>Proprietary Flex 3.</w:t>
                    </w:r>
                    <w:r w:rsidR="00721B54">
                      <w:t>6.</w:t>
                    </w:r>
                    <w:r w:rsidR="00873107">
                      <w:t>1</w:t>
                    </w:r>
                    <w:r w:rsidR="00616B26">
                      <w:t>.0</w:t>
                    </w:r>
                    <w:r>
                      <w:t xml:space="preserve"> | </w:t>
                    </w:r>
                    <w:r w:rsidRPr="001841D1">
                      <w:fldChar w:fldCharType="begin"/>
                    </w:r>
                    <w:r w:rsidRPr="001841D1">
                      <w:instrText xml:space="preserve"> PAGE   \* MERGEFORMAT </w:instrText>
                    </w:r>
                    <w:r w:rsidRPr="001841D1">
                      <w:fldChar w:fldCharType="separate"/>
                    </w:r>
                    <w:r>
                      <w:rPr>
                        <w:noProof/>
                      </w:rPr>
                      <w:t>2</w:t>
                    </w:r>
                    <w:r w:rsidRPr="001841D1">
                      <w:rPr>
                        <w:noProof/>
                      </w:rP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0DC8E" w14:textId="77777777" w:rsidR="007F1671" w:rsidRDefault="007F1671">
    <w:pPr>
      <w:pStyle w:val="Footer"/>
    </w:pPr>
    <w:r>
      <w:rPr>
        <w:noProof/>
      </w:rPr>
      <mc:AlternateContent>
        <mc:Choice Requires="wps">
          <w:drawing>
            <wp:anchor distT="45720" distB="45720" distL="114300" distR="114300" simplePos="0" relativeHeight="251656192" behindDoc="0" locked="0" layoutInCell="1" allowOverlap="1" wp14:anchorId="0DEF93CA" wp14:editId="3B055512">
              <wp:simplePos x="0" y="0"/>
              <wp:positionH relativeFrom="column">
                <wp:posOffset>-457200</wp:posOffset>
              </wp:positionH>
              <wp:positionV relativeFrom="paragraph">
                <wp:posOffset>214975</wp:posOffset>
              </wp:positionV>
              <wp:extent cx="7759700" cy="470414"/>
              <wp:effectExtent l="0" t="0" r="12700" b="2540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9700" cy="470414"/>
                      </a:xfrm>
                      <a:prstGeom prst="rect">
                        <a:avLst/>
                      </a:prstGeom>
                      <a:solidFill>
                        <a:srgbClr val="D81E2A"/>
                      </a:solidFill>
                      <a:ln w="9525">
                        <a:solidFill>
                          <a:srgbClr val="D81E2A"/>
                        </a:solidFill>
                        <a:miter lim="800000"/>
                        <a:headEnd/>
                        <a:tailEnd/>
                      </a:ln>
                    </wps:spPr>
                    <wps:txbx>
                      <w:txbxContent>
                        <w:p w14:paraId="67409410" w14:textId="4E2AE1A3" w:rsidR="00753762" w:rsidRPr="00EE3CFB" w:rsidRDefault="00753762" w:rsidP="00753762">
                          <w:pPr>
                            <w:tabs>
                              <w:tab w:val="left" w:pos="4680"/>
                              <w:tab w:val="right" w:pos="11430"/>
                            </w:tabs>
                            <w:spacing w:before="0" w:after="120"/>
                            <w:ind w:left="576"/>
                            <w:rPr>
                              <w:color w:val="FFFFFF" w:themeColor="background1"/>
                              <w:sz w:val="16"/>
                              <w:szCs w:val="16"/>
                            </w:rPr>
                          </w:pPr>
                          <w:r w:rsidRPr="00EE3CFB">
                            <w:rPr>
                              <w:b/>
                              <w:color w:val="FFFFFF"/>
                              <w:sz w:val="16"/>
                            </w:rPr>
                            <w:t xml:space="preserve">silabs.com </w:t>
                          </w:r>
                          <w:r w:rsidRPr="00EE3CFB">
                            <w:rPr>
                              <w:color w:val="FFFFFF"/>
                              <w:sz w:val="16"/>
                            </w:rPr>
                            <w:t>| Building a more connected world.</w:t>
                          </w:r>
                          <w:r w:rsidRPr="00EE3CFB">
                            <w:rPr>
                              <w:color w:val="FFFFFF"/>
                              <w:sz w:val="16"/>
                            </w:rPr>
                            <w:tab/>
                          </w:r>
                          <w:r w:rsidRPr="00EE3CFB">
                            <w:rPr>
                              <w:rFonts w:ascii="Arial-BoldMT" w:hAnsi="Arial-BoldMT" w:cs="Arial-BoldMT"/>
                              <w:b/>
                              <w:bCs/>
                              <w:color w:val="FFFFFF"/>
                              <w:sz w:val="16"/>
                              <w:szCs w:val="16"/>
                            </w:rPr>
                            <w:t>Copyright © 202</w:t>
                          </w:r>
                          <w:r w:rsidR="006008E9">
                            <w:rPr>
                              <w:rFonts w:ascii="Arial-BoldMT" w:hAnsi="Arial-BoldMT" w:cs="Arial-BoldMT"/>
                              <w:b/>
                              <w:bCs/>
                              <w:color w:val="FFFFFF"/>
                              <w:sz w:val="16"/>
                              <w:szCs w:val="16"/>
                            </w:rPr>
                            <w:t>3</w:t>
                          </w:r>
                          <w:r w:rsidRPr="00EE3CFB">
                            <w:rPr>
                              <w:rFonts w:ascii="Arial-BoldMT" w:hAnsi="Arial-BoldMT" w:cs="Arial-BoldMT"/>
                              <w:b/>
                              <w:bCs/>
                              <w:color w:val="FFFFFF"/>
                              <w:sz w:val="16"/>
                              <w:szCs w:val="16"/>
                            </w:rPr>
                            <w:t xml:space="preserve"> by Silicon Laboratories</w:t>
                          </w:r>
                          <w:r w:rsidRPr="00EE3CFB">
                            <w:rPr>
                              <w:color w:val="FFFFFF"/>
                              <w:sz w:val="16"/>
                            </w:rPr>
                            <w:tab/>
                          </w:r>
                          <w:r>
                            <w:rPr>
                              <w:color w:val="FFFFFF" w:themeColor="background1"/>
                              <w:sz w:val="16"/>
                              <w:szCs w:val="16"/>
                            </w:rPr>
                            <w:t>Flex 3</w:t>
                          </w:r>
                          <w:r w:rsidR="00721B54">
                            <w:rPr>
                              <w:color w:val="FFFFFF" w:themeColor="background1"/>
                              <w:sz w:val="16"/>
                              <w:szCs w:val="16"/>
                            </w:rPr>
                            <w:t>.6.</w:t>
                          </w:r>
                          <w:r w:rsidR="00873107">
                            <w:rPr>
                              <w:color w:val="FFFFFF" w:themeColor="background1"/>
                              <w:sz w:val="16"/>
                              <w:szCs w:val="16"/>
                            </w:rPr>
                            <w:t>1</w:t>
                          </w:r>
                          <w:r w:rsidR="00721B54">
                            <w:rPr>
                              <w:color w:val="FFFFFF" w:themeColor="background1"/>
                              <w:sz w:val="16"/>
                              <w:szCs w:val="16"/>
                            </w:rPr>
                            <w:t>.0</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DEF93CA" id="_x0000_t202" coordsize="21600,21600" o:spt="202" path="m,l,21600r21600,l21600,xe">
              <v:stroke joinstyle="miter"/>
              <v:path gradientshapeok="t" o:connecttype="rect"/>
            </v:shapetype>
            <v:shape id="_x0000_s1028" type="#_x0000_t202" style="position:absolute;left:0;text-align:left;margin-left:-36pt;margin-top:16.95pt;width:611pt;height:37.05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" fillcolor="#d81e2a" strokecolor="#d81e2a">
              <v:textbox>
                <w:txbxContent>
                  <w:p w14:paraId="67409410" w14:textId="4E2AE1A3" w:rsidR="00753762" w:rsidRPr="00EE3CFB" w:rsidRDefault="00753762" w:rsidP="00753762">
                    <w:pPr>
                      <w:tabs>
                        <w:tab w:val="left" w:pos="4680"/>
                        <w:tab w:val="right" w:pos="11430"/>
                      </w:tabs>
                      <w:spacing w:before="0" w:after="120"/>
                      <w:ind w:left="576"/>
                      <w:rPr>
                        <w:color w:val="FFFFFF" w:themeColor="background1"/>
                        <w:sz w:val="16"/>
                        <w:szCs w:val="16"/>
                      </w:rPr>
                    </w:pPr>
                    <w:r w:rsidRPr="00EE3CFB">
                      <w:rPr>
                        <w:b/>
                        <w:color w:val="FFFFFF"/>
                        <w:sz w:val="16"/>
                      </w:rPr>
                      <w:t xml:space="preserve">silabs.com </w:t>
                    </w:r>
                    <w:r w:rsidRPr="00EE3CFB">
                      <w:rPr>
                        <w:color w:val="FFFFFF"/>
                        <w:sz w:val="16"/>
                      </w:rPr>
                      <w:t>| Building a more connected world.</w:t>
                    </w:r>
                    <w:r w:rsidRPr="00EE3CFB">
                      <w:rPr>
                        <w:color w:val="FFFFFF"/>
                        <w:sz w:val="16"/>
                      </w:rPr>
                      <w:tab/>
                    </w:r>
                    <w:r w:rsidRPr="00EE3CFB">
                      <w:rPr>
                        <w:rFonts w:ascii="Arial-BoldMT" w:hAnsi="Arial-BoldMT" w:cs="Arial-BoldMT"/>
                        <w:b/>
                        <w:bCs/>
                        <w:color w:val="FFFFFF"/>
                        <w:sz w:val="16"/>
                        <w:szCs w:val="16"/>
                      </w:rPr>
                      <w:t>Copyright © 202</w:t>
                    </w:r>
                    <w:r w:rsidR="006008E9">
                      <w:rPr>
                        <w:rFonts w:ascii="Arial-BoldMT" w:hAnsi="Arial-BoldMT" w:cs="Arial-BoldMT"/>
                        <w:b/>
                        <w:bCs/>
                        <w:color w:val="FFFFFF"/>
                        <w:sz w:val="16"/>
                        <w:szCs w:val="16"/>
                      </w:rPr>
                      <w:t>3</w:t>
                    </w:r>
                    <w:r w:rsidRPr="00EE3CFB">
                      <w:rPr>
                        <w:rFonts w:ascii="Arial-BoldMT" w:hAnsi="Arial-BoldMT" w:cs="Arial-BoldMT"/>
                        <w:b/>
                        <w:bCs/>
                        <w:color w:val="FFFFFF"/>
                        <w:sz w:val="16"/>
                        <w:szCs w:val="16"/>
                      </w:rPr>
                      <w:t xml:space="preserve"> by Silicon Laboratories</w:t>
                    </w:r>
                    <w:r w:rsidRPr="00EE3CFB">
                      <w:rPr>
                        <w:color w:val="FFFFFF"/>
                        <w:sz w:val="16"/>
                      </w:rPr>
                      <w:tab/>
                    </w:r>
                    <w:r>
                      <w:rPr>
                        <w:color w:val="FFFFFF" w:themeColor="background1"/>
                        <w:sz w:val="16"/>
                        <w:szCs w:val="16"/>
                      </w:rPr>
                      <w:t>Flex 3</w:t>
                    </w:r>
                    <w:r w:rsidR="00721B54">
                      <w:rPr>
                        <w:color w:val="FFFFFF" w:themeColor="background1"/>
                        <w:sz w:val="16"/>
                        <w:szCs w:val="16"/>
                      </w:rPr>
                      <w:t>.6.</w:t>
                    </w:r>
                    <w:r w:rsidR="00873107">
                      <w:rPr>
                        <w:color w:val="FFFFFF" w:themeColor="background1"/>
                        <w:sz w:val="16"/>
                        <w:szCs w:val="16"/>
                      </w:rPr>
                      <w:t>1</w:t>
                    </w:r>
                    <w:r w:rsidR="00721B54">
                      <w:rPr>
                        <w:color w:val="FFFFFF" w:themeColor="background1"/>
                        <w:sz w:val="16"/>
                        <w:szCs w:val="16"/>
                      </w:rPr>
                      <w:t>.0</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F0B36F" w14:textId="77777777" w:rsidR="00B47195" w:rsidRDefault="00B47195" w:rsidP="00E41C63">
      <w:pPr>
        <w:spacing w:before="0" w:line="240" w:lineRule="auto"/>
      </w:pPr>
      <w:r>
        <w:separator/>
      </w:r>
    </w:p>
  </w:footnote>
  <w:footnote w:type="continuationSeparator" w:id="0">
    <w:p w14:paraId="4C1576C6" w14:textId="77777777" w:rsidR="00B47195" w:rsidRDefault="00B47195" w:rsidP="00E41C6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76E9B" w14:textId="77777777" w:rsidR="007F1671" w:rsidRDefault="007F1671" w:rsidP="003259D9">
    <w:pPr>
      <w:pStyle w:val="Header"/>
    </w:pPr>
    <w:r>
      <w:tab/>
    </w:r>
  </w:p>
  <w:p w14:paraId="2CBB2499" w14:textId="77777777" w:rsidR="007F1671" w:rsidRDefault="007F1671" w:rsidP="002270D4">
    <w:pPr>
      <w:pStyle w:val="HeaderTopic"/>
    </w:pPr>
    <w:r>
      <w:tab/>
    </w:r>
    <w:r>
      <w:rPr>
        <w:noProof/>
      </w:rPr>
      <w:t>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5DAF9" w14:textId="77777777" w:rsidR="007F1671" w:rsidRDefault="007F1671" w:rsidP="00053BD1">
    <w:pPr>
      <w:pStyle w:val="HeaderFirstPage"/>
    </w:pPr>
    <w:r>
      <w:rPr>
        <w:rFonts w:ascii="Times New Roman" w:eastAsia="Times New Roman" w:hAnsi="Times New Roman"/>
        <w:sz w:val="20"/>
      </w:rPr>
      <mc:AlternateContent>
        <mc:Choice Requires="wpg">
          <w:drawing>
            <wp:inline distT="0" distB="0" distL="0" distR="0" wp14:anchorId="1D4F094A" wp14:editId="7C240C0F">
              <wp:extent cx="1203325" cy="600710"/>
              <wp:effectExtent l="0" t="9525" r="15875" b="8890"/>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03325" cy="600710"/>
                        <a:chOff x="0" y="0"/>
                        <a:chExt cx="1895" cy="946"/>
                      </a:xfrm>
                    </wpg:grpSpPr>
                    <wpg:grpSp>
                      <wpg:cNvPr id="196" name="Group 2"/>
                      <wpg:cNvGrpSpPr>
                        <a:grpSpLocks/>
                      </wpg:cNvGrpSpPr>
                      <wpg:grpSpPr bwMode="auto">
                        <a:xfrm>
                          <a:off x="0" y="0"/>
                          <a:ext cx="1890" cy="672"/>
                          <a:chOff x="0" y="0"/>
                          <a:chExt cx="1890" cy="672"/>
                        </a:xfrm>
                      </wpg:grpSpPr>
                      <wps:wsp>
                        <wps:cNvPr id="197" name="Freeform 3"/>
                        <wps:cNvSpPr>
                          <a:spLocks/>
                        </wps:cNvSpPr>
                        <wps:spPr bwMode="auto">
                          <a:xfrm>
                            <a:off x="0" y="0"/>
                            <a:ext cx="1890" cy="672"/>
                          </a:xfrm>
                          <a:custGeom>
                            <a:avLst/>
                            <a:gdLst>
                              <a:gd name="T0" fmla="*/ 927 w 1890"/>
                              <a:gd name="T1" fmla="*/ 9 h 672"/>
                              <a:gd name="T2" fmla="*/ 840 w 1890"/>
                              <a:gd name="T3" fmla="*/ 23 h 672"/>
                              <a:gd name="T4" fmla="*/ 801 w 1890"/>
                              <a:gd name="T5" fmla="*/ 30 h 672"/>
                              <a:gd name="T6" fmla="*/ 763 w 1890"/>
                              <a:gd name="T7" fmla="*/ 38 h 672"/>
                              <a:gd name="T8" fmla="*/ 727 w 1890"/>
                              <a:gd name="T9" fmla="*/ 45 h 672"/>
                              <a:gd name="T10" fmla="*/ 693 w 1890"/>
                              <a:gd name="T11" fmla="*/ 53 h 672"/>
                              <a:gd name="T12" fmla="*/ 568 w 1890"/>
                              <a:gd name="T13" fmla="*/ 86 h 672"/>
                              <a:gd name="T14" fmla="*/ 350 w 1890"/>
                              <a:gd name="T15" fmla="*/ 162 h 672"/>
                              <a:gd name="T16" fmla="*/ 222 w 1890"/>
                              <a:gd name="T17" fmla="*/ 224 h 672"/>
                              <a:gd name="T18" fmla="*/ 96 w 1890"/>
                              <a:gd name="T19" fmla="*/ 308 h 672"/>
                              <a:gd name="T20" fmla="*/ 12 w 1890"/>
                              <a:gd name="T21" fmla="*/ 411 h 672"/>
                              <a:gd name="T22" fmla="*/ 1 w 1890"/>
                              <a:gd name="T23" fmla="*/ 482 h 672"/>
                              <a:gd name="T24" fmla="*/ 94 w 1890"/>
                              <a:gd name="T25" fmla="*/ 593 h 672"/>
                              <a:gd name="T26" fmla="*/ 207 w 1890"/>
                              <a:gd name="T27" fmla="*/ 644 h 672"/>
                              <a:gd name="T28" fmla="*/ 272 w 1890"/>
                              <a:gd name="T29" fmla="*/ 660 h 672"/>
                              <a:gd name="T30" fmla="*/ 342 w 1890"/>
                              <a:gd name="T31" fmla="*/ 672 h 672"/>
                              <a:gd name="T32" fmla="*/ 307 w 1890"/>
                              <a:gd name="T33" fmla="*/ 660 h 672"/>
                              <a:gd name="T34" fmla="*/ 206 w 1890"/>
                              <a:gd name="T35" fmla="*/ 579 h 672"/>
                              <a:gd name="T36" fmla="*/ 221 w 1890"/>
                              <a:gd name="T37" fmla="*/ 543 h 672"/>
                              <a:gd name="T38" fmla="*/ 276 w 1890"/>
                              <a:gd name="T39" fmla="*/ 501 h 672"/>
                              <a:gd name="T40" fmla="*/ 321 w 1890"/>
                              <a:gd name="T41" fmla="*/ 473 h 672"/>
                              <a:gd name="T42" fmla="*/ 352 w 1890"/>
                              <a:gd name="T43" fmla="*/ 456 h 672"/>
                              <a:gd name="T44" fmla="*/ 368 w 1890"/>
                              <a:gd name="T45" fmla="*/ 449 h 672"/>
                              <a:gd name="T46" fmla="*/ 1247 w 1890"/>
                              <a:gd name="T47" fmla="*/ 435 h 672"/>
                              <a:gd name="T48" fmla="*/ 709 w 1890"/>
                              <a:gd name="T49" fmla="*/ 429 h 672"/>
                              <a:gd name="T50" fmla="*/ 571 w 1890"/>
                              <a:gd name="T51" fmla="*/ 420 h 672"/>
                              <a:gd name="T52" fmla="*/ 539 w 1890"/>
                              <a:gd name="T53" fmla="*/ 416 h 672"/>
                              <a:gd name="T54" fmla="*/ 498 w 1890"/>
                              <a:gd name="T55" fmla="*/ 408 h 672"/>
                              <a:gd name="T56" fmla="*/ 362 w 1890"/>
                              <a:gd name="T57" fmla="*/ 356 h 672"/>
                              <a:gd name="T58" fmla="*/ 328 w 1890"/>
                              <a:gd name="T59" fmla="*/ 284 h 672"/>
                              <a:gd name="T60" fmla="*/ 417 w 1890"/>
                              <a:gd name="T61" fmla="*/ 176 h 672"/>
                              <a:gd name="T62" fmla="*/ 556 w 1890"/>
                              <a:gd name="T63" fmla="*/ 108 h 672"/>
                              <a:gd name="T64" fmla="*/ 671 w 1890"/>
                              <a:gd name="T65" fmla="*/ 69 h 672"/>
                              <a:gd name="T66" fmla="*/ 758 w 1890"/>
                              <a:gd name="T67" fmla="*/ 45 h 672"/>
                              <a:gd name="T68" fmla="*/ 938 w 1890"/>
                              <a:gd name="T69" fmla="*/ 11 h 672"/>
                              <a:gd name="T70" fmla="*/ 999 w 1890"/>
                              <a:gd name="T71" fmla="*/ 0 h 6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890" h="672">
                                <a:moveTo>
                                  <a:pt x="999" y="0"/>
                                </a:moveTo>
                                <a:lnTo>
                                  <a:pt x="927" y="9"/>
                                </a:lnTo>
                                <a:lnTo>
                                  <a:pt x="904" y="14"/>
                                </a:lnTo>
                                <a:lnTo>
                                  <a:pt x="840" y="23"/>
                                </a:lnTo>
                                <a:lnTo>
                                  <a:pt x="820" y="27"/>
                                </a:lnTo>
                                <a:lnTo>
                                  <a:pt x="801" y="30"/>
                                </a:lnTo>
                                <a:lnTo>
                                  <a:pt x="782" y="35"/>
                                </a:lnTo>
                                <a:lnTo>
                                  <a:pt x="763" y="38"/>
                                </a:lnTo>
                                <a:lnTo>
                                  <a:pt x="745" y="42"/>
                                </a:lnTo>
                                <a:lnTo>
                                  <a:pt x="727" y="45"/>
                                </a:lnTo>
                                <a:lnTo>
                                  <a:pt x="710" y="50"/>
                                </a:lnTo>
                                <a:lnTo>
                                  <a:pt x="693" y="53"/>
                                </a:lnTo>
                                <a:lnTo>
                                  <a:pt x="660" y="62"/>
                                </a:lnTo>
                                <a:lnTo>
                                  <a:pt x="568" y="86"/>
                                </a:lnTo>
                                <a:lnTo>
                                  <a:pt x="457" y="122"/>
                                </a:lnTo>
                                <a:lnTo>
                                  <a:pt x="350" y="162"/>
                                </a:lnTo>
                                <a:lnTo>
                                  <a:pt x="284" y="192"/>
                                </a:lnTo>
                                <a:lnTo>
                                  <a:pt x="222" y="224"/>
                                </a:lnTo>
                                <a:lnTo>
                                  <a:pt x="167" y="257"/>
                                </a:lnTo>
                                <a:lnTo>
                                  <a:pt x="96" y="308"/>
                                </a:lnTo>
                                <a:lnTo>
                                  <a:pt x="44" y="360"/>
                                </a:lnTo>
                                <a:lnTo>
                                  <a:pt x="12" y="411"/>
                                </a:lnTo>
                                <a:lnTo>
                                  <a:pt x="0" y="464"/>
                                </a:lnTo>
                                <a:lnTo>
                                  <a:pt x="1" y="482"/>
                                </a:lnTo>
                                <a:lnTo>
                                  <a:pt x="37" y="545"/>
                                </a:lnTo>
                                <a:lnTo>
                                  <a:pt x="94" y="593"/>
                                </a:lnTo>
                                <a:lnTo>
                                  <a:pt x="147" y="621"/>
                                </a:lnTo>
                                <a:lnTo>
                                  <a:pt x="207" y="644"/>
                                </a:lnTo>
                                <a:lnTo>
                                  <a:pt x="250" y="654"/>
                                </a:lnTo>
                                <a:lnTo>
                                  <a:pt x="272" y="660"/>
                                </a:lnTo>
                                <a:lnTo>
                                  <a:pt x="318" y="669"/>
                                </a:lnTo>
                                <a:lnTo>
                                  <a:pt x="342" y="672"/>
                                </a:lnTo>
                                <a:lnTo>
                                  <a:pt x="326" y="668"/>
                                </a:lnTo>
                                <a:lnTo>
                                  <a:pt x="307" y="660"/>
                                </a:lnTo>
                                <a:lnTo>
                                  <a:pt x="249" y="635"/>
                                </a:lnTo>
                                <a:lnTo>
                                  <a:pt x="206" y="579"/>
                                </a:lnTo>
                                <a:lnTo>
                                  <a:pt x="210" y="561"/>
                                </a:lnTo>
                                <a:lnTo>
                                  <a:pt x="221" y="543"/>
                                </a:lnTo>
                                <a:lnTo>
                                  <a:pt x="250" y="521"/>
                                </a:lnTo>
                                <a:lnTo>
                                  <a:pt x="276" y="501"/>
                                </a:lnTo>
                                <a:lnTo>
                                  <a:pt x="300" y="486"/>
                                </a:lnTo>
                                <a:lnTo>
                                  <a:pt x="321" y="473"/>
                                </a:lnTo>
                                <a:lnTo>
                                  <a:pt x="338" y="464"/>
                                </a:lnTo>
                                <a:lnTo>
                                  <a:pt x="352" y="456"/>
                                </a:lnTo>
                                <a:lnTo>
                                  <a:pt x="362" y="452"/>
                                </a:lnTo>
                                <a:lnTo>
                                  <a:pt x="368" y="449"/>
                                </a:lnTo>
                                <a:lnTo>
                                  <a:pt x="1243" y="449"/>
                                </a:lnTo>
                                <a:lnTo>
                                  <a:pt x="1247" y="435"/>
                                </a:lnTo>
                                <a:lnTo>
                                  <a:pt x="1246" y="429"/>
                                </a:lnTo>
                                <a:lnTo>
                                  <a:pt x="709" y="429"/>
                                </a:lnTo>
                                <a:lnTo>
                                  <a:pt x="640" y="426"/>
                                </a:lnTo>
                                <a:lnTo>
                                  <a:pt x="571" y="420"/>
                                </a:lnTo>
                                <a:lnTo>
                                  <a:pt x="557" y="419"/>
                                </a:lnTo>
                                <a:lnTo>
                                  <a:pt x="539" y="416"/>
                                </a:lnTo>
                                <a:lnTo>
                                  <a:pt x="520" y="411"/>
                                </a:lnTo>
                                <a:lnTo>
                                  <a:pt x="498" y="408"/>
                                </a:lnTo>
                                <a:lnTo>
                                  <a:pt x="432" y="390"/>
                                </a:lnTo>
                                <a:lnTo>
                                  <a:pt x="362" y="356"/>
                                </a:lnTo>
                                <a:lnTo>
                                  <a:pt x="324" y="308"/>
                                </a:lnTo>
                                <a:lnTo>
                                  <a:pt x="328" y="284"/>
                                </a:lnTo>
                                <a:lnTo>
                                  <a:pt x="361" y="222"/>
                                </a:lnTo>
                                <a:lnTo>
                                  <a:pt x="417" y="176"/>
                                </a:lnTo>
                                <a:lnTo>
                                  <a:pt x="472" y="146"/>
                                </a:lnTo>
                                <a:lnTo>
                                  <a:pt x="556" y="108"/>
                                </a:lnTo>
                                <a:lnTo>
                                  <a:pt x="642" y="77"/>
                                </a:lnTo>
                                <a:lnTo>
                                  <a:pt x="671" y="69"/>
                                </a:lnTo>
                                <a:lnTo>
                                  <a:pt x="700" y="60"/>
                                </a:lnTo>
                                <a:lnTo>
                                  <a:pt x="758" y="45"/>
                                </a:lnTo>
                                <a:lnTo>
                                  <a:pt x="908" y="15"/>
                                </a:lnTo>
                                <a:lnTo>
                                  <a:pt x="938" y="11"/>
                                </a:lnTo>
                                <a:lnTo>
                                  <a:pt x="969" y="5"/>
                                </a:lnTo>
                                <a:lnTo>
                                  <a:pt x="999" y="0"/>
                                </a:lnTo>
                                <a:close/>
                              </a:path>
                            </a:pathLst>
                          </a:custGeom>
                          <a:solidFill>
                            <a:srgbClr val="D91E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 name="Freeform 4"/>
                        <wps:cNvSpPr>
                          <a:spLocks/>
                        </wps:cNvSpPr>
                        <wps:spPr bwMode="auto">
                          <a:xfrm>
                            <a:off x="0" y="0"/>
                            <a:ext cx="1890" cy="672"/>
                          </a:xfrm>
                          <a:custGeom>
                            <a:avLst/>
                            <a:gdLst>
                              <a:gd name="T0" fmla="*/ 1243 w 1890"/>
                              <a:gd name="T1" fmla="*/ 449 h 672"/>
                              <a:gd name="T2" fmla="*/ 368 w 1890"/>
                              <a:gd name="T3" fmla="*/ 449 h 672"/>
                              <a:gd name="T4" fmla="*/ 526 w 1890"/>
                              <a:gd name="T5" fmla="*/ 485 h 672"/>
                              <a:gd name="T6" fmla="*/ 498 w 1890"/>
                              <a:gd name="T7" fmla="*/ 506 h 672"/>
                              <a:gd name="T8" fmla="*/ 485 w 1890"/>
                              <a:gd name="T9" fmla="*/ 519 h 672"/>
                              <a:gd name="T10" fmla="*/ 482 w 1890"/>
                              <a:gd name="T11" fmla="*/ 537 h 672"/>
                              <a:gd name="T12" fmla="*/ 498 w 1890"/>
                              <a:gd name="T13" fmla="*/ 557 h 672"/>
                              <a:gd name="T14" fmla="*/ 559 w 1890"/>
                              <a:gd name="T15" fmla="*/ 591 h 672"/>
                              <a:gd name="T16" fmla="*/ 626 w 1890"/>
                              <a:gd name="T17" fmla="*/ 606 h 672"/>
                              <a:gd name="T18" fmla="*/ 698 w 1890"/>
                              <a:gd name="T19" fmla="*/ 615 h 672"/>
                              <a:gd name="T20" fmla="*/ 735 w 1890"/>
                              <a:gd name="T21" fmla="*/ 617 h 672"/>
                              <a:gd name="T22" fmla="*/ 811 w 1890"/>
                              <a:gd name="T23" fmla="*/ 614 h 672"/>
                              <a:gd name="T24" fmla="*/ 924 w 1890"/>
                              <a:gd name="T25" fmla="*/ 602 h 672"/>
                              <a:gd name="T26" fmla="*/ 995 w 1890"/>
                              <a:gd name="T27" fmla="*/ 587 h 672"/>
                              <a:gd name="T28" fmla="*/ 1060 w 1890"/>
                              <a:gd name="T29" fmla="*/ 569 h 672"/>
                              <a:gd name="T30" fmla="*/ 1117 w 1890"/>
                              <a:gd name="T31" fmla="*/ 548 h 672"/>
                              <a:gd name="T32" fmla="*/ 1182 w 1890"/>
                              <a:gd name="T33" fmla="*/ 512 h 672"/>
                              <a:gd name="T34" fmla="*/ 1230 w 1890"/>
                              <a:gd name="T35" fmla="*/ 473 h 672"/>
                              <a:gd name="T36" fmla="*/ 1241 w 1890"/>
                              <a:gd name="T37" fmla="*/ 455 h 672"/>
                              <a:gd name="T38" fmla="*/ 1243 w 1890"/>
                              <a:gd name="T39" fmla="*/ 449 h 6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890" h="672">
                                <a:moveTo>
                                  <a:pt x="1243" y="449"/>
                                </a:moveTo>
                                <a:lnTo>
                                  <a:pt x="368" y="449"/>
                                </a:lnTo>
                                <a:lnTo>
                                  <a:pt x="526" y="485"/>
                                </a:lnTo>
                                <a:lnTo>
                                  <a:pt x="498" y="506"/>
                                </a:lnTo>
                                <a:lnTo>
                                  <a:pt x="485" y="519"/>
                                </a:lnTo>
                                <a:lnTo>
                                  <a:pt x="482" y="537"/>
                                </a:lnTo>
                                <a:lnTo>
                                  <a:pt x="498" y="557"/>
                                </a:lnTo>
                                <a:lnTo>
                                  <a:pt x="559" y="591"/>
                                </a:lnTo>
                                <a:lnTo>
                                  <a:pt x="626" y="606"/>
                                </a:lnTo>
                                <a:lnTo>
                                  <a:pt x="698" y="615"/>
                                </a:lnTo>
                                <a:lnTo>
                                  <a:pt x="735" y="617"/>
                                </a:lnTo>
                                <a:lnTo>
                                  <a:pt x="811" y="614"/>
                                </a:lnTo>
                                <a:lnTo>
                                  <a:pt x="924" y="602"/>
                                </a:lnTo>
                                <a:lnTo>
                                  <a:pt x="995" y="587"/>
                                </a:lnTo>
                                <a:lnTo>
                                  <a:pt x="1060" y="569"/>
                                </a:lnTo>
                                <a:lnTo>
                                  <a:pt x="1117" y="548"/>
                                </a:lnTo>
                                <a:lnTo>
                                  <a:pt x="1182" y="512"/>
                                </a:lnTo>
                                <a:lnTo>
                                  <a:pt x="1230" y="473"/>
                                </a:lnTo>
                                <a:lnTo>
                                  <a:pt x="1241" y="455"/>
                                </a:lnTo>
                                <a:lnTo>
                                  <a:pt x="1243" y="449"/>
                                </a:lnTo>
                                <a:close/>
                              </a:path>
                            </a:pathLst>
                          </a:custGeom>
                          <a:solidFill>
                            <a:srgbClr val="D91E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 name="Freeform 5"/>
                        <wps:cNvSpPr>
                          <a:spLocks/>
                        </wps:cNvSpPr>
                        <wps:spPr bwMode="auto">
                          <a:xfrm>
                            <a:off x="0" y="0"/>
                            <a:ext cx="1890" cy="672"/>
                          </a:xfrm>
                          <a:custGeom>
                            <a:avLst/>
                            <a:gdLst>
                              <a:gd name="T0" fmla="*/ 1885 w 1890"/>
                              <a:gd name="T1" fmla="*/ 246 h 672"/>
                              <a:gd name="T2" fmla="*/ 1194 w 1890"/>
                              <a:gd name="T3" fmla="*/ 246 h 672"/>
                              <a:gd name="T4" fmla="*/ 1296 w 1890"/>
                              <a:gd name="T5" fmla="*/ 251 h 672"/>
                              <a:gd name="T6" fmla="*/ 1330 w 1890"/>
                              <a:gd name="T7" fmla="*/ 254 h 672"/>
                              <a:gd name="T8" fmla="*/ 1397 w 1890"/>
                              <a:gd name="T9" fmla="*/ 263 h 672"/>
                              <a:gd name="T10" fmla="*/ 1464 w 1890"/>
                              <a:gd name="T11" fmla="*/ 275 h 672"/>
                              <a:gd name="T12" fmla="*/ 1525 w 1890"/>
                              <a:gd name="T13" fmla="*/ 294 h 672"/>
                              <a:gd name="T14" fmla="*/ 1580 w 1890"/>
                              <a:gd name="T15" fmla="*/ 324 h 672"/>
                              <a:gd name="T16" fmla="*/ 1612 w 1890"/>
                              <a:gd name="T17" fmla="*/ 387 h 672"/>
                              <a:gd name="T18" fmla="*/ 1609 w 1890"/>
                              <a:gd name="T19" fmla="*/ 404 h 672"/>
                              <a:gd name="T20" fmla="*/ 1562 w 1890"/>
                              <a:gd name="T21" fmla="*/ 467 h 672"/>
                              <a:gd name="T22" fmla="*/ 1512 w 1890"/>
                              <a:gd name="T23" fmla="*/ 503 h 672"/>
                              <a:gd name="T24" fmla="*/ 1457 w 1890"/>
                              <a:gd name="T25" fmla="*/ 534 h 672"/>
                              <a:gd name="T26" fmla="*/ 1418 w 1890"/>
                              <a:gd name="T27" fmla="*/ 551 h 672"/>
                              <a:gd name="T28" fmla="*/ 1399 w 1890"/>
                              <a:gd name="T29" fmla="*/ 560 h 672"/>
                              <a:gd name="T30" fmla="*/ 1361 w 1890"/>
                              <a:gd name="T31" fmla="*/ 575 h 672"/>
                              <a:gd name="T32" fmla="*/ 1343 w 1890"/>
                              <a:gd name="T33" fmla="*/ 581 h 672"/>
                              <a:gd name="T34" fmla="*/ 1326 w 1890"/>
                              <a:gd name="T35" fmla="*/ 587 h 672"/>
                              <a:gd name="T36" fmla="*/ 1310 w 1890"/>
                              <a:gd name="T37" fmla="*/ 593 h 672"/>
                              <a:gd name="T38" fmla="*/ 1377 w 1890"/>
                              <a:gd name="T39" fmla="*/ 572 h 672"/>
                              <a:gd name="T40" fmla="*/ 1398 w 1890"/>
                              <a:gd name="T41" fmla="*/ 566 h 672"/>
                              <a:gd name="T42" fmla="*/ 1419 w 1890"/>
                              <a:gd name="T43" fmla="*/ 558 h 672"/>
                              <a:gd name="T44" fmla="*/ 1439 w 1890"/>
                              <a:gd name="T45" fmla="*/ 552 h 672"/>
                              <a:gd name="T46" fmla="*/ 1458 w 1890"/>
                              <a:gd name="T47" fmla="*/ 545 h 672"/>
                              <a:gd name="T48" fmla="*/ 1478 w 1890"/>
                              <a:gd name="T49" fmla="*/ 539 h 672"/>
                              <a:gd name="T50" fmla="*/ 1555 w 1890"/>
                              <a:gd name="T51" fmla="*/ 509 h 672"/>
                              <a:gd name="T52" fmla="*/ 1613 w 1890"/>
                              <a:gd name="T53" fmla="*/ 482 h 672"/>
                              <a:gd name="T54" fmla="*/ 1633 w 1890"/>
                              <a:gd name="T55" fmla="*/ 471 h 672"/>
                              <a:gd name="T56" fmla="*/ 1654 w 1890"/>
                              <a:gd name="T57" fmla="*/ 461 h 672"/>
                              <a:gd name="T58" fmla="*/ 1675 w 1890"/>
                              <a:gd name="T59" fmla="*/ 449 h 672"/>
                              <a:gd name="T60" fmla="*/ 1697 w 1890"/>
                              <a:gd name="T61" fmla="*/ 435 h 672"/>
                              <a:gd name="T62" fmla="*/ 1735 w 1890"/>
                              <a:gd name="T63" fmla="*/ 413 h 672"/>
                              <a:gd name="T64" fmla="*/ 1799 w 1890"/>
                              <a:gd name="T65" fmla="*/ 365 h 672"/>
                              <a:gd name="T66" fmla="*/ 1842 w 1890"/>
                              <a:gd name="T67" fmla="*/ 321 h 672"/>
                              <a:gd name="T68" fmla="*/ 1882 w 1890"/>
                              <a:gd name="T69" fmla="*/ 255 h 672"/>
                              <a:gd name="T70" fmla="*/ 1885 w 1890"/>
                              <a:gd name="T71" fmla="*/ 246 h 6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890" h="672">
                                <a:moveTo>
                                  <a:pt x="1885" y="246"/>
                                </a:moveTo>
                                <a:lnTo>
                                  <a:pt x="1194" y="246"/>
                                </a:lnTo>
                                <a:lnTo>
                                  <a:pt x="1296" y="251"/>
                                </a:lnTo>
                                <a:lnTo>
                                  <a:pt x="1330" y="254"/>
                                </a:lnTo>
                                <a:lnTo>
                                  <a:pt x="1397" y="263"/>
                                </a:lnTo>
                                <a:lnTo>
                                  <a:pt x="1464" y="275"/>
                                </a:lnTo>
                                <a:lnTo>
                                  <a:pt x="1525" y="294"/>
                                </a:lnTo>
                                <a:lnTo>
                                  <a:pt x="1580" y="324"/>
                                </a:lnTo>
                                <a:lnTo>
                                  <a:pt x="1612" y="387"/>
                                </a:lnTo>
                                <a:lnTo>
                                  <a:pt x="1609" y="404"/>
                                </a:lnTo>
                                <a:lnTo>
                                  <a:pt x="1562" y="467"/>
                                </a:lnTo>
                                <a:lnTo>
                                  <a:pt x="1512" y="503"/>
                                </a:lnTo>
                                <a:lnTo>
                                  <a:pt x="1457" y="534"/>
                                </a:lnTo>
                                <a:lnTo>
                                  <a:pt x="1418" y="551"/>
                                </a:lnTo>
                                <a:lnTo>
                                  <a:pt x="1399" y="560"/>
                                </a:lnTo>
                                <a:lnTo>
                                  <a:pt x="1361" y="575"/>
                                </a:lnTo>
                                <a:lnTo>
                                  <a:pt x="1343" y="581"/>
                                </a:lnTo>
                                <a:lnTo>
                                  <a:pt x="1326" y="587"/>
                                </a:lnTo>
                                <a:lnTo>
                                  <a:pt x="1310" y="593"/>
                                </a:lnTo>
                                <a:lnTo>
                                  <a:pt x="1377" y="572"/>
                                </a:lnTo>
                                <a:lnTo>
                                  <a:pt x="1398" y="566"/>
                                </a:lnTo>
                                <a:lnTo>
                                  <a:pt x="1419" y="558"/>
                                </a:lnTo>
                                <a:lnTo>
                                  <a:pt x="1439" y="552"/>
                                </a:lnTo>
                                <a:lnTo>
                                  <a:pt x="1458" y="545"/>
                                </a:lnTo>
                                <a:lnTo>
                                  <a:pt x="1478" y="539"/>
                                </a:lnTo>
                                <a:lnTo>
                                  <a:pt x="1555" y="509"/>
                                </a:lnTo>
                                <a:lnTo>
                                  <a:pt x="1613" y="482"/>
                                </a:lnTo>
                                <a:lnTo>
                                  <a:pt x="1633" y="471"/>
                                </a:lnTo>
                                <a:lnTo>
                                  <a:pt x="1654" y="461"/>
                                </a:lnTo>
                                <a:lnTo>
                                  <a:pt x="1675" y="449"/>
                                </a:lnTo>
                                <a:lnTo>
                                  <a:pt x="1697" y="435"/>
                                </a:lnTo>
                                <a:lnTo>
                                  <a:pt x="1735" y="413"/>
                                </a:lnTo>
                                <a:lnTo>
                                  <a:pt x="1799" y="365"/>
                                </a:lnTo>
                                <a:lnTo>
                                  <a:pt x="1842" y="321"/>
                                </a:lnTo>
                                <a:lnTo>
                                  <a:pt x="1882" y="255"/>
                                </a:lnTo>
                                <a:lnTo>
                                  <a:pt x="1885" y="246"/>
                                </a:lnTo>
                                <a:close/>
                              </a:path>
                            </a:pathLst>
                          </a:custGeom>
                          <a:solidFill>
                            <a:srgbClr val="D91E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 name="Freeform 6"/>
                        <wps:cNvSpPr>
                          <a:spLocks/>
                        </wps:cNvSpPr>
                        <wps:spPr bwMode="auto">
                          <a:xfrm>
                            <a:off x="0" y="0"/>
                            <a:ext cx="1890" cy="672"/>
                          </a:xfrm>
                          <a:custGeom>
                            <a:avLst/>
                            <a:gdLst>
                              <a:gd name="T0" fmla="*/ 1211 w 1890"/>
                              <a:gd name="T1" fmla="*/ 47 h 672"/>
                              <a:gd name="T2" fmla="*/ 1147 w 1890"/>
                              <a:gd name="T3" fmla="*/ 47 h 672"/>
                              <a:gd name="T4" fmla="*/ 1083 w 1890"/>
                              <a:gd name="T5" fmla="*/ 53 h 672"/>
                              <a:gd name="T6" fmla="*/ 1020 w 1890"/>
                              <a:gd name="T7" fmla="*/ 62 h 672"/>
                              <a:gd name="T8" fmla="*/ 959 w 1890"/>
                              <a:gd name="T9" fmla="*/ 77 h 672"/>
                              <a:gd name="T10" fmla="*/ 900 w 1890"/>
                              <a:gd name="T11" fmla="*/ 95 h 672"/>
                              <a:gd name="T12" fmla="*/ 844 w 1890"/>
                              <a:gd name="T13" fmla="*/ 117 h 672"/>
                              <a:gd name="T14" fmla="*/ 776 w 1890"/>
                              <a:gd name="T15" fmla="*/ 155 h 672"/>
                              <a:gd name="T16" fmla="*/ 725 w 1890"/>
                              <a:gd name="T17" fmla="*/ 194 h 672"/>
                              <a:gd name="T18" fmla="*/ 696 w 1890"/>
                              <a:gd name="T19" fmla="*/ 246 h 672"/>
                              <a:gd name="T20" fmla="*/ 697 w 1890"/>
                              <a:gd name="T21" fmla="*/ 266 h 672"/>
                              <a:gd name="T22" fmla="*/ 754 w 1890"/>
                              <a:gd name="T23" fmla="*/ 324 h 672"/>
                              <a:gd name="T24" fmla="*/ 815 w 1890"/>
                              <a:gd name="T25" fmla="*/ 347 h 672"/>
                              <a:gd name="T26" fmla="*/ 891 w 1890"/>
                              <a:gd name="T27" fmla="*/ 357 h 672"/>
                              <a:gd name="T28" fmla="*/ 910 w 1890"/>
                              <a:gd name="T29" fmla="*/ 357 h 672"/>
                              <a:gd name="T30" fmla="*/ 929 w 1890"/>
                              <a:gd name="T31" fmla="*/ 359 h 672"/>
                              <a:gd name="T32" fmla="*/ 972 w 1890"/>
                              <a:gd name="T33" fmla="*/ 359 h 672"/>
                              <a:gd name="T34" fmla="*/ 1013 w 1890"/>
                              <a:gd name="T35" fmla="*/ 362 h 672"/>
                              <a:gd name="T36" fmla="*/ 1046 w 1890"/>
                              <a:gd name="T37" fmla="*/ 363 h 672"/>
                              <a:gd name="T38" fmla="*/ 1073 w 1890"/>
                              <a:gd name="T39" fmla="*/ 366 h 672"/>
                              <a:gd name="T40" fmla="*/ 1094 w 1890"/>
                              <a:gd name="T41" fmla="*/ 368 h 672"/>
                              <a:gd name="T42" fmla="*/ 1112 w 1890"/>
                              <a:gd name="T43" fmla="*/ 371 h 672"/>
                              <a:gd name="T44" fmla="*/ 1126 w 1890"/>
                              <a:gd name="T45" fmla="*/ 374 h 672"/>
                              <a:gd name="T46" fmla="*/ 1137 w 1890"/>
                              <a:gd name="T47" fmla="*/ 378 h 672"/>
                              <a:gd name="T48" fmla="*/ 1148 w 1890"/>
                              <a:gd name="T49" fmla="*/ 381 h 672"/>
                              <a:gd name="T50" fmla="*/ 1073 w 1890"/>
                              <a:gd name="T51" fmla="*/ 404 h 672"/>
                              <a:gd name="T52" fmla="*/ 1048 w 1890"/>
                              <a:gd name="T53" fmla="*/ 407 h 672"/>
                              <a:gd name="T54" fmla="*/ 1022 w 1890"/>
                              <a:gd name="T55" fmla="*/ 411 h 672"/>
                              <a:gd name="T56" fmla="*/ 906 w 1890"/>
                              <a:gd name="T57" fmla="*/ 423 h 672"/>
                              <a:gd name="T58" fmla="*/ 777 w 1890"/>
                              <a:gd name="T59" fmla="*/ 429 h 672"/>
                              <a:gd name="T60" fmla="*/ 1246 w 1890"/>
                              <a:gd name="T61" fmla="*/ 429 h 672"/>
                              <a:gd name="T62" fmla="*/ 1206 w 1890"/>
                              <a:gd name="T63" fmla="*/ 371 h 672"/>
                              <a:gd name="T64" fmla="*/ 1129 w 1890"/>
                              <a:gd name="T65" fmla="*/ 341 h 672"/>
                              <a:gd name="T66" fmla="*/ 1109 w 1890"/>
                              <a:gd name="T67" fmla="*/ 338 h 672"/>
                              <a:gd name="T68" fmla="*/ 1088 w 1890"/>
                              <a:gd name="T69" fmla="*/ 333 h 672"/>
                              <a:gd name="T70" fmla="*/ 1067 w 1890"/>
                              <a:gd name="T71" fmla="*/ 330 h 672"/>
                              <a:gd name="T72" fmla="*/ 1025 w 1890"/>
                              <a:gd name="T73" fmla="*/ 327 h 672"/>
                              <a:gd name="T74" fmla="*/ 1006 w 1890"/>
                              <a:gd name="T75" fmla="*/ 327 h 672"/>
                              <a:gd name="T76" fmla="*/ 987 w 1890"/>
                              <a:gd name="T77" fmla="*/ 326 h 672"/>
                              <a:gd name="T78" fmla="*/ 917 w 1890"/>
                              <a:gd name="T79" fmla="*/ 323 h 672"/>
                              <a:gd name="T80" fmla="*/ 845 w 1890"/>
                              <a:gd name="T81" fmla="*/ 315 h 672"/>
                              <a:gd name="T82" fmla="*/ 778 w 1890"/>
                              <a:gd name="T83" fmla="*/ 293 h 672"/>
                              <a:gd name="T84" fmla="*/ 768 w 1890"/>
                              <a:gd name="T85" fmla="*/ 287 h 672"/>
                              <a:gd name="T86" fmla="*/ 878 w 1890"/>
                              <a:gd name="T87" fmla="*/ 269 h 672"/>
                              <a:gd name="T88" fmla="*/ 985 w 1890"/>
                              <a:gd name="T89" fmla="*/ 255 h 672"/>
                              <a:gd name="T90" fmla="*/ 1055 w 1890"/>
                              <a:gd name="T91" fmla="*/ 249 h 672"/>
                              <a:gd name="T92" fmla="*/ 1125 w 1890"/>
                              <a:gd name="T93" fmla="*/ 246 h 672"/>
                              <a:gd name="T94" fmla="*/ 1885 w 1890"/>
                              <a:gd name="T95" fmla="*/ 246 h 672"/>
                              <a:gd name="T96" fmla="*/ 1887 w 1890"/>
                              <a:gd name="T97" fmla="*/ 237 h 672"/>
                              <a:gd name="T98" fmla="*/ 1889 w 1890"/>
                              <a:gd name="T99" fmla="*/ 225 h 672"/>
                              <a:gd name="T100" fmla="*/ 1566 w 1890"/>
                              <a:gd name="T101" fmla="*/ 225 h 672"/>
                              <a:gd name="T102" fmla="*/ 1393 w 1890"/>
                              <a:gd name="T103" fmla="*/ 200 h 672"/>
                              <a:gd name="T104" fmla="*/ 1447 w 1890"/>
                              <a:gd name="T105" fmla="*/ 164 h 672"/>
                              <a:gd name="T106" fmla="*/ 1459 w 1890"/>
                              <a:gd name="T107" fmla="*/ 132 h 672"/>
                              <a:gd name="T108" fmla="*/ 1447 w 1890"/>
                              <a:gd name="T109" fmla="*/ 113 h 672"/>
                              <a:gd name="T110" fmla="*/ 1339 w 1890"/>
                              <a:gd name="T111" fmla="*/ 62 h 672"/>
                              <a:gd name="T112" fmla="*/ 1275 w 1890"/>
                              <a:gd name="T113" fmla="*/ 51 h 672"/>
                              <a:gd name="T114" fmla="*/ 1244 w 1890"/>
                              <a:gd name="T115" fmla="*/ 48 h 672"/>
                              <a:gd name="T116" fmla="*/ 1211 w 1890"/>
                              <a:gd name="T117" fmla="*/ 47 h 6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890" h="672">
                                <a:moveTo>
                                  <a:pt x="1211" y="47"/>
                                </a:moveTo>
                                <a:lnTo>
                                  <a:pt x="1147" y="47"/>
                                </a:lnTo>
                                <a:lnTo>
                                  <a:pt x="1083" y="53"/>
                                </a:lnTo>
                                <a:lnTo>
                                  <a:pt x="1020" y="62"/>
                                </a:lnTo>
                                <a:lnTo>
                                  <a:pt x="959" y="77"/>
                                </a:lnTo>
                                <a:lnTo>
                                  <a:pt x="900" y="95"/>
                                </a:lnTo>
                                <a:lnTo>
                                  <a:pt x="844" y="117"/>
                                </a:lnTo>
                                <a:lnTo>
                                  <a:pt x="776" y="155"/>
                                </a:lnTo>
                                <a:lnTo>
                                  <a:pt x="725" y="194"/>
                                </a:lnTo>
                                <a:lnTo>
                                  <a:pt x="696" y="246"/>
                                </a:lnTo>
                                <a:lnTo>
                                  <a:pt x="697" y="266"/>
                                </a:lnTo>
                                <a:lnTo>
                                  <a:pt x="754" y="324"/>
                                </a:lnTo>
                                <a:lnTo>
                                  <a:pt x="815" y="347"/>
                                </a:lnTo>
                                <a:lnTo>
                                  <a:pt x="891" y="357"/>
                                </a:lnTo>
                                <a:lnTo>
                                  <a:pt x="910" y="357"/>
                                </a:lnTo>
                                <a:lnTo>
                                  <a:pt x="929" y="359"/>
                                </a:lnTo>
                                <a:lnTo>
                                  <a:pt x="972" y="359"/>
                                </a:lnTo>
                                <a:lnTo>
                                  <a:pt x="1013" y="362"/>
                                </a:lnTo>
                                <a:lnTo>
                                  <a:pt x="1046" y="363"/>
                                </a:lnTo>
                                <a:lnTo>
                                  <a:pt x="1073" y="366"/>
                                </a:lnTo>
                                <a:lnTo>
                                  <a:pt x="1094" y="368"/>
                                </a:lnTo>
                                <a:lnTo>
                                  <a:pt x="1112" y="371"/>
                                </a:lnTo>
                                <a:lnTo>
                                  <a:pt x="1126" y="374"/>
                                </a:lnTo>
                                <a:lnTo>
                                  <a:pt x="1137" y="378"/>
                                </a:lnTo>
                                <a:lnTo>
                                  <a:pt x="1148" y="381"/>
                                </a:lnTo>
                                <a:lnTo>
                                  <a:pt x="1073" y="404"/>
                                </a:lnTo>
                                <a:lnTo>
                                  <a:pt x="1048" y="407"/>
                                </a:lnTo>
                                <a:lnTo>
                                  <a:pt x="1022" y="411"/>
                                </a:lnTo>
                                <a:lnTo>
                                  <a:pt x="906" y="423"/>
                                </a:lnTo>
                                <a:lnTo>
                                  <a:pt x="777" y="429"/>
                                </a:lnTo>
                                <a:lnTo>
                                  <a:pt x="1246" y="429"/>
                                </a:lnTo>
                                <a:lnTo>
                                  <a:pt x="1206" y="371"/>
                                </a:lnTo>
                                <a:lnTo>
                                  <a:pt x="1129" y="341"/>
                                </a:lnTo>
                                <a:lnTo>
                                  <a:pt x="1109" y="338"/>
                                </a:lnTo>
                                <a:lnTo>
                                  <a:pt x="1088" y="333"/>
                                </a:lnTo>
                                <a:lnTo>
                                  <a:pt x="1067" y="330"/>
                                </a:lnTo>
                                <a:lnTo>
                                  <a:pt x="1025" y="327"/>
                                </a:lnTo>
                                <a:lnTo>
                                  <a:pt x="1006" y="327"/>
                                </a:lnTo>
                                <a:lnTo>
                                  <a:pt x="987" y="326"/>
                                </a:lnTo>
                                <a:lnTo>
                                  <a:pt x="917" y="323"/>
                                </a:lnTo>
                                <a:lnTo>
                                  <a:pt x="845" y="315"/>
                                </a:lnTo>
                                <a:lnTo>
                                  <a:pt x="778" y="293"/>
                                </a:lnTo>
                                <a:lnTo>
                                  <a:pt x="768" y="287"/>
                                </a:lnTo>
                                <a:lnTo>
                                  <a:pt x="878" y="269"/>
                                </a:lnTo>
                                <a:lnTo>
                                  <a:pt x="985" y="255"/>
                                </a:lnTo>
                                <a:lnTo>
                                  <a:pt x="1055" y="249"/>
                                </a:lnTo>
                                <a:lnTo>
                                  <a:pt x="1125" y="246"/>
                                </a:lnTo>
                                <a:lnTo>
                                  <a:pt x="1885" y="246"/>
                                </a:lnTo>
                                <a:lnTo>
                                  <a:pt x="1887" y="237"/>
                                </a:lnTo>
                                <a:lnTo>
                                  <a:pt x="1889" y="225"/>
                                </a:lnTo>
                                <a:lnTo>
                                  <a:pt x="1566" y="225"/>
                                </a:lnTo>
                                <a:lnTo>
                                  <a:pt x="1393" y="200"/>
                                </a:lnTo>
                                <a:lnTo>
                                  <a:pt x="1447" y="164"/>
                                </a:lnTo>
                                <a:lnTo>
                                  <a:pt x="1459" y="132"/>
                                </a:lnTo>
                                <a:lnTo>
                                  <a:pt x="1447" y="113"/>
                                </a:lnTo>
                                <a:lnTo>
                                  <a:pt x="1339" y="62"/>
                                </a:lnTo>
                                <a:lnTo>
                                  <a:pt x="1275" y="51"/>
                                </a:lnTo>
                                <a:lnTo>
                                  <a:pt x="1244" y="48"/>
                                </a:lnTo>
                                <a:lnTo>
                                  <a:pt x="1211" y="47"/>
                                </a:lnTo>
                                <a:close/>
                              </a:path>
                            </a:pathLst>
                          </a:custGeom>
                          <a:solidFill>
                            <a:srgbClr val="D91E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 name="Freeform 7"/>
                        <wps:cNvSpPr>
                          <a:spLocks/>
                        </wps:cNvSpPr>
                        <wps:spPr bwMode="auto">
                          <a:xfrm>
                            <a:off x="0" y="0"/>
                            <a:ext cx="1890" cy="672"/>
                          </a:xfrm>
                          <a:custGeom>
                            <a:avLst/>
                            <a:gdLst>
                              <a:gd name="T0" fmla="*/ 1653 w 1890"/>
                              <a:gd name="T1" fmla="*/ 24 h 672"/>
                              <a:gd name="T2" fmla="*/ 1716 w 1890"/>
                              <a:gd name="T3" fmla="*/ 65 h 672"/>
                              <a:gd name="T4" fmla="*/ 1738 w 1890"/>
                              <a:gd name="T5" fmla="*/ 108 h 672"/>
                              <a:gd name="T6" fmla="*/ 1737 w 1890"/>
                              <a:gd name="T7" fmla="*/ 122 h 672"/>
                              <a:gd name="T8" fmla="*/ 1703 w 1890"/>
                              <a:gd name="T9" fmla="*/ 171 h 672"/>
                              <a:gd name="T10" fmla="*/ 1647 w 1890"/>
                              <a:gd name="T11" fmla="*/ 200 h 672"/>
                              <a:gd name="T12" fmla="*/ 1606 w 1890"/>
                              <a:gd name="T13" fmla="*/ 212 h 672"/>
                              <a:gd name="T14" fmla="*/ 1586 w 1890"/>
                              <a:gd name="T15" fmla="*/ 219 h 672"/>
                              <a:gd name="T16" fmla="*/ 1566 w 1890"/>
                              <a:gd name="T17" fmla="*/ 225 h 672"/>
                              <a:gd name="T18" fmla="*/ 1889 w 1890"/>
                              <a:gd name="T19" fmla="*/ 225 h 672"/>
                              <a:gd name="T20" fmla="*/ 1890 w 1890"/>
                              <a:gd name="T21" fmla="*/ 219 h 672"/>
                              <a:gd name="T22" fmla="*/ 1890 w 1890"/>
                              <a:gd name="T23" fmla="*/ 201 h 672"/>
                              <a:gd name="T24" fmla="*/ 1853 w 1890"/>
                              <a:gd name="T25" fmla="*/ 132 h 672"/>
                              <a:gd name="T26" fmla="*/ 1792 w 1890"/>
                              <a:gd name="T27" fmla="*/ 81 h 672"/>
                              <a:gd name="T28" fmla="*/ 1725 w 1890"/>
                              <a:gd name="T29" fmla="*/ 48 h 672"/>
                              <a:gd name="T30" fmla="*/ 1704 w 1890"/>
                              <a:gd name="T31" fmla="*/ 39 h 672"/>
                              <a:gd name="T32" fmla="*/ 1686 w 1890"/>
                              <a:gd name="T33" fmla="*/ 33 h 672"/>
                              <a:gd name="T34" fmla="*/ 1670 w 1890"/>
                              <a:gd name="T35" fmla="*/ 29 h 672"/>
                              <a:gd name="T36" fmla="*/ 1658 w 1890"/>
                              <a:gd name="T37" fmla="*/ 26 h 672"/>
                              <a:gd name="T38" fmla="*/ 1653 w 1890"/>
                              <a:gd name="T39" fmla="*/ 24 h 6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890" h="672">
                                <a:moveTo>
                                  <a:pt x="1653" y="24"/>
                                </a:moveTo>
                                <a:lnTo>
                                  <a:pt x="1716" y="65"/>
                                </a:lnTo>
                                <a:lnTo>
                                  <a:pt x="1738" y="108"/>
                                </a:lnTo>
                                <a:lnTo>
                                  <a:pt x="1737" y="122"/>
                                </a:lnTo>
                                <a:lnTo>
                                  <a:pt x="1703" y="171"/>
                                </a:lnTo>
                                <a:lnTo>
                                  <a:pt x="1647" y="200"/>
                                </a:lnTo>
                                <a:lnTo>
                                  <a:pt x="1606" y="212"/>
                                </a:lnTo>
                                <a:lnTo>
                                  <a:pt x="1586" y="219"/>
                                </a:lnTo>
                                <a:lnTo>
                                  <a:pt x="1566" y="225"/>
                                </a:lnTo>
                                <a:lnTo>
                                  <a:pt x="1889" y="225"/>
                                </a:lnTo>
                                <a:lnTo>
                                  <a:pt x="1890" y="219"/>
                                </a:lnTo>
                                <a:lnTo>
                                  <a:pt x="1890" y="201"/>
                                </a:lnTo>
                                <a:lnTo>
                                  <a:pt x="1853" y="132"/>
                                </a:lnTo>
                                <a:lnTo>
                                  <a:pt x="1792" y="81"/>
                                </a:lnTo>
                                <a:lnTo>
                                  <a:pt x="1725" y="48"/>
                                </a:lnTo>
                                <a:lnTo>
                                  <a:pt x="1704" y="39"/>
                                </a:lnTo>
                                <a:lnTo>
                                  <a:pt x="1686" y="33"/>
                                </a:lnTo>
                                <a:lnTo>
                                  <a:pt x="1670" y="29"/>
                                </a:lnTo>
                                <a:lnTo>
                                  <a:pt x="1658" y="26"/>
                                </a:lnTo>
                                <a:lnTo>
                                  <a:pt x="1653" y="24"/>
                                </a:lnTo>
                                <a:close/>
                              </a:path>
                            </a:pathLst>
                          </a:custGeom>
                          <a:solidFill>
                            <a:srgbClr val="D91E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 name="Freeform 8"/>
                        <wps:cNvSpPr>
                          <a:spLocks/>
                        </wps:cNvSpPr>
                        <wps:spPr bwMode="auto">
                          <a:xfrm>
                            <a:off x="0" y="0"/>
                            <a:ext cx="1890" cy="672"/>
                          </a:xfrm>
                          <a:custGeom>
                            <a:avLst/>
                            <a:gdLst>
                              <a:gd name="T0" fmla="*/ 1648 w 1890"/>
                              <a:gd name="T1" fmla="*/ 23 h 672"/>
                              <a:gd name="T2" fmla="*/ 1651 w 1890"/>
                              <a:gd name="T3" fmla="*/ 24 h 672"/>
                              <a:gd name="T4" fmla="*/ 1653 w 1890"/>
                              <a:gd name="T5" fmla="*/ 24 h 672"/>
                              <a:gd name="T6" fmla="*/ 1648 w 1890"/>
                              <a:gd name="T7" fmla="*/ 23 h 672"/>
                            </a:gdLst>
                            <a:ahLst/>
                            <a:cxnLst>
                              <a:cxn ang="0">
                                <a:pos x="T0" y="T1"/>
                              </a:cxn>
                              <a:cxn ang="0">
                                <a:pos x="T2" y="T3"/>
                              </a:cxn>
                              <a:cxn ang="0">
                                <a:pos x="T4" y="T5"/>
                              </a:cxn>
                              <a:cxn ang="0">
                                <a:pos x="T6" y="T7"/>
                              </a:cxn>
                            </a:cxnLst>
                            <a:rect l="0" t="0" r="r" b="b"/>
                            <a:pathLst>
                              <a:path w="1890" h="672">
                                <a:moveTo>
                                  <a:pt x="1648" y="23"/>
                                </a:moveTo>
                                <a:lnTo>
                                  <a:pt x="1651" y="24"/>
                                </a:lnTo>
                                <a:lnTo>
                                  <a:pt x="1653" y="24"/>
                                </a:lnTo>
                                <a:lnTo>
                                  <a:pt x="1648" y="23"/>
                                </a:lnTo>
                                <a:close/>
                              </a:path>
                            </a:pathLst>
                          </a:custGeom>
                          <a:solidFill>
                            <a:srgbClr val="D91E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03" name="Group 9"/>
                      <wpg:cNvGrpSpPr>
                        <a:grpSpLocks/>
                      </wpg:cNvGrpSpPr>
                      <wpg:grpSpPr bwMode="auto">
                        <a:xfrm>
                          <a:off x="1815" y="6"/>
                          <a:ext cx="75" cy="68"/>
                          <a:chOff x="1815" y="6"/>
                          <a:chExt cx="75" cy="68"/>
                        </a:xfrm>
                      </wpg:grpSpPr>
                      <wps:wsp>
                        <wps:cNvPr id="204" name="Freeform 10"/>
                        <wps:cNvSpPr>
                          <a:spLocks/>
                        </wps:cNvSpPr>
                        <wps:spPr bwMode="auto">
                          <a:xfrm>
                            <a:off x="1815" y="6"/>
                            <a:ext cx="75" cy="68"/>
                          </a:xfrm>
                          <a:custGeom>
                            <a:avLst/>
                            <a:gdLst>
                              <a:gd name="T0" fmla="+- 0 1890 1815"/>
                              <a:gd name="T1" fmla="*/ T0 w 75"/>
                              <a:gd name="T2" fmla="+- 0 39 6"/>
                              <a:gd name="T3" fmla="*/ 39 h 68"/>
                              <a:gd name="T4" fmla="+- 0 1884 1815"/>
                              <a:gd name="T5" fmla="*/ T4 w 75"/>
                              <a:gd name="T6" fmla="+- 0 60 6"/>
                              <a:gd name="T7" fmla="*/ 60 h 68"/>
                              <a:gd name="T8" fmla="+- 0 1867 1815"/>
                              <a:gd name="T9" fmla="*/ T8 w 75"/>
                              <a:gd name="T10" fmla="+- 0 74 6"/>
                              <a:gd name="T11" fmla="*/ 74 h 68"/>
                              <a:gd name="T12" fmla="+- 0 1840 1815"/>
                              <a:gd name="T13" fmla="*/ T12 w 75"/>
                              <a:gd name="T14" fmla="+- 0 71 6"/>
                              <a:gd name="T15" fmla="*/ 71 h 68"/>
                              <a:gd name="T16" fmla="+- 0 1823 1815"/>
                              <a:gd name="T17" fmla="*/ T16 w 75"/>
                              <a:gd name="T18" fmla="+- 0 60 6"/>
                              <a:gd name="T19" fmla="*/ 60 h 68"/>
                              <a:gd name="T20" fmla="+- 0 1815 1815"/>
                              <a:gd name="T21" fmla="*/ T20 w 75"/>
                              <a:gd name="T22" fmla="+- 0 44 6"/>
                              <a:gd name="T23" fmla="*/ 44 h 68"/>
                              <a:gd name="T24" fmla="+- 0 1821 1815"/>
                              <a:gd name="T25" fmla="*/ T24 w 75"/>
                              <a:gd name="T26" fmla="+- 0 21 6"/>
                              <a:gd name="T27" fmla="*/ 21 h 68"/>
                              <a:gd name="T28" fmla="+- 0 1835 1815"/>
                              <a:gd name="T29" fmla="*/ T28 w 75"/>
                              <a:gd name="T30" fmla="+- 0 6 6"/>
                              <a:gd name="T31" fmla="*/ 6 h 68"/>
                              <a:gd name="T32" fmla="+- 0 1863 1815"/>
                              <a:gd name="T33" fmla="*/ T32 w 75"/>
                              <a:gd name="T34" fmla="+- 0 7 6"/>
                              <a:gd name="T35" fmla="*/ 7 h 68"/>
                              <a:gd name="T36" fmla="+- 0 1881 1815"/>
                              <a:gd name="T37" fmla="*/ T36 w 75"/>
                              <a:gd name="T38" fmla="+- 0 16 6"/>
                              <a:gd name="T39" fmla="*/ 16 h 68"/>
                              <a:gd name="T40" fmla="+- 0 1889 1815"/>
                              <a:gd name="T41" fmla="*/ T40 w 75"/>
                              <a:gd name="T42" fmla="+- 0 31 6"/>
                              <a:gd name="T43" fmla="*/ 31 h 68"/>
                              <a:gd name="T44" fmla="+- 0 1890 1815"/>
                              <a:gd name="T45" fmla="*/ T44 w 75"/>
                              <a:gd name="T46" fmla="+- 0 39 6"/>
                              <a:gd name="T47" fmla="*/ 39 h 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75" h="68">
                                <a:moveTo>
                                  <a:pt x="75" y="33"/>
                                </a:moveTo>
                                <a:lnTo>
                                  <a:pt x="69" y="54"/>
                                </a:lnTo>
                                <a:lnTo>
                                  <a:pt x="52" y="68"/>
                                </a:lnTo>
                                <a:lnTo>
                                  <a:pt x="25" y="65"/>
                                </a:lnTo>
                                <a:lnTo>
                                  <a:pt x="8" y="54"/>
                                </a:lnTo>
                                <a:lnTo>
                                  <a:pt x="0" y="38"/>
                                </a:lnTo>
                                <a:lnTo>
                                  <a:pt x="6" y="15"/>
                                </a:lnTo>
                                <a:lnTo>
                                  <a:pt x="20" y="0"/>
                                </a:lnTo>
                                <a:lnTo>
                                  <a:pt x="48" y="1"/>
                                </a:lnTo>
                                <a:lnTo>
                                  <a:pt x="66" y="10"/>
                                </a:lnTo>
                                <a:lnTo>
                                  <a:pt x="74" y="25"/>
                                </a:lnTo>
                                <a:lnTo>
                                  <a:pt x="75" y="33"/>
                                </a:lnTo>
                                <a:close/>
                              </a:path>
                            </a:pathLst>
                          </a:custGeom>
                          <a:noFill/>
                          <a:ln w="5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05" name="Group 11"/>
                      <wpg:cNvGrpSpPr>
                        <a:grpSpLocks/>
                      </wpg:cNvGrpSpPr>
                      <wpg:grpSpPr bwMode="auto">
                        <a:xfrm>
                          <a:off x="1835" y="17"/>
                          <a:ext cx="38" cy="44"/>
                          <a:chOff x="1835" y="17"/>
                          <a:chExt cx="38" cy="44"/>
                        </a:xfrm>
                      </wpg:grpSpPr>
                      <wps:wsp>
                        <wps:cNvPr id="206" name="Freeform 12"/>
                        <wps:cNvSpPr>
                          <a:spLocks/>
                        </wps:cNvSpPr>
                        <wps:spPr bwMode="auto">
                          <a:xfrm>
                            <a:off x="1835" y="17"/>
                            <a:ext cx="38" cy="44"/>
                          </a:xfrm>
                          <a:custGeom>
                            <a:avLst/>
                            <a:gdLst>
                              <a:gd name="T0" fmla="+- 0 1858 1835"/>
                              <a:gd name="T1" fmla="*/ T0 w 38"/>
                              <a:gd name="T2" fmla="+- 0 17 17"/>
                              <a:gd name="T3" fmla="*/ 17 h 44"/>
                              <a:gd name="T4" fmla="+- 0 1835 1835"/>
                              <a:gd name="T5" fmla="*/ T4 w 38"/>
                              <a:gd name="T6" fmla="+- 0 17 17"/>
                              <a:gd name="T7" fmla="*/ 17 h 44"/>
                              <a:gd name="T8" fmla="+- 0 1835 1835"/>
                              <a:gd name="T9" fmla="*/ T8 w 38"/>
                              <a:gd name="T10" fmla="+- 0 61 17"/>
                              <a:gd name="T11" fmla="*/ 61 h 44"/>
                              <a:gd name="T12" fmla="+- 0 1841 1835"/>
                              <a:gd name="T13" fmla="*/ T12 w 38"/>
                              <a:gd name="T14" fmla="+- 0 61 17"/>
                              <a:gd name="T15" fmla="*/ 61 h 44"/>
                              <a:gd name="T16" fmla="+- 0 1841 1835"/>
                              <a:gd name="T17" fmla="*/ T16 w 38"/>
                              <a:gd name="T18" fmla="+- 0 41 17"/>
                              <a:gd name="T19" fmla="*/ 41 h 44"/>
                              <a:gd name="T20" fmla="+- 0 1858 1835"/>
                              <a:gd name="T21" fmla="*/ T20 w 38"/>
                              <a:gd name="T22" fmla="+- 0 41 17"/>
                              <a:gd name="T23" fmla="*/ 41 h 44"/>
                              <a:gd name="T24" fmla="+- 0 1857 1835"/>
                              <a:gd name="T25" fmla="*/ T24 w 38"/>
                              <a:gd name="T26" fmla="+- 0 41 17"/>
                              <a:gd name="T27" fmla="*/ 41 h 44"/>
                              <a:gd name="T28" fmla="+- 0 1861 1835"/>
                              <a:gd name="T29" fmla="*/ T28 w 38"/>
                              <a:gd name="T30" fmla="+- 0 40 17"/>
                              <a:gd name="T31" fmla="*/ 40 h 44"/>
                              <a:gd name="T32" fmla="+- 0 1864 1835"/>
                              <a:gd name="T33" fmla="*/ T32 w 38"/>
                              <a:gd name="T34" fmla="+- 0 39 17"/>
                              <a:gd name="T35" fmla="*/ 39 h 44"/>
                              <a:gd name="T36" fmla="+- 0 1867 1835"/>
                              <a:gd name="T37" fmla="*/ T36 w 38"/>
                              <a:gd name="T38" fmla="+- 0 36 17"/>
                              <a:gd name="T39" fmla="*/ 36 h 44"/>
                              <a:gd name="T40" fmla="+- 0 1841 1835"/>
                              <a:gd name="T41" fmla="*/ T40 w 38"/>
                              <a:gd name="T42" fmla="+- 0 36 17"/>
                              <a:gd name="T43" fmla="*/ 36 h 44"/>
                              <a:gd name="T44" fmla="+- 0 1841 1835"/>
                              <a:gd name="T45" fmla="*/ T44 w 38"/>
                              <a:gd name="T46" fmla="+- 0 22 17"/>
                              <a:gd name="T47" fmla="*/ 22 h 44"/>
                              <a:gd name="T48" fmla="+- 0 1867 1835"/>
                              <a:gd name="T49" fmla="*/ T48 w 38"/>
                              <a:gd name="T50" fmla="+- 0 22 17"/>
                              <a:gd name="T51" fmla="*/ 22 h 44"/>
                              <a:gd name="T52" fmla="+- 0 1866 1835"/>
                              <a:gd name="T53" fmla="*/ T52 w 38"/>
                              <a:gd name="T54" fmla="+- 0 20 17"/>
                              <a:gd name="T55" fmla="*/ 20 h 44"/>
                              <a:gd name="T56" fmla="+- 0 1865 1835"/>
                              <a:gd name="T57" fmla="*/ T56 w 38"/>
                              <a:gd name="T58" fmla="+- 0 19 17"/>
                              <a:gd name="T59" fmla="*/ 19 h 44"/>
                              <a:gd name="T60" fmla="+- 0 1861 1835"/>
                              <a:gd name="T61" fmla="*/ T60 w 38"/>
                              <a:gd name="T62" fmla="+- 0 17 17"/>
                              <a:gd name="T63" fmla="*/ 17 h 44"/>
                              <a:gd name="T64" fmla="+- 0 1858 1835"/>
                              <a:gd name="T65" fmla="*/ T64 w 38"/>
                              <a:gd name="T66" fmla="+- 0 17 17"/>
                              <a:gd name="T67" fmla="*/ 17 h 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38" h="44">
                                <a:moveTo>
                                  <a:pt x="23" y="0"/>
                                </a:moveTo>
                                <a:lnTo>
                                  <a:pt x="0" y="0"/>
                                </a:lnTo>
                                <a:lnTo>
                                  <a:pt x="0" y="44"/>
                                </a:lnTo>
                                <a:lnTo>
                                  <a:pt x="6" y="44"/>
                                </a:lnTo>
                                <a:lnTo>
                                  <a:pt x="6" y="24"/>
                                </a:lnTo>
                                <a:lnTo>
                                  <a:pt x="23" y="24"/>
                                </a:lnTo>
                                <a:lnTo>
                                  <a:pt x="22" y="24"/>
                                </a:lnTo>
                                <a:lnTo>
                                  <a:pt x="26" y="23"/>
                                </a:lnTo>
                                <a:lnTo>
                                  <a:pt x="29" y="22"/>
                                </a:lnTo>
                                <a:lnTo>
                                  <a:pt x="32" y="19"/>
                                </a:lnTo>
                                <a:lnTo>
                                  <a:pt x="6" y="19"/>
                                </a:lnTo>
                                <a:lnTo>
                                  <a:pt x="6" y="5"/>
                                </a:lnTo>
                                <a:lnTo>
                                  <a:pt x="32" y="5"/>
                                </a:lnTo>
                                <a:lnTo>
                                  <a:pt x="31" y="3"/>
                                </a:lnTo>
                                <a:lnTo>
                                  <a:pt x="30" y="2"/>
                                </a:lnTo>
                                <a:lnTo>
                                  <a:pt x="26" y="0"/>
                                </a:lnTo>
                                <a:lnTo>
                                  <a:pt x="2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 name="Freeform 13"/>
                        <wps:cNvSpPr>
                          <a:spLocks/>
                        </wps:cNvSpPr>
                        <wps:spPr bwMode="auto">
                          <a:xfrm>
                            <a:off x="1835" y="17"/>
                            <a:ext cx="38" cy="44"/>
                          </a:xfrm>
                          <a:custGeom>
                            <a:avLst/>
                            <a:gdLst>
                              <a:gd name="T0" fmla="+- 0 1858 1835"/>
                              <a:gd name="T1" fmla="*/ T0 w 38"/>
                              <a:gd name="T2" fmla="+- 0 41 17"/>
                              <a:gd name="T3" fmla="*/ 41 h 44"/>
                              <a:gd name="T4" fmla="+- 0 1849 1835"/>
                              <a:gd name="T5" fmla="*/ T4 w 38"/>
                              <a:gd name="T6" fmla="+- 0 41 17"/>
                              <a:gd name="T7" fmla="*/ 41 h 44"/>
                              <a:gd name="T8" fmla="+- 0 1851 1835"/>
                              <a:gd name="T9" fmla="*/ T8 w 38"/>
                              <a:gd name="T10" fmla="+- 0 42 17"/>
                              <a:gd name="T11" fmla="*/ 42 h 44"/>
                              <a:gd name="T12" fmla="+- 0 1851 1835"/>
                              <a:gd name="T13" fmla="*/ T12 w 38"/>
                              <a:gd name="T14" fmla="+- 0 42 17"/>
                              <a:gd name="T15" fmla="*/ 42 h 44"/>
                              <a:gd name="T16" fmla="+- 0 1866 1835"/>
                              <a:gd name="T17" fmla="*/ T16 w 38"/>
                              <a:gd name="T18" fmla="+- 0 61 17"/>
                              <a:gd name="T19" fmla="*/ 61 h 44"/>
                              <a:gd name="T20" fmla="+- 0 1873 1835"/>
                              <a:gd name="T21" fmla="*/ T20 w 38"/>
                              <a:gd name="T22" fmla="+- 0 61 17"/>
                              <a:gd name="T23" fmla="*/ 61 h 44"/>
                              <a:gd name="T24" fmla="+- 0 1859 1835"/>
                              <a:gd name="T25" fmla="*/ T24 w 38"/>
                              <a:gd name="T26" fmla="+- 0 42 17"/>
                              <a:gd name="T27" fmla="*/ 42 h 44"/>
                              <a:gd name="T28" fmla="+- 0 1858 1835"/>
                              <a:gd name="T29" fmla="*/ T28 w 38"/>
                              <a:gd name="T30" fmla="+- 0 41 17"/>
                              <a:gd name="T31" fmla="*/ 41 h 4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38" h="44">
                                <a:moveTo>
                                  <a:pt x="23" y="24"/>
                                </a:moveTo>
                                <a:lnTo>
                                  <a:pt x="14" y="24"/>
                                </a:lnTo>
                                <a:lnTo>
                                  <a:pt x="16" y="25"/>
                                </a:lnTo>
                                <a:lnTo>
                                  <a:pt x="31" y="44"/>
                                </a:lnTo>
                                <a:lnTo>
                                  <a:pt x="38" y="44"/>
                                </a:lnTo>
                                <a:lnTo>
                                  <a:pt x="24" y="25"/>
                                </a:lnTo>
                                <a:lnTo>
                                  <a:pt x="23" y="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 name="Freeform 14"/>
                        <wps:cNvSpPr>
                          <a:spLocks/>
                        </wps:cNvSpPr>
                        <wps:spPr bwMode="auto">
                          <a:xfrm>
                            <a:off x="1835" y="17"/>
                            <a:ext cx="38" cy="44"/>
                          </a:xfrm>
                          <a:custGeom>
                            <a:avLst/>
                            <a:gdLst>
                              <a:gd name="T0" fmla="+- 0 1867 1835"/>
                              <a:gd name="T1" fmla="*/ T0 w 38"/>
                              <a:gd name="T2" fmla="+- 0 22 17"/>
                              <a:gd name="T3" fmla="*/ 22 h 44"/>
                              <a:gd name="T4" fmla="+- 0 1858 1835"/>
                              <a:gd name="T5" fmla="*/ T4 w 38"/>
                              <a:gd name="T6" fmla="+- 0 22 17"/>
                              <a:gd name="T7" fmla="*/ 22 h 44"/>
                              <a:gd name="T8" fmla="+- 0 1860 1835"/>
                              <a:gd name="T9" fmla="*/ T8 w 38"/>
                              <a:gd name="T10" fmla="+- 0 22 17"/>
                              <a:gd name="T11" fmla="*/ 22 h 44"/>
                              <a:gd name="T12" fmla="+- 0 1863 1835"/>
                              <a:gd name="T13" fmla="*/ T12 w 38"/>
                              <a:gd name="T14" fmla="+- 0 25 17"/>
                              <a:gd name="T15" fmla="*/ 25 h 44"/>
                              <a:gd name="T16" fmla="+- 0 1864 1835"/>
                              <a:gd name="T17" fmla="*/ T16 w 38"/>
                              <a:gd name="T18" fmla="+- 0 27 17"/>
                              <a:gd name="T19" fmla="*/ 27 h 44"/>
                              <a:gd name="T20" fmla="+- 0 1864 1835"/>
                              <a:gd name="T21" fmla="*/ T20 w 38"/>
                              <a:gd name="T22" fmla="+- 0 30 17"/>
                              <a:gd name="T23" fmla="*/ 30 h 44"/>
                              <a:gd name="T24" fmla="+- 0 1856 1835"/>
                              <a:gd name="T25" fmla="*/ T24 w 38"/>
                              <a:gd name="T26" fmla="+- 0 36 17"/>
                              <a:gd name="T27" fmla="*/ 36 h 44"/>
                              <a:gd name="T28" fmla="+- 0 1867 1835"/>
                              <a:gd name="T29" fmla="*/ T28 w 38"/>
                              <a:gd name="T30" fmla="+- 0 36 17"/>
                              <a:gd name="T31" fmla="*/ 36 h 44"/>
                              <a:gd name="T32" fmla="+- 0 1868 1835"/>
                              <a:gd name="T33" fmla="*/ T32 w 38"/>
                              <a:gd name="T34" fmla="+- 0 35 17"/>
                              <a:gd name="T35" fmla="*/ 35 h 44"/>
                              <a:gd name="T36" fmla="+- 0 1869 1835"/>
                              <a:gd name="T37" fmla="*/ T36 w 38"/>
                              <a:gd name="T38" fmla="+- 0 32 17"/>
                              <a:gd name="T39" fmla="*/ 32 h 44"/>
                              <a:gd name="T40" fmla="+- 0 1869 1835"/>
                              <a:gd name="T41" fmla="*/ T40 w 38"/>
                              <a:gd name="T42" fmla="+- 0 27 17"/>
                              <a:gd name="T43" fmla="*/ 27 h 44"/>
                              <a:gd name="T44" fmla="+- 0 1869 1835"/>
                              <a:gd name="T45" fmla="*/ T44 w 38"/>
                              <a:gd name="T46" fmla="+- 0 24 17"/>
                              <a:gd name="T47" fmla="*/ 24 h 44"/>
                              <a:gd name="T48" fmla="+- 0 1867 1835"/>
                              <a:gd name="T49" fmla="*/ T48 w 38"/>
                              <a:gd name="T50" fmla="+- 0 22 17"/>
                              <a:gd name="T51" fmla="*/ 22 h 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38" h="44">
                                <a:moveTo>
                                  <a:pt x="32" y="5"/>
                                </a:moveTo>
                                <a:lnTo>
                                  <a:pt x="23" y="5"/>
                                </a:lnTo>
                                <a:lnTo>
                                  <a:pt x="25" y="5"/>
                                </a:lnTo>
                                <a:lnTo>
                                  <a:pt x="28" y="8"/>
                                </a:lnTo>
                                <a:lnTo>
                                  <a:pt x="29" y="10"/>
                                </a:lnTo>
                                <a:lnTo>
                                  <a:pt x="29" y="13"/>
                                </a:lnTo>
                                <a:lnTo>
                                  <a:pt x="21" y="19"/>
                                </a:lnTo>
                                <a:lnTo>
                                  <a:pt x="32" y="19"/>
                                </a:lnTo>
                                <a:lnTo>
                                  <a:pt x="33" y="18"/>
                                </a:lnTo>
                                <a:lnTo>
                                  <a:pt x="34" y="15"/>
                                </a:lnTo>
                                <a:lnTo>
                                  <a:pt x="34" y="10"/>
                                </a:lnTo>
                                <a:lnTo>
                                  <a:pt x="34" y="7"/>
                                </a:lnTo>
                                <a:lnTo>
                                  <a:pt x="32"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09" name="Group 15"/>
                      <wpg:cNvGrpSpPr>
                        <a:grpSpLocks/>
                      </wpg:cNvGrpSpPr>
                      <wpg:grpSpPr bwMode="auto">
                        <a:xfrm>
                          <a:off x="210" y="719"/>
                          <a:ext cx="2" cy="210"/>
                          <a:chOff x="210" y="719"/>
                          <a:chExt cx="2" cy="210"/>
                        </a:xfrm>
                      </wpg:grpSpPr>
                      <wps:wsp>
                        <wps:cNvPr id="210" name="Freeform 16"/>
                        <wps:cNvSpPr>
                          <a:spLocks/>
                        </wps:cNvSpPr>
                        <wps:spPr bwMode="auto">
                          <a:xfrm>
                            <a:off x="210" y="719"/>
                            <a:ext cx="2" cy="210"/>
                          </a:xfrm>
                          <a:custGeom>
                            <a:avLst/>
                            <a:gdLst>
                              <a:gd name="T0" fmla="+- 0 719 719"/>
                              <a:gd name="T1" fmla="*/ 719 h 210"/>
                              <a:gd name="T2" fmla="+- 0 929 719"/>
                              <a:gd name="T3" fmla="*/ 929 h 210"/>
                            </a:gdLst>
                            <a:ahLst/>
                            <a:cxnLst>
                              <a:cxn ang="0">
                                <a:pos x="0" y="T1"/>
                              </a:cxn>
                              <a:cxn ang="0">
                                <a:pos x="0" y="T3"/>
                              </a:cxn>
                            </a:cxnLst>
                            <a:rect l="0" t="0" r="r" b="b"/>
                            <a:pathLst>
                              <a:path h="210">
                                <a:moveTo>
                                  <a:pt x="0" y="0"/>
                                </a:moveTo>
                                <a:lnTo>
                                  <a:pt x="0" y="210"/>
                                </a:lnTo>
                              </a:path>
                            </a:pathLst>
                          </a:custGeom>
                          <a:noFill/>
                          <a:ln w="203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1" name="Group 17"/>
                      <wpg:cNvGrpSpPr>
                        <a:grpSpLocks/>
                      </wpg:cNvGrpSpPr>
                      <wpg:grpSpPr bwMode="auto">
                        <a:xfrm>
                          <a:off x="300" y="914"/>
                          <a:ext cx="105" cy="2"/>
                          <a:chOff x="300" y="914"/>
                          <a:chExt cx="105" cy="2"/>
                        </a:xfrm>
                      </wpg:grpSpPr>
                      <wps:wsp>
                        <wps:cNvPr id="212" name="Freeform 18"/>
                        <wps:cNvSpPr>
                          <a:spLocks/>
                        </wps:cNvSpPr>
                        <wps:spPr bwMode="auto">
                          <a:xfrm>
                            <a:off x="300" y="914"/>
                            <a:ext cx="105" cy="2"/>
                          </a:xfrm>
                          <a:custGeom>
                            <a:avLst/>
                            <a:gdLst>
                              <a:gd name="T0" fmla="+- 0 300 300"/>
                              <a:gd name="T1" fmla="*/ T0 w 105"/>
                              <a:gd name="T2" fmla="+- 0 405 300"/>
                              <a:gd name="T3" fmla="*/ T2 w 105"/>
                            </a:gdLst>
                            <a:ahLst/>
                            <a:cxnLst>
                              <a:cxn ang="0">
                                <a:pos x="T1" y="0"/>
                              </a:cxn>
                              <a:cxn ang="0">
                                <a:pos x="T3" y="0"/>
                              </a:cxn>
                            </a:cxnLst>
                            <a:rect l="0" t="0" r="r" b="b"/>
                            <a:pathLst>
                              <a:path w="105">
                                <a:moveTo>
                                  <a:pt x="0" y="0"/>
                                </a:moveTo>
                                <a:lnTo>
                                  <a:pt x="105" y="0"/>
                                </a:lnTo>
                              </a:path>
                            </a:pathLst>
                          </a:custGeom>
                          <a:noFill/>
                          <a:ln w="203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3" name="Group 19"/>
                      <wpg:cNvGrpSpPr>
                        <a:grpSpLocks/>
                      </wpg:cNvGrpSpPr>
                      <wpg:grpSpPr bwMode="auto">
                        <a:xfrm>
                          <a:off x="315" y="719"/>
                          <a:ext cx="2" cy="180"/>
                          <a:chOff x="315" y="719"/>
                          <a:chExt cx="2" cy="180"/>
                        </a:xfrm>
                      </wpg:grpSpPr>
                      <wps:wsp>
                        <wps:cNvPr id="214" name="Freeform 20"/>
                        <wps:cNvSpPr>
                          <a:spLocks/>
                        </wps:cNvSpPr>
                        <wps:spPr bwMode="auto">
                          <a:xfrm>
                            <a:off x="315" y="719"/>
                            <a:ext cx="2" cy="180"/>
                          </a:xfrm>
                          <a:custGeom>
                            <a:avLst/>
                            <a:gdLst>
                              <a:gd name="T0" fmla="+- 0 719 719"/>
                              <a:gd name="T1" fmla="*/ 719 h 180"/>
                              <a:gd name="T2" fmla="+- 0 899 719"/>
                              <a:gd name="T3" fmla="*/ 899 h 180"/>
                            </a:gdLst>
                            <a:ahLst/>
                            <a:cxnLst>
                              <a:cxn ang="0">
                                <a:pos x="0" y="T1"/>
                              </a:cxn>
                              <a:cxn ang="0">
                                <a:pos x="0" y="T3"/>
                              </a:cxn>
                            </a:cxnLst>
                            <a:rect l="0" t="0" r="r" b="b"/>
                            <a:pathLst>
                              <a:path h="180">
                                <a:moveTo>
                                  <a:pt x="0" y="0"/>
                                </a:moveTo>
                                <a:lnTo>
                                  <a:pt x="0" y="180"/>
                                </a:lnTo>
                              </a:path>
                            </a:pathLst>
                          </a:custGeom>
                          <a:noFill/>
                          <a:ln w="203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5" name="Group 21"/>
                      <wpg:cNvGrpSpPr>
                        <a:grpSpLocks/>
                      </wpg:cNvGrpSpPr>
                      <wpg:grpSpPr bwMode="auto">
                        <a:xfrm>
                          <a:off x="465" y="719"/>
                          <a:ext cx="2" cy="210"/>
                          <a:chOff x="465" y="719"/>
                          <a:chExt cx="2" cy="210"/>
                        </a:xfrm>
                      </wpg:grpSpPr>
                      <wps:wsp>
                        <wps:cNvPr id="216" name="Freeform 22"/>
                        <wps:cNvSpPr>
                          <a:spLocks/>
                        </wps:cNvSpPr>
                        <wps:spPr bwMode="auto">
                          <a:xfrm>
                            <a:off x="465" y="719"/>
                            <a:ext cx="2" cy="210"/>
                          </a:xfrm>
                          <a:custGeom>
                            <a:avLst/>
                            <a:gdLst>
                              <a:gd name="T0" fmla="+- 0 719 719"/>
                              <a:gd name="T1" fmla="*/ 719 h 210"/>
                              <a:gd name="T2" fmla="+- 0 929 719"/>
                              <a:gd name="T3" fmla="*/ 929 h 210"/>
                            </a:gdLst>
                            <a:ahLst/>
                            <a:cxnLst>
                              <a:cxn ang="0">
                                <a:pos x="0" y="T1"/>
                              </a:cxn>
                              <a:cxn ang="0">
                                <a:pos x="0" y="T3"/>
                              </a:cxn>
                            </a:cxnLst>
                            <a:rect l="0" t="0" r="r" b="b"/>
                            <a:pathLst>
                              <a:path h="210">
                                <a:moveTo>
                                  <a:pt x="0" y="0"/>
                                </a:moveTo>
                                <a:lnTo>
                                  <a:pt x="0" y="210"/>
                                </a:lnTo>
                              </a:path>
                            </a:pathLst>
                          </a:custGeom>
                          <a:noFill/>
                          <a:ln w="203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8" name="Group 23"/>
                      <wpg:cNvGrpSpPr>
                        <a:grpSpLocks/>
                      </wpg:cNvGrpSpPr>
                      <wpg:grpSpPr bwMode="auto">
                        <a:xfrm>
                          <a:off x="555" y="719"/>
                          <a:ext cx="120" cy="210"/>
                          <a:chOff x="555" y="719"/>
                          <a:chExt cx="120" cy="210"/>
                        </a:xfrm>
                      </wpg:grpSpPr>
                      <wps:wsp>
                        <wps:cNvPr id="219" name="Freeform 24"/>
                        <wps:cNvSpPr>
                          <a:spLocks/>
                        </wps:cNvSpPr>
                        <wps:spPr bwMode="auto">
                          <a:xfrm>
                            <a:off x="555" y="719"/>
                            <a:ext cx="120" cy="210"/>
                          </a:xfrm>
                          <a:custGeom>
                            <a:avLst/>
                            <a:gdLst>
                              <a:gd name="T0" fmla="+- 0 585 555"/>
                              <a:gd name="T1" fmla="*/ T0 w 120"/>
                              <a:gd name="T2" fmla="+- 0 719 719"/>
                              <a:gd name="T3" fmla="*/ 719 h 210"/>
                              <a:gd name="T4" fmla="+- 0 565 555"/>
                              <a:gd name="T5" fmla="*/ T4 w 120"/>
                              <a:gd name="T6" fmla="+- 0 728 719"/>
                              <a:gd name="T7" fmla="*/ 728 h 210"/>
                              <a:gd name="T8" fmla="+- 0 555 555"/>
                              <a:gd name="T9" fmla="*/ T8 w 120"/>
                              <a:gd name="T10" fmla="+- 0 747 719"/>
                              <a:gd name="T11" fmla="*/ 747 h 210"/>
                              <a:gd name="T12" fmla="+- 0 555 555"/>
                              <a:gd name="T13" fmla="*/ T12 w 120"/>
                              <a:gd name="T14" fmla="+- 0 900 719"/>
                              <a:gd name="T15" fmla="*/ 900 h 210"/>
                              <a:gd name="T16" fmla="+- 0 563 555"/>
                              <a:gd name="T17" fmla="*/ T16 w 120"/>
                              <a:gd name="T18" fmla="+- 0 919 719"/>
                              <a:gd name="T19" fmla="*/ 919 h 210"/>
                              <a:gd name="T20" fmla="+- 0 583 555"/>
                              <a:gd name="T21" fmla="*/ T20 w 120"/>
                              <a:gd name="T22" fmla="+- 0 929 719"/>
                              <a:gd name="T23" fmla="*/ 929 h 210"/>
                              <a:gd name="T24" fmla="+- 0 645 555"/>
                              <a:gd name="T25" fmla="*/ T24 w 120"/>
                              <a:gd name="T26" fmla="+- 0 929 719"/>
                              <a:gd name="T27" fmla="*/ 929 h 210"/>
                              <a:gd name="T28" fmla="+- 0 665 555"/>
                              <a:gd name="T29" fmla="*/ T28 w 120"/>
                              <a:gd name="T30" fmla="+- 0 921 719"/>
                              <a:gd name="T31" fmla="*/ 921 h 210"/>
                              <a:gd name="T32" fmla="+- 0 675 555"/>
                              <a:gd name="T33" fmla="*/ T32 w 120"/>
                              <a:gd name="T34" fmla="+- 0 902 719"/>
                              <a:gd name="T35" fmla="*/ 902 h 210"/>
                              <a:gd name="T36" fmla="+- 0 675 555"/>
                              <a:gd name="T37" fmla="*/ T36 w 120"/>
                              <a:gd name="T38" fmla="+- 0 899 719"/>
                              <a:gd name="T39" fmla="*/ 899 h 210"/>
                              <a:gd name="T40" fmla="+- 0 585 555"/>
                              <a:gd name="T41" fmla="*/ T40 w 120"/>
                              <a:gd name="T42" fmla="+- 0 899 719"/>
                              <a:gd name="T43" fmla="*/ 899 h 210"/>
                              <a:gd name="T44" fmla="+- 0 585 555"/>
                              <a:gd name="T45" fmla="*/ T44 w 120"/>
                              <a:gd name="T46" fmla="+- 0 749 719"/>
                              <a:gd name="T47" fmla="*/ 749 h 210"/>
                              <a:gd name="T48" fmla="+- 0 675 555"/>
                              <a:gd name="T49" fmla="*/ T48 w 120"/>
                              <a:gd name="T50" fmla="+- 0 749 719"/>
                              <a:gd name="T51" fmla="*/ 749 h 210"/>
                              <a:gd name="T52" fmla="+- 0 666 555"/>
                              <a:gd name="T53" fmla="*/ T52 w 120"/>
                              <a:gd name="T54" fmla="+- 0 730 719"/>
                              <a:gd name="T55" fmla="*/ 730 h 210"/>
                              <a:gd name="T56" fmla="+- 0 648 555"/>
                              <a:gd name="T57" fmla="*/ T56 w 120"/>
                              <a:gd name="T58" fmla="+- 0 720 719"/>
                              <a:gd name="T59" fmla="*/ 720 h 210"/>
                              <a:gd name="T60" fmla="+- 0 585 555"/>
                              <a:gd name="T61" fmla="*/ T60 w 120"/>
                              <a:gd name="T62" fmla="+- 0 719 719"/>
                              <a:gd name="T63" fmla="*/ 719 h 2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210">
                                <a:moveTo>
                                  <a:pt x="30" y="0"/>
                                </a:moveTo>
                                <a:lnTo>
                                  <a:pt x="10" y="9"/>
                                </a:lnTo>
                                <a:lnTo>
                                  <a:pt x="0" y="28"/>
                                </a:lnTo>
                                <a:lnTo>
                                  <a:pt x="0" y="181"/>
                                </a:lnTo>
                                <a:lnTo>
                                  <a:pt x="8" y="200"/>
                                </a:lnTo>
                                <a:lnTo>
                                  <a:pt x="28" y="210"/>
                                </a:lnTo>
                                <a:lnTo>
                                  <a:pt x="90" y="210"/>
                                </a:lnTo>
                                <a:lnTo>
                                  <a:pt x="110" y="202"/>
                                </a:lnTo>
                                <a:lnTo>
                                  <a:pt x="120" y="183"/>
                                </a:lnTo>
                                <a:lnTo>
                                  <a:pt x="120" y="180"/>
                                </a:lnTo>
                                <a:lnTo>
                                  <a:pt x="30" y="180"/>
                                </a:lnTo>
                                <a:lnTo>
                                  <a:pt x="30" y="30"/>
                                </a:lnTo>
                                <a:lnTo>
                                  <a:pt x="120" y="30"/>
                                </a:lnTo>
                                <a:lnTo>
                                  <a:pt x="111" y="11"/>
                                </a:lnTo>
                                <a:lnTo>
                                  <a:pt x="93" y="1"/>
                                </a:lnTo>
                                <a:lnTo>
                                  <a:pt x="3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 name="Freeform 25"/>
                        <wps:cNvSpPr>
                          <a:spLocks/>
                        </wps:cNvSpPr>
                        <wps:spPr bwMode="auto">
                          <a:xfrm>
                            <a:off x="555" y="719"/>
                            <a:ext cx="120" cy="210"/>
                          </a:xfrm>
                          <a:custGeom>
                            <a:avLst/>
                            <a:gdLst>
                              <a:gd name="T0" fmla="+- 0 675 555"/>
                              <a:gd name="T1" fmla="*/ T0 w 120"/>
                              <a:gd name="T2" fmla="+- 0 869 719"/>
                              <a:gd name="T3" fmla="*/ 869 h 210"/>
                              <a:gd name="T4" fmla="+- 0 645 555"/>
                              <a:gd name="T5" fmla="*/ T4 w 120"/>
                              <a:gd name="T6" fmla="+- 0 869 719"/>
                              <a:gd name="T7" fmla="*/ 869 h 210"/>
                              <a:gd name="T8" fmla="+- 0 645 555"/>
                              <a:gd name="T9" fmla="*/ T8 w 120"/>
                              <a:gd name="T10" fmla="+- 0 899 719"/>
                              <a:gd name="T11" fmla="*/ 899 h 210"/>
                              <a:gd name="T12" fmla="+- 0 675 555"/>
                              <a:gd name="T13" fmla="*/ T12 w 120"/>
                              <a:gd name="T14" fmla="+- 0 899 719"/>
                              <a:gd name="T15" fmla="*/ 899 h 210"/>
                              <a:gd name="T16" fmla="+- 0 675 555"/>
                              <a:gd name="T17" fmla="*/ T16 w 120"/>
                              <a:gd name="T18" fmla="+- 0 869 719"/>
                              <a:gd name="T19" fmla="*/ 869 h 210"/>
                            </a:gdLst>
                            <a:ahLst/>
                            <a:cxnLst>
                              <a:cxn ang="0">
                                <a:pos x="T1" y="T3"/>
                              </a:cxn>
                              <a:cxn ang="0">
                                <a:pos x="T5" y="T7"/>
                              </a:cxn>
                              <a:cxn ang="0">
                                <a:pos x="T9" y="T11"/>
                              </a:cxn>
                              <a:cxn ang="0">
                                <a:pos x="T13" y="T15"/>
                              </a:cxn>
                              <a:cxn ang="0">
                                <a:pos x="T17" y="T19"/>
                              </a:cxn>
                            </a:cxnLst>
                            <a:rect l="0" t="0" r="r" b="b"/>
                            <a:pathLst>
                              <a:path w="120" h="210">
                                <a:moveTo>
                                  <a:pt x="120" y="150"/>
                                </a:moveTo>
                                <a:lnTo>
                                  <a:pt x="90" y="150"/>
                                </a:lnTo>
                                <a:lnTo>
                                  <a:pt x="90" y="180"/>
                                </a:lnTo>
                                <a:lnTo>
                                  <a:pt x="120" y="180"/>
                                </a:lnTo>
                                <a:lnTo>
                                  <a:pt x="120" y="1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1" name="Freeform 26"/>
                        <wps:cNvSpPr>
                          <a:spLocks/>
                        </wps:cNvSpPr>
                        <wps:spPr bwMode="auto">
                          <a:xfrm>
                            <a:off x="555" y="719"/>
                            <a:ext cx="120" cy="210"/>
                          </a:xfrm>
                          <a:custGeom>
                            <a:avLst/>
                            <a:gdLst>
                              <a:gd name="T0" fmla="+- 0 675 555"/>
                              <a:gd name="T1" fmla="*/ T0 w 120"/>
                              <a:gd name="T2" fmla="+- 0 749 719"/>
                              <a:gd name="T3" fmla="*/ 749 h 210"/>
                              <a:gd name="T4" fmla="+- 0 645 555"/>
                              <a:gd name="T5" fmla="*/ T4 w 120"/>
                              <a:gd name="T6" fmla="+- 0 749 719"/>
                              <a:gd name="T7" fmla="*/ 749 h 210"/>
                              <a:gd name="T8" fmla="+- 0 645 555"/>
                              <a:gd name="T9" fmla="*/ T8 w 120"/>
                              <a:gd name="T10" fmla="+- 0 774 719"/>
                              <a:gd name="T11" fmla="*/ 774 h 210"/>
                              <a:gd name="T12" fmla="+- 0 675 555"/>
                              <a:gd name="T13" fmla="*/ T12 w 120"/>
                              <a:gd name="T14" fmla="+- 0 774 719"/>
                              <a:gd name="T15" fmla="*/ 774 h 210"/>
                              <a:gd name="T16" fmla="+- 0 675 555"/>
                              <a:gd name="T17" fmla="*/ T16 w 120"/>
                              <a:gd name="T18" fmla="+- 0 749 719"/>
                              <a:gd name="T19" fmla="*/ 749 h 210"/>
                            </a:gdLst>
                            <a:ahLst/>
                            <a:cxnLst>
                              <a:cxn ang="0">
                                <a:pos x="T1" y="T3"/>
                              </a:cxn>
                              <a:cxn ang="0">
                                <a:pos x="T5" y="T7"/>
                              </a:cxn>
                              <a:cxn ang="0">
                                <a:pos x="T9" y="T11"/>
                              </a:cxn>
                              <a:cxn ang="0">
                                <a:pos x="T13" y="T15"/>
                              </a:cxn>
                              <a:cxn ang="0">
                                <a:pos x="T17" y="T19"/>
                              </a:cxn>
                            </a:cxnLst>
                            <a:rect l="0" t="0" r="r" b="b"/>
                            <a:pathLst>
                              <a:path w="120" h="210">
                                <a:moveTo>
                                  <a:pt x="120" y="30"/>
                                </a:moveTo>
                                <a:lnTo>
                                  <a:pt x="90" y="30"/>
                                </a:lnTo>
                                <a:lnTo>
                                  <a:pt x="90" y="55"/>
                                </a:lnTo>
                                <a:lnTo>
                                  <a:pt x="120" y="55"/>
                                </a:lnTo>
                                <a:lnTo>
                                  <a:pt x="120"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22" name="Group 27"/>
                      <wpg:cNvGrpSpPr>
                        <a:grpSpLocks/>
                      </wpg:cNvGrpSpPr>
                      <wpg:grpSpPr bwMode="auto">
                        <a:xfrm>
                          <a:off x="915" y="719"/>
                          <a:ext cx="120" cy="210"/>
                          <a:chOff x="915" y="719"/>
                          <a:chExt cx="120" cy="210"/>
                        </a:xfrm>
                      </wpg:grpSpPr>
                      <wps:wsp>
                        <wps:cNvPr id="223" name="Freeform 28"/>
                        <wps:cNvSpPr>
                          <a:spLocks/>
                        </wps:cNvSpPr>
                        <wps:spPr bwMode="auto">
                          <a:xfrm>
                            <a:off x="915" y="719"/>
                            <a:ext cx="120" cy="210"/>
                          </a:xfrm>
                          <a:custGeom>
                            <a:avLst/>
                            <a:gdLst>
                              <a:gd name="T0" fmla="+- 0 945 915"/>
                              <a:gd name="T1" fmla="*/ T0 w 120"/>
                              <a:gd name="T2" fmla="+- 0 719 719"/>
                              <a:gd name="T3" fmla="*/ 719 h 210"/>
                              <a:gd name="T4" fmla="+- 0 915 915"/>
                              <a:gd name="T5" fmla="*/ T4 w 120"/>
                              <a:gd name="T6" fmla="+- 0 719 719"/>
                              <a:gd name="T7" fmla="*/ 719 h 210"/>
                              <a:gd name="T8" fmla="+- 0 915 915"/>
                              <a:gd name="T9" fmla="*/ T8 w 120"/>
                              <a:gd name="T10" fmla="+- 0 929 719"/>
                              <a:gd name="T11" fmla="*/ 929 h 210"/>
                              <a:gd name="T12" fmla="+- 0 945 915"/>
                              <a:gd name="T13" fmla="*/ T12 w 120"/>
                              <a:gd name="T14" fmla="+- 0 929 719"/>
                              <a:gd name="T15" fmla="*/ 929 h 210"/>
                              <a:gd name="T16" fmla="+- 0 945 915"/>
                              <a:gd name="T17" fmla="*/ T16 w 120"/>
                              <a:gd name="T18" fmla="+- 0 794 719"/>
                              <a:gd name="T19" fmla="*/ 794 h 210"/>
                              <a:gd name="T20" fmla="+- 0 978 915"/>
                              <a:gd name="T21" fmla="*/ T20 w 120"/>
                              <a:gd name="T22" fmla="+- 0 794 719"/>
                              <a:gd name="T23" fmla="*/ 794 h 210"/>
                              <a:gd name="T24" fmla="+- 0 945 915"/>
                              <a:gd name="T25" fmla="*/ T24 w 120"/>
                              <a:gd name="T26" fmla="+- 0 719 719"/>
                              <a:gd name="T27" fmla="*/ 719 h 210"/>
                            </a:gdLst>
                            <a:ahLst/>
                            <a:cxnLst>
                              <a:cxn ang="0">
                                <a:pos x="T1" y="T3"/>
                              </a:cxn>
                              <a:cxn ang="0">
                                <a:pos x="T5" y="T7"/>
                              </a:cxn>
                              <a:cxn ang="0">
                                <a:pos x="T9" y="T11"/>
                              </a:cxn>
                              <a:cxn ang="0">
                                <a:pos x="T13" y="T15"/>
                              </a:cxn>
                              <a:cxn ang="0">
                                <a:pos x="T17" y="T19"/>
                              </a:cxn>
                              <a:cxn ang="0">
                                <a:pos x="T21" y="T23"/>
                              </a:cxn>
                              <a:cxn ang="0">
                                <a:pos x="T25" y="T27"/>
                              </a:cxn>
                            </a:cxnLst>
                            <a:rect l="0" t="0" r="r" b="b"/>
                            <a:pathLst>
                              <a:path w="120" h="210">
                                <a:moveTo>
                                  <a:pt x="30" y="0"/>
                                </a:moveTo>
                                <a:lnTo>
                                  <a:pt x="0" y="0"/>
                                </a:lnTo>
                                <a:lnTo>
                                  <a:pt x="0" y="210"/>
                                </a:lnTo>
                                <a:lnTo>
                                  <a:pt x="30" y="210"/>
                                </a:lnTo>
                                <a:lnTo>
                                  <a:pt x="30" y="75"/>
                                </a:lnTo>
                                <a:lnTo>
                                  <a:pt x="63" y="75"/>
                                </a:lnTo>
                                <a:lnTo>
                                  <a:pt x="3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4" name="Freeform 29"/>
                        <wps:cNvSpPr>
                          <a:spLocks/>
                        </wps:cNvSpPr>
                        <wps:spPr bwMode="auto">
                          <a:xfrm>
                            <a:off x="915" y="719"/>
                            <a:ext cx="120" cy="210"/>
                          </a:xfrm>
                          <a:custGeom>
                            <a:avLst/>
                            <a:gdLst>
                              <a:gd name="T0" fmla="+- 0 978 915"/>
                              <a:gd name="T1" fmla="*/ T0 w 120"/>
                              <a:gd name="T2" fmla="+- 0 794 719"/>
                              <a:gd name="T3" fmla="*/ 794 h 210"/>
                              <a:gd name="T4" fmla="+- 0 945 915"/>
                              <a:gd name="T5" fmla="*/ T4 w 120"/>
                              <a:gd name="T6" fmla="+- 0 794 719"/>
                              <a:gd name="T7" fmla="*/ 794 h 210"/>
                              <a:gd name="T8" fmla="+- 0 1005 915"/>
                              <a:gd name="T9" fmla="*/ T8 w 120"/>
                              <a:gd name="T10" fmla="+- 0 929 719"/>
                              <a:gd name="T11" fmla="*/ 929 h 210"/>
                              <a:gd name="T12" fmla="+- 0 1035 915"/>
                              <a:gd name="T13" fmla="*/ T12 w 120"/>
                              <a:gd name="T14" fmla="+- 0 929 719"/>
                              <a:gd name="T15" fmla="*/ 929 h 210"/>
                              <a:gd name="T16" fmla="+- 0 1035 915"/>
                              <a:gd name="T17" fmla="*/ T16 w 120"/>
                              <a:gd name="T18" fmla="+- 0 854 719"/>
                              <a:gd name="T19" fmla="*/ 854 h 210"/>
                              <a:gd name="T20" fmla="+- 0 1005 915"/>
                              <a:gd name="T21" fmla="*/ T20 w 120"/>
                              <a:gd name="T22" fmla="+- 0 854 719"/>
                              <a:gd name="T23" fmla="*/ 854 h 210"/>
                              <a:gd name="T24" fmla="+- 0 978 915"/>
                              <a:gd name="T25" fmla="*/ T24 w 120"/>
                              <a:gd name="T26" fmla="+- 0 794 719"/>
                              <a:gd name="T27" fmla="*/ 794 h 210"/>
                            </a:gdLst>
                            <a:ahLst/>
                            <a:cxnLst>
                              <a:cxn ang="0">
                                <a:pos x="T1" y="T3"/>
                              </a:cxn>
                              <a:cxn ang="0">
                                <a:pos x="T5" y="T7"/>
                              </a:cxn>
                              <a:cxn ang="0">
                                <a:pos x="T9" y="T11"/>
                              </a:cxn>
                              <a:cxn ang="0">
                                <a:pos x="T13" y="T15"/>
                              </a:cxn>
                              <a:cxn ang="0">
                                <a:pos x="T17" y="T19"/>
                              </a:cxn>
                              <a:cxn ang="0">
                                <a:pos x="T21" y="T23"/>
                              </a:cxn>
                              <a:cxn ang="0">
                                <a:pos x="T25" y="T27"/>
                              </a:cxn>
                            </a:cxnLst>
                            <a:rect l="0" t="0" r="r" b="b"/>
                            <a:pathLst>
                              <a:path w="120" h="210">
                                <a:moveTo>
                                  <a:pt x="63" y="75"/>
                                </a:moveTo>
                                <a:lnTo>
                                  <a:pt x="30" y="75"/>
                                </a:lnTo>
                                <a:lnTo>
                                  <a:pt x="90" y="210"/>
                                </a:lnTo>
                                <a:lnTo>
                                  <a:pt x="120" y="210"/>
                                </a:lnTo>
                                <a:lnTo>
                                  <a:pt x="120" y="135"/>
                                </a:lnTo>
                                <a:lnTo>
                                  <a:pt x="90" y="135"/>
                                </a:lnTo>
                                <a:lnTo>
                                  <a:pt x="63"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5" name="Freeform 30"/>
                        <wps:cNvSpPr>
                          <a:spLocks/>
                        </wps:cNvSpPr>
                        <wps:spPr bwMode="auto">
                          <a:xfrm>
                            <a:off x="915" y="719"/>
                            <a:ext cx="120" cy="210"/>
                          </a:xfrm>
                          <a:custGeom>
                            <a:avLst/>
                            <a:gdLst>
                              <a:gd name="T0" fmla="+- 0 1035 915"/>
                              <a:gd name="T1" fmla="*/ T0 w 120"/>
                              <a:gd name="T2" fmla="+- 0 719 719"/>
                              <a:gd name="T3" fmla="*/ 719 h 210"/>
                              <a:gd name="T4" fmla="+- 0 1005 915"/>
                              <a:gd name="T5" fmla="*/ T4 w 120"/>
                              <a:gd name="T6" fmla="+- 0 719 719"/>
                              <a:gd name="T7" fmla="*/ 719 h 210"/>
                              <a:gd name="T8" fmla="+- 0 1005 915"/>
                              <a:gd name="T9" fmla="*/ T8 w 120"/>
                              <a:gd name="T10" fmla="+- 0 854 719"/>
                              <a:gd name="T11" fmla="*/ 854 h 210"/>
                              <a:gd name="T12" fmla="+- 0 1035 915"/>
                              <a:gd name="T13" fmla="*/ T12 w 120"/>
                              <a:gd name="T14" fmla="+- 0 854 719"/>
                              <a:gd name="T15" fmla="*/ 854 h 210"/>
                              <a:gd name="T16" fmla="+- 0 1035 915"/>
                              <a:gd name="T17" fmla="*/ T16 w 120"/>
                              <a:gd name="T18" fmla="+- 0 719 719"/>
                              <a:gd name="T19" fmla="*/ 719 h 210"/>
                            </a:gdLst>
                            <a:ahLst/>
                            <a:cxnLst>
                              <a:cxn ang="0">
                                <a:pos x="T1" y="T3"/>
                              </a:cxn>
                              <a:cxn ang="0">
                                <a:pos x="T5" y="T7"/>
                              </a:cxn>
                              <a:cxn ang="0">
                                <a:pos x="T9" y="T11"/>
                              </a:cxn>
                              <a:cxn ang="0">
                                <a:pos x="T13" y="T15"/>
                              </a:cxn>
                              <a:cxn ang="0">
                                <a:pos x="T17" y="T19"/>
                              </a:cxn>
                            </a:cxnLst>
                            <a:rect l="0" t="0" r="r" b="b"/>
                            <a:pathLst>
                              <a:path w="120" h="210">
                                <a:moveTo>
                                  <a:pt x="120" y="0"/>
                                </a:moveTo>
                                <a:lnTo>
                                  <a:pt x="90" y="0"/>
                                </a:lnTo>
                                <a:lnTo>
                                  <a:pt x="90" y="135"/>
                                </a:lnTo>
                                <a:lnTo>
                                  <a:pt x="120" y="135"/>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26" name="Group 31"/>
                      <wpg:cNvGrpSpPr>
                        <a:grpSpLocks/>
                      </wpg:cNvGrpSpPr>
                      <wpg:grpSpPr bwMode="auto">
                        <a:xfrm>
                          <a:off x="1260" y="914"/>
                          <a:ext cx="105" cy="2"/>
                          <a:chOff x="1260" y="914"/>
                          <a:chExt cx="105" cy="2"/>
                        </a:xfrm>
                      </wpg:grpSpPr>
                      <wps:wsp>
                        <wps:cNvPr id="227" name="Freeform 32"/>
                        <wps:cNvSpPr>
                          <a:spLocks/>
                        </wps:cNvSpPr>
                        <wps:spPr bwMode="auto">
                          <a:xfrm>
                            <a:off x="1260" y="914"/>
                            <a:ext cx="105" cy="2"/>
                          </a:xfrm>
                          <a:custGeom>
                            <a:avLst/>
                            <a:gdLst>
                              <a:gd name="T0" fmla="+- 0 1260 1260"/>
                              <a:gd name="T1" fmla="*/ T0 w 105"/>
                              <a:gd name="T2" fmla="+- 0 1365 1260"/>
                              <a:gd name="T3" fmla="*/ T2 w 105"/>
                            </a:gdLst>
                            <a:ahLst/>
                            <a:cxnLst>
                              <a:cxn ang="0">
                                <a:pos x="T1" y="0"/>
                              </a:cxn>
                              <a:cxn ang="0">
                                <a:pos x="T3" y="0"/>
                              </a:cxn>
                            </a:cxnLst>
                            <a:rect l="0" t="0" r="r" b="b"/>
                            <a:pathLst>
                              <a:path w="105">
                                <a:moveTo>
                                  <a:pt x="0" y="0"/>
                                </a:moveTo>
                                <a:lnTo>
                                  <a:pt x="105" y="0"/>
                                </a:lnTo>
                              </a:path>
                            </a:pathLst>
                          </a:custGeom>
                          <a:noFill/>
                          <a:ln w="203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8" name="Group 33"/>
                      <wpg:cNvGrpSpPr>
                        <a:grpSpLocks/>
                      </wpg:cNvGrpSpPr>
                      <wpg:grpSpPr bwMode="auto">
                        <a:xfrm>
                          <a:off x="1275" y="719"/>
                          <a:ext cx="2" cy="180"/>
                          <a:chOff x="1275" y="719"/>
                          <a:chExt cx="2" cy="180"/>
                        </a:xfrm>
                      </wpg:grpSpPr>
                      <wps:wsp>
                        <wps:cNvPr id="229" name="Freeform 34"/>
                        <wps:cNvSpPr>
                          <a:spLocks/>
                        </wps:cNvSpPr>
                        <wps:spPr bwMode="auto">
                          <a:xfrm>
                            <a:off x="1275" y="719"/>
                            <a:ext cx="2" cy="180"/>
                          </a:xfrm>
                          <a:custGeom>
                            <a:avLst/>
                            <a:gdLst>
                              <a:gd name="T0" fmla="+- 0 719 719"/>
                              <a:gd name="T1" fmla="*/ 719 h 180"/>
                              <a:gd name="T2" fmla="+- 0 899 719"/>
                              <a:gd name="T3" fmla="*/ 899 h 180"/>
                            </a:gdLst>
                            <a:ahLst/>
                            <a:cxnLst>
                              <a:cxn ang="0">
                                <a:pos x="0" y="T1"/>
                              </a:cxn>
                              <a:cxn ang="0">
                                <a:pos x="0" y="T3"/>
                              </a:cxn>
                            </a:cxnLst>
                            <a:rect l="0" t="0" r="r" b="b"/>
                            <a:pathLst>
                              <a:path h="180">
                                <a:moveTo>
                                  <a:pt x="0" y="0"/>
                                </a:moveTo>
                                <a:lnTo>
                                  <a:pt x="0" y="180"/>
                                </a:lnTo>
                              </a:path>
                            </a:pathLst>
                          </a:custGeom>
                          <a:noFill/>
                          <a:ln w="203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30" name="Group 35"/>
                      <wpg:cNvGrpSpPr>
                        <a:grpSpLocks/>
                      </wpg:cNvGrpSpPr>
                      <wpg:grpSpPr bwMode="auto">
                        <a:xfrm>
                          <a:off x="735" y="719"/>
                          <a:ext cx="120" cy="210"/>
                          <a:chOff x="735" y="719"/>
                          <a:chExt cx="120" cy="210"/>
                        </a:xfrm>
                      </wpg:grpSpPr>
                      <wps:wsp>
                        <wps:cNvPr id="231" name="Freeform 36"/>
                        <wps:cNvSpPr>
                          <a:spLocks/>
                        </wps:cNvSpPr>
                        <wps:spPr bwMode="auto">
                          <a:xfrm>
                            <a:off x="735" y="719"/>
                            <a:ext cx="120" cy="210"/>
                          </a:xfrm>
                          <a:custGeom>
                            <a:avLst/>
                            <a:gdLst>
                              <a:gd name="T0" fmla="+- 0 765 735"/>
                              <a:gd name="T1" fmla="*/ T0 w 120"/>
                              <a:gd name="T2" fmla="+- 0 719 719"/>
                              <a:gd name="T3" fmla="*/ 719 h 210"/>
                              <a:gd name="T4" fmla="+- 0 745 735"/>
                              <a:gd name="T5" fmla="*/ T4 w 120"/>
                              <a:gd name="T6" fmla="+- 0 728 719"/>
                              <a:gd name="T7" fmla="*/ 728 h 210"/>
                              <a:gd name="T8" fmla="+- 0 735 735"/>
                              <a:gd name="T9" fmla="*/ T8 w 120"/>
                              <a:gd name="T10" fmla="+- 0 747 719"/>
                              <a:gd name="T11" fmla="*/ 747 h 210"/>
                              <a:gd name="T12" fmla="+- 0 735 735"/>
                              <a:gd name="T13" fmla="*/ T12 w 120"/>
                              <a:gd name="T14" fmla="+- 0 900 719"/>
                              <a:gd name="T15" fmla="*/ 900 h 210"/>
                              <a:gd name="T16" fmla="+- 0 743 735"/>
                              <a:gd name="T17" fmla="*/ T16 w 120"/>
                              <a:gd name="T18" fmla="+- 0 919 719"/>
                              <a:gd name="T19" fmla="*/ 919 h 210"/>
                              <a:gd name="T20" fmla="+- 0 763 735"/>
                              <a:gd name="T21" fmla="*/ T20 w 120"/>
                              <a:gd name="T22" fmla="+- 0 929 719"/>
                              <a:gd name="T23" fmla="*/ 929 h 210"/>
                              <a:gd name="T24" fmla="+- 0 825 735"/>
                              <a:gd name="T25" fmla="*/ T24 w 120"/>
                              <a:gd name="T26" fmla="+- 0 929 719"/>
                              <a:gd name="T27" fmla="*/ 929 h 210"/>
                              <a:gd name="T28" fmla="+- 0 845 735"/>
                              <a:gd name="T29" fmla="*/ T28 w 120"/>
                              <a:gd name="T30" fmla="+- 0 921 719"/>
                              <a:gd name="T31" fmla="*/ 921 h 210"/>
                              <a:gd name="T32" fmla="+- 0 855 735"/>
                              <a:gd name="T33" fmla="*/ T32 w 120"/>
                              <a:gd name="T34" fmla="+- 0 902 719"/>
                              <a:gd name="T35" fmla="*/ 902 h 210"/>
                              <a:gd name="T36" fmla="+- 0 855 735"/>
                              <a:gd name="T37" fmla="*/ T36 w 120"/>
                              <a:gd name="T38" fmla="+- 0 899 719"/>
                              <a:gd name="T39" fmla="*/ 899 h 210"/>
                              <a:gd name="T40" fmla="+- 0 765 735"/>
                              <a:gd name="T41" fmla="*/ T40 w 120"/>
                              <a:gd name="T42" fmla="+- 0 899 719"/>
                              <a:gd name="T43" fmla="*/ 899 h 210"/>
                              <a:gd name="T44" fmla="+- 0 765 735"/>
                              <a:gd name="T45" fmla="*/ T44 w 120"/>
                              <a:gd name="T46" fmla="+- 0 749 719"/>
                              <a:gd name="T47" fmla="*/ 749 h 210"/>
                              <a:gd name="T48" fmla="+- 0 855 735"/>
                              <a:gd name="T49" fmla="*/ T48 w 120"/>
                              <a:gd name="T50" fmla="+- 0 749 719"/>
                              <a:gd name="T51" fmla="*/ 749 h 210"/>
                              <a:gd name="T52" fmla="+- 0 847 735"/>
                              <a:gd name="T53" fmla="*/ T52 w 120"/>
                              <a:gd name="T54" fmla="+- 0 730 719"/>
                              <a:gd name="T55" fmla="*/ 730 h 210"/>
                              <a:gd name="T56" fmla="+- 0 828 735"/>
                              <a:gd name="T57" fmla="*/ T56 w 120"/>
                              <a:gd name="T58" fmla="+- 0 720 719"/>
                              <a:gd name="T59" fmla="*/ 720 h 210"/>
                              <a:gd name="T60" fmla="+- 0 765 735"/>
                              <a:gd name="T61" fmla="*/ T60 w 120"/>
                              <a:gd name="T62" fmla="+- 0 719 719"/>
                              <a:gd name="T63" fmla="*/ 719 h 2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210">
                                <a:moveTo>
                                  <a:pt x="30" y="0"/>
                                </a:moveTo>
                                <a:lnTo>
                                  <a:pt x="10" y="9"/>
                                </a:lnTo>
                                <a:lnTo>
                                  <a:pt x="0" y="28"/>
                                </a:lnTo>
                                <a:lnTo>
                                  <a:pt x="0" y="181"/>
                                </a:lnTo>
                                <a:lnTo>
                                  <a:pt x="8" y="200"/>
                                </a:lnTo>
                                <a:lnTo>
                                  <a:pt x="28" y="210"/>
                                </a:lnTo>
                                <a:lnTo>
                                  <a:pt x="90" y="210"/>
                                </a:lnTo>
                                <a:lnTo>
                                  <a:pt x="110" y="202"/>
                                </a:lnTo>
                                <a:lnTo>
                                  <a:pt x="120" y="183"/>
                                </a:lnTo>
                                <a:lnTo>
                                  <a:pt x="120" y="180"/>
                                </a:lnTo>
                                <a:lnTo>
                                  <a:pt x="30" y="180"/>
                                </a:lnTo>
                                <a:lnTo>
                                  <a:pt x="30" y="30"/>
                                </a:lnTo>
                                <a:lnTo>
                                  <a:pt x="120" y="30"/>
                                </a:lnTo>
                                <a:lnTo>
                                  <a:pt x="112" y="11"/>
                                </a:lnTo>
                                <a:lnTo>
                                  <a:pt x="93" y="1"/>
                                </a:lnTo>
                                <a:lnTo>
                                  <a:pt x="3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2" name="Freeform 37"/>
                        <wps:cNvSpPr>
                          <a:spLocks/>
                        </wps:cNvSpPr>
                        <wps:spPr bwMode="auto">
                          <a:xfrm>
                            <a:off x="735" y="719"/>
                            <a:ext cx="120" cy="210"/>
                          </a:xfrm>
                          <a:custGeom>
                            <a:avLst/>
                            <a:gdLst>
                              <a:gd name="T0" fmla="+- 0 855 735"/>
                              <a:gd name="T1" fmla="*/ T0 w 120"/>
                              <a:gd name="T2" fmla="+- 0 749 719"/>
                              <a:gd name="T3" fmla="*/ 749 h 210"/>
                              <a:gd name="T4" fmla="+- 0 825 735"/>
                              <a:gd name="T5" fmla="*/ T4 w 120"/>
                              <a:gd name="T6" fmla="+- 0 749 719"/>
                              <a:gd name="T7" fmla="*/ 749 h 210"/>
                              <a:gd name="T8" fmla="+- 0 825 735"/>
                              <a:gd name="T9" fmla="*/ T8 w 120"/>
                              <a:gd name="T10" fmla="+- 0 899 719"/>
                              <a:gd name="T11" fmla="*/ 899 h 210"/>
                              <a:gd name="T12" fmla="+- 0 855 735"/>
                              <a:gd name="T13" fmla="*/ T12 w 120"/>
                              <a:gd name="T14" fmla="+- 0 899 719"/>
                              <a:gd name="T15" fmla="*/ 899 h 210"/>
                              <a:gd name="T16" fmla="+- 0 855 735"/>
                              <a:gd name="T17" fmla="*/ T16 w 120"/>
                              <a:gd name="T18" fmla="+- 0 749 719"/>
                              <a:gd name="T19" fmla="*/ 749 h 210"/>
                            </a:gdLst>
                            <a:ahLst/>
                            <a:cxnLst>
                              <a:cxn ang="0">
                                <a:pos x="T1" y="T3"/>
                              </a:cxn>
                              <a:cxn ang="0">
                                <a:pos x="T5" y="T7"/>
                              </a:cxn>
                              <a:cxn ang="0">
                                <a:pos x="T9" y="T11"/>
                              </a:cxn>
                              <a:cxn ang="0">
                                <a:pos x="T13" y="T15"/>
                              </a:cxn>
                              <a:cxn ang="0">
                                <a:pos x="T17" y="T19"/>
                              </a:cxn>
                            </a:cxnLst>
                            <a:rect l="0" t="0" r="r" b="b"/>
                            <a:pathLst>
                              <a:path w="120" h="210">
                                <a:moveTo>
                                  <a:pt x="120" y="30"/>
                                </a:moveTo>
                                <a:lnTo>
                                  <a:pt x="90" y="30"/>
                                </a:lnTo>
                                <a:lnTo>
                                  <a:pt x="90" y="180"/>
                                </a:lnTo>
                                <a:lnTo>
                                  <a:pt x="120" y="180"/>
                                </a:lnTo>
                                <a:lnTo>
                                  <a:pt x="120"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33" name="Group 38"/>
                      <wpg:cNvGrpSpPr>
                        <a:grpSpLocks/>
                      </wpg:cNvGrpSpPr>
                      <wpg:grpSpPr bwMode="auto">
                        <a:xfrm>
                          <a:off x="1403" y="719"/>
                          <a:ext cx="150" cy="210"/>
                          <a:chOff x="1403" y="719"/>
                          <a:chExt cx="150" cy="210"/>
                        </a:xfrm>
                      </wpg:grpSpPr>
                      <wps:wsp>
                        <wps:cNvPr id="234" name="Freeform 39"/>
                        <wps:cNvSpPr>
                          <a:spLocks/>
                        </wps:cNvSpPr>
                        <wps:spPr bwMode="auto">
                          <a:xfrm>
                            <a:off x="1403" y="719"/>
                            <a:ext cx="150" cy="210"/>
                          </a:xfrm>
                          <a:custGeom>
                            <a:avLst/>
                            <a:gdLst>
                              <a:gd name="T0" fmla="+- 0 1493 1403"/>
                              <a:gd name="T1" fmla="*/ T0 w 150"/>
                              <a:gd name="T2" fmla="+- 0 719 719"/>
                              <a:gd name="T3" fmla="*/ 719 h 210"/>
                              <a:gd name="T4" fmla="+- 0 1463 1403"/>
                              <a:gd name="T5" fmla="*/ T4 w 150"/>
                              <a:gd name="T6" fmla="+- 0 719 719"/>
                              <a:gd name="T7" fmla="*/ 719 h 210"/>
                              <a:gd name="T8" fmla="+- 0 1403 1403"/>
                              <a:gd name="T9" fmla="*/ T8 w 150"/>
                              <a:gd name="T10" fmla="+- 0 929 719"/>
                              <a:gd name="T11" fmla="*/ 929 h 210"/>
                              <a:gd name="T12" fmla="+- 0 1433 1403"/>
                              <a:gd name="T13" fmla="*/ T12 w 150"/>
                              <a:gd name="T14" fmla="+- 0 929 719"/>
                              <a:gd name="T15" fmla="*/ 929 h 210"/>
                              <a:gd name="T16" fmla="+- 0 1446 1403"/>
                              <a:gd name="T17" fmla="*/ T16 w 150"/>
                              <a:gd name="T18" fmla="+- 0 884 719"/>
                              <a:gd name="T19" fmla="*/ 884 h 210"/>
                              <a:gd name="T20" fmla="+- 0 1540 1403"/>
                              <a:gd name="T21" fmla="*/ T20 w 150"/>
                              <a:gd name="T22" fmla="+- 0 884 719"/>
                              <a:gd name="T23" fmla="*/ 884 h 210"/>
                              <a:gd name="T24" fmla="+- 0 1531 1403"/>
                              <a:gd name="T25" fmla="*/ T24 w 150"/>
                              <a:gd name="T26" fmla="+- 0 854 719"/>
                              <a:gd name="T27" fmla="*/ 854 h 210"/>
                              <a:gd name="T28" fmla="+- 0 1501 1403"/>
                              <a:gd name="T29" fmla="*/ T28 w 150"/>
                              <a:gd name="T30" fmla="+- 0 854 719"/>
                              <a:gd name="T31" fmla="*/ 854 h 210"/>
                              <a:gd name="T32" fmla="+- 0 1455 1403"/>
                              <a:gd name="T33" fmla="*/ T32 w 150"/>
                              <a:gd name="T34" fmla="+- 0 854 719"/>
                              <a:gd name="T35" fmla="*/ 854 h 210"/>
                              <a:gd name="T36" fmla="+- 0 1478 1403"/>
                              <a:gd name="T37" fmla="*/ T36 w 150"/>
                              <a:gd name="T38" fmla="+- 0 769 719"/>
                              <a:gd name="T39" fmla="*/ 769 h 210"/>
                              <a:gd name="T40" fmla="+- 0 1507 1403"/>
                              <a:gd name="T41" fmla="*/ T40 w 150"/>
                              <a:gd name="T42" fmla="+- 0 769 719"/>
                              <a:gd name="T43" fmla="*/ 769 h 210"/>
                              <a:gd name="T44" fmla="+- 0 1493 1403"/>
                              <a:gd name="T45" fmla="*/ T44 w 150"/>
                              <a:gd name="T46" fmla="+- 0 719 719"/>
                              <a:gd name="T47" fmla="*/ 719 h 2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50" h="210">
                                <a:moveTo>
                                  <a:pt x="90" y="0"/>
                                </a:moveTo>
                                <a:lnTo>
                                  <a:pt x="60" y="0"/>
                                </a:lnTo>
                                <a:lnTo>
                                  <a:pt x="0" y="210"/>
                                </a:lnTo>
                                <a:lnTo>
                                  <a:pt x="30" y="210"/>
                                </a:lnTo>
                                <a:lnTo>
                                  <a:pt x="43" y="165"/>
                                </a:lnTo>
                                <a:lnTo>
                                  <a:pt x="137" y="165"/>
                                </a:lnTo>
                                <a:lnTo>
                                  <a:pt x="128" y="135"/>
                                </a:lnTo>
                                <a:lnTo>
                                  <a:pt x="98" y="135"/>
                                </a:lnTo>
                                <a:lnTo>
                                  <a:pt x="52" y="135"/>
                                </a:lnTo>
                                <a:lnTo>
                                  <a:pt x="75" y="50"/>
                                </a:lnTo>
                                <a:lnTo>
                                  <a:pt x="104" y="50"/>
                                </a:lnTo>
                                <a:lnTo>
                                  <a:pt x="9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5" name="Freeform 40"/>
                        <wps:cNvSpPr>
                          <a:spLocks/>
                        </wps:cNvSpPr>
                        <wps:spPr bwMode="auto">
                          <a:xfrm>
                            <a:off x="1403" y="719"/>
                            <a:ext cx="150" cy="210"/>
                          </a:xfrm>
                          <a:custGeom>
                            <a:avLst/>
                            <a:gdLst>
                              <a:gd name="T0" fmla="+- 0 1540 1403"/>
                              <a:gd name="T1" fmla="*/ T0 w 150"/>
                              <a:gd name="T2" fmla="+- 0 884 719"/>
                              <a:gd name="T3" fmla="*/ 884 h 210"/>
                              <a:gd name="T4" fmla="+- 0 1509 1403"/>
                              <a:gd name="T5" fmla="*/ T4 w 150"/>
                              <a:gd name="T6" fmla="+- 0 884 719"/>
                              <a:gd name="T7" fmla="*/ 884 h 210"/>
                              <a:gd name="T8" fmla="+- 0 1521 1403"/>
                              <a:gd name="T9" fmla="*/ T8 w 150"/>
                              <a:gd name="T10" fmla="+- 0 929 719"/>
                              <a:gd name="T11" fmla="*/ 929 h 210"/>
                              <a:gd name="T12" fmla="+- 0 1553 1403"/>
                              <a:gd name="T13" fmla="*/ T12 w 150"/>
                              <a:gd name="T14" fmla="+- 0 929 719"/>
                              <a:gd name="T15" fmla="*/ 929 h 210"/>
                              <a:gd name="T16" fmla="+- 0 1540 1403"/>
                              <a:gd name="T17" fmla="*/ T16 w 150"/>
                              <a:gd name="T18" fmla="+- 0 884 719"/>
                              <a:gd name="T19" fmla="*/ 884 h 210"/>
                            </a:gdLst>
                            <a:ahLst/>
                            <a:cxnLst>
                              <a:cxn ang="0">
                                <a:pos x="T1" y="T3"/>
                              </a:cxn>
                              <a:cxn ang="0">
                                <a:pos x="T5" y="T7"/>
                              </a:cxn>
                              <a:cxn ang="0">
                                <a:pos x="T9" y="T11"/>
                              </a:cxn>
                              <a:cxn ang="0">
                                <a:pos x="T13" y="T15"/>
                              </a:cxn>
                              <a:cxn ang="0">
                                <a:pos x="T17" y="T19"/>
                              </a:cxn>
                            </a:cxnLst>
                            <a:rect l="0" t="0" r="r" b="b"/>
                            <a:pathLst>
                              <a:path w="150" h="210">
                                <a:moveTo>
                                  <a:pt x="137" y="165"/>
                                </a:moveTo>
                                <a:lnTo>
                                  <a:pt x="106" y="165"/>
                                </a:lnTo>
                                <a:lnTo>
                                  <a:pt x="118" y="210"/>
                                </a:lnTo>
                                <a:lnTo>
                                  <a:pt x="150" y="210"/>
                                </a:lnTo>
                                <a:lnTo>
                                  <a:pt x="137" y="1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6" name="Freeform 41"/>
                        <wps:cNvSpPr>
                          <a:spLocks/>
                        </wps:cNvSpPr>
                        <wps:spPr bwMode="auto">
                          <a:xfrm>
                            <a:off x="1403" y="719"/>
                            <a:ext cx="150" cy="210"/>
                          </a:xfrm>
                          <a:custGeom>
                            <a:avLst/>
                            <a:gdLst>
                              <a:gd name="T0" fmla="+- 0 1507 1403"/>
                              <a:gd name="T1" fmla="*/ T0 w 150"/>
                              <a:gd name="T2" fmla="+- 0 769 719"/>
                              <a:gd name="T3" fmla="*/ 769 h 210"/>
                              <a:gd name="T4" fmla="+- 0 1478 1403"/>
                              <a:gd name="T5" fmla="*/ T4 w 150"/>
                              <a:gd name="T6" fmla="+- 0 769 719"/>
                              <a:gd name="T7" fmla="*/ 769 h 210"/>
                              <a:gd name="T8" fmla="+- 0 1501 1403"/>
                              <a:gd name="T9" fmla="*/ T8 w 150"/>
                              <a:gd name="T10" fmla="+- 0 854 719"/>
                              <a:gd name="T11" fmla="*/ 854 h 210"/>
                              <a:gd name="T12" fmla="+- 0 1531 1403"/>
                              <a:gd name="T13" fmla="*/ T12 w 150"/>
                              <a:gd name="T14" fmla="+- 0 854 719"/>
                              <a:gd name="T15" fmla="*/ 854 h 210"/>
                              <a:gd name="T16" fmla="+- 0 1507 1403"/>
                              <a:gd name="T17" fmla="*/ T16 w 150"/>
                              <a:gd name="T18" fmla="+- 0 769 719"/>
                              <a:gd name="T19" fmla="*/ 769 h 210"/>
                            </a:gdLst>
                            <a:ahLst/>
                            <a:cxnLst>
                              <a:cxn ang="0">
                                <a:pos x="T1" y="T3"/>
                              </a:cxn>
                              <a:cxn ang="0">
                                <a:pos x="T5" y="T7"/>
                              </a:cxn>
                              <a:cxn ang="0">
                                <a:pos x="T9" y="T11"/>
                              </a:cxn>
                              <a:cxn ang="0">
                                <a:pos x="T13" y="T15"/>
                              </a:cxn>
                              <a:cxn ang="0">
                                <a:pos x="T17" y="T19"/>
                              </a:cxn>
                            </a:cxnLst>
                            <a:rect l="0" t="0" r="r" b="b"/>
                            <a:pathLst>
                              <a:path w="150" h="210">
                                <a:moveTo>
                                  <a:pt x="104" y="50"/>
                                </a:moveTo>
                                <a:lnTo>
                                  <a:pt x="75" y="50"/>
                                </a:lnTo>
                                <a:lnTo>
                                  <a:pt x="98" y="135"/>
                                </a:lnTo>
                                <a:lnTo>
                                  <a:pt x="128" y="135"/>
                                </a:lnTo>
                                <a:lnTo>
                                  <a:pt x="104"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37" name="Group 42"/>
                      <wpg:cNvGrpSpPr>
                        <a:grpSpLocks/>
                      </wpg:cNvGrpSpPr>
                      <wpg:grpSpPr bwMode="auto">
                        <a:xfrm>
                          <a:off x="1605" y="719"/>
                          <a:ext cx="120" cy="210"/>
                          <a:chOff x="1605" y="719"/>
                          <a:chExt cx="120" cy="210"/>
                        </a:xfrm>
                      </wpg:grpSpPr>
                      <wps:wsp>
                        <wps:cNvPr id="238" name="Freeform 43"/>
                        <wps:cNvSpPr>
                          <a:spLocks/>
                        </wps:cNvSpPr>
                        <wps:spPr bwMode="auto">
                          <a:xfrm>
                            <a:off x="1605" y="719"/>
                            <a:ext cx="120" cy="210"/>
                          </a:xfrm>
                          <a:custGeom>
                            <a:avLst/>
                            <a:gdLst>
                              <a:gd name="T0" fmla="+- 0 1605 1605"/>
                              <a:gd name="T1" fmla="*/ T0 w 120"/>
                              <a:gd name="T2" fmla="+- 0 719 719"/>
                              <a:gd name="T3" fmla="*/ 719 h 210"/>
                              <a:gd name="T4" fmla="+- 0 1605 1605"/>
                              <a:gd name="T5" fmla="*/ T4 w 120"/>
                              <a:gd name="T6" fmla="+- 0 929 719"/>
                              <a:gd name="T7" fmla="*/ 929 h 210"/>
                              <a:gd name="T8" fmla="+- 0 1695 1605"/>
                              <a:gd name="T9" fmla="*/ T8 w 120"/>
                              <a:gd name="T10" fmla="+- 0 929 719"/>
                              <a:gd name="T11" fmla="*/ 929 h 210"/>
                              <a:gd name="T12" fmla="+- 0 1715 1605"/>
                              <a:gd name="T13" fmla="*/ T12 w 120"/>
                              <a:gd name="T14" fmla="+- 0 921 719"/>
                              <a:gd name="T15" fmla="*/ 921 h 210"/>
                              <a:gd name="T16" fmla="+- 0 1725 1605"/>
                              <a:gd name="T17" fmla="*/ T16 w 120"/>
                              <a:gd name="T18" fmla="+- 0 902 719"/>
                              <a:gd name="T19" fmla="*/ 902 h 210"/>
                              <a:gd name="T20" fmla="+- 0 1725 1605"/>
                              <a:gd name="T21" fmla="*/ T20 w 120"/>
                              <a:gd name="T22" fmla="+- 0 899 719"/>
                              <a:gd name="T23" fmla="*/ 899 h 210"/>
                              <a:gd name="T24" fmla="+- 0 1635 1605"/>
                              <a:gd name="T25" fmla="*/ T24 w 120"/>
                              <a:gd name="T26" fmla="+- 0 899 719"/>
                              <a:gd name="T27" fmla="*/ 899 h 210"/>
                              <a:gd name="T28" fmla="+- 0 1635 1605"/>
                              <a:gd name="T29" fmla="*/ T28 w 120"/>
                              <a:gd name="T30" fmla="+- 0 839 719"/>
                              <a:gd name="T31" fmla="*/ 839 h 210"/>
                              <a:gd name="T32" fmla="+- 0 1718 1605"/>
                              <a:gd name="T33" fmla="*/ T32 w 120"/>
                              <a:gd name="T34" fmla="+- 0 839 719"/>
                              <a:gd name="T35" fmla="*/ 839 h 210"/>
                              <a:gd name="T36" fmla="+- 0 1703 1605"/>
                              <a:gd name="T37" fmla="*/ T36 w 120"/>
                              <a:gd name="T38" fmla="+- 0 824 719"/>
                              <a:gd name="T39" fmla="*/ 824 h 210"/>
                              <a:gd name="T40" fmla="+- 0 1718 1605"/>
                              <a:gd name="T41" fmla="*/ T40 w 120"/>
                              <a:gd name="T42" fmla="+- 0 809 719"/>
                              <a:gd name="T43" fmla="*/ 809 h 210"/>
                              <a:gd name="T44" fmla="+- 0 1635 1605"/>
                              <a:gd name="T45" fmla="*/ T44 w 120"/>
                              <a:gd name="T46" fmla="+- 0 809 719"/>
                              <a:gd name="T47" fmla="*/ 809 h 210"/>
                              <a:gd name="T48" fmla="+- 0 1635 1605"/>
                              <a:gd name="T49" fmla="*/ T48 w 120"/>
                              <a:gd name="T50" fmla="+- 0 749 719"/>
                              <a:gd name="T51" fmla="*/ 749 h 210"/>
                              <a:gd name="T52" fmla="+- 0 1725 1605"/>
                              <a:gd name="T53" fmla="*/ T52 w 120"/>
                              <a:gd name="T54" fmla="+- 0 749 719"/>
                              <a:gd name="T55" fmla="*/ 749 h 210"/>
                              <a:gd name="T56" fmla="+- 0 1717 1605"/>
                              <a:gd name="T57" fmla="*/ T56 w 120"/>
                              <a:gd name="T58" fmla="+- 0 730 719"/>
                              <a:gd name="T59" fmla="*/ 730 h 210"/>
                              <a:gd name="T60" fmla="+- 0 1698 1605"/>
                              <a:gd name="T61" fmla="*/ T60 w 120"/>
                              <a:gd name="T62" fmla="+- 0 720 719"/>
                              <a:gd name="T63" fmla="*/ 720 h 210"/>
                              <a:gd name="T64" fmla="+- 0 1605 1605"/>
                              <a:gd name="T65" fmla="*/ T64 w 120"/>
                              <a:gd name="T66" fmla="+- 0 719 719"/>
                              <a:gd name="T67" fmla="*/ 719 h 2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20" h="210">
                                <a:moveTo>
                                  <a:pt x="0" y="0"/>
                                </a:moveTo>
                                <a:lnTo>
                                  <a:pt x="0" y="210"/>
                                </a:lnTo>
                                <a:lnTo>
                                  <a:pt x="90" y="210"/>
                                </a:lnTo>
                                <a:lnTo>
                                  <a:pt x="110" y="202"/>
                                </a:lnTo>
                                <a:lnTo>
                                  <a:pt x="120" y="183"/>
                                </a:lnTo>
                                <a:lnTo>
                                  <a:pt x="120" y="180"/>
                                </a:lnTo>
                                <a:lnTo>
                                  <a:pt x="30" y="180"/>
                                </a:lnTo>
                                <a:lnTo>
                                  <a:pt x="30" y="120"/>
                                </a:lnTo>
                                <a:lnTo>
                                  <a:pt x="113" y="120"/>
                                </a:lnTo>
                                <a:lnTo>
                                  <a:pt x="98" y="105"/>
                                </a:lnTo>
                                <a:lnTo>
                                  <a:pt x="113" y="90"/>
                                </a:lnTo>
                                <a:lnTo>
                                  <a:pt x="30" y="90"/>
                                </a:lnTo>
                                <a:lnTo>
                                  <a:pt x="30" y="30"/>
                                </a:lnTo>
                                <a:lnTo>
                                  <a:pt x="120" y="30"/>
                                </a:lnTo>
                                <a:lnTo>
                                  <a:pt x="112" y="11"/>
                                </a:lnTo>
                                <a:lnTo>
                                  <a:pt x="93" y="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9" name="Freeform 44"/>
                        <wps:cNvSpPr>
                          <a:spLocks/>
                        </wps:cNvSpPr>
                        <wps:spPr bwMode="auto">
                          <a:xfrm>
                            <a:off x="1605" y="719"/>
                            <a:ext cx="120" cy="210"/>
                          </a:xfrm>
                          <a:custGeom>
                            <a:avLst/>
                            <a:gdLst>
                              <a:gd name="T0" fmla="+- 0 1718 1605"/>
                              <a:gd name="T1" fmla="*/ T0 w 120"/>
                              <a:gd name="T2" fmla="+- 0 839 719"/>
                              <a:gd name="T3" fmla="*/ 839 h 210"/>
                              <a:gd name="T4" fmla="+- 0 1695 1605"/>
                              <a:gd name="T5" fmla="*/ T4 w 120"/>
                              <a:gd name="T6" fmla="+- 0 839 719"/>
                              <a:gd name="T7" fmla="*/ 839 h 210"/>
                              <a:gd name="T8" fmla="+- 0 1695 1605"/>
                              <a:gd name="T9" fmla="*/ T8 w 120"/>
                              <a:gd name="T10" fmla="+- 0 899 719"/>
                              <a:gd name="T11" fmla="*/ 899 h 210"/>
                              <a:gd name="T12" fmla="+- 0 1725 1605"/>
                              <a:gd name="T13" fmla="*/ T12 w 120"/>
                              <a:gd name="T14" fmla="+- 0 899 719"/>
                              <a:gd name="T15" fmla="*/ 899 h 210"/>
                              <a:gd name="T16" fmla="+- 0 1725 1605"/>
                              <a:gd name="T17" fmla="*/ T16 w 120"/>
                              <a:gd name="T18" fmla="+- 0 847 719"/>
                              <a:gd name="T19" fmla="*/ 847 h 210"/>
                              <a:gd name="T20" fmla="+- 0 1718 1605"/>
                              <a:gd name="T21" fmla="*/ T20 w 120"/>
                              <a:gd name="T22" fmla="+- 0 839 719"/>
                              <a:gd name="T23" fmla="*/ 839 h 210"/>
                            </a:gdLst>
                            <a:ahLst/>
                            <a:cxnLst>
                              <a:cxn ang="0">
                                <a:pos x="T1" y="T3"/>
                              </a:cxn>
                              <a:cxn ang="0">
                                <a:pos x="T5" y="T7"/>
                              </a:cxn>
                              <a:cxn ang="0">
                                <a:pos x="T9" y="T11"/>
                              </a:cxn>
                              <a:cxn ang="0">
                                <a:pos x="T13" y="T15"/>
                              </a:cxn>
                              <a:cxn ang="0">
                                <a:pos x="T17" y="T19"/>
                              </a:cxn>
                              <a:cxn ang="0">
                                <a:pos x="T21" y="T23"/>
                              </a:cxn>
                            </a:cxnLst>
                            <a:rect l="0" t="0" r="r" b="b"/>
                            <a:pathLst>
                              <a:path w="120" h="210">
                                <a:moveTo>
                                  <a:pt x="113" y="120"/>
                                </a:moveTo>
                                <a:lnTo>
                                  <a:pt x="90" y="120"/>
                                </a:lnTo>
                                <a:lnTo>
                                  <a:pt x="90" y="180"/>
                                </a:lnTo>
                                <a:lnTo>
                                  <a:pt x="120" y="180"/>
                                </a:lnTo>
                                <a:lnTo>
                                  <a:pt x="120" y="128"/>
                                </a:lnTo>
                                <a:lnTo>
                                  <a:pt x="113" y="1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0" name="Freeform 45"/>
                        <wps:cNvSpPr>
                          <a:spLocks/>
                        </wps:cNvSpPr>
                        <wps:spPr bwMode="auto">
                          <a:xfrm>
                            <a:off x="1605" y="719"/>
                            <a:ext cx="120" cy="210"/>
                          </a:xfrm>
                          <a:custGeom>
                            <a:avLst/>
                            <a:gdLst>
                              <a:gd name="T0" fmla="+- 0 1725 1605"/>
                              <a:gd name="T1" fmla="*/ T0 w 120"/>
                              <a:gd name="T2" fmla="+- 0 749 719"/>
                              <a:gd name="T3" fmla="*/ 749 h 210"/>
                              <a:gd name="T4" fmla="+- 0 1695 1605"/>
                              <a:gd name="T5" fmla="*/ T4 w 120"/>
                              <a:gd name="T6" fmla="+- 0 749 719"/>
                              <a:gd name="T7" fmla="*/ 749 h 210"/>
                              <a:gd name="T8" fmla="+- 0 1695 1605"/>
                              <a:gd name="T9" fmla="*/ T8 w 120"/>
                              <a:gd name="T10" fmla="+- 0 809 719"/>
                              <a:gd name="T11" fmla="*/ 809 h 210"/>
                              <a:gd name="T12" fmla="+- 0 1718 1605"/>
                              <a:gd name="T13" fmla="*/ T12 w 120"/>
                              <a:gd name="T14" fmla="+- 0 809 719"/>
                              <a:gd name="T15" fmla="*/ 809 h 210"/>
                              <a:gd name="T16" fmla="+- 0 1725 1605"/>
                              <a:gd name="T17" fmla="*/ T16 w 120"/>
                              <a:gd name="T18" fmla="+- 0 802 719"/>
                              <a:gd name="T19" fmla="*/ 802 h 210"/>
                              <a:gd name="T20" fmla="+- 0 1725 1605"/>
                              <a:gd name="T21" fmla="*/ T20 w 120"/>
                              <a:gd name="T22" fmla="+- 0 749 719"/>
                              <a:gd name="T23" fmla="*/ 749 h 210"/>
                            </a:gdLst>
                            <a:ahLst/>
                            <a:cxnLst>
                              <a:cxn ang="0">
                                <a:pos x="T1" y="T3"/>
                              </a:cxn>
                              <a:cxn ang="0">
                                <a:pos x="T5" y="T7"/>
                              </a:cxn>
                              <a:cxn ang="0">
                                <a:pos x="T9" y="T11"/>
                              </a:cxn>
                              <a:cxn ang="0">
                                <a:pos x="T13" y="T15"/>
                              </a:cxn>
                              <a:cxn ang="0">
                                <a:pos x="T17" y="T19"/>
                              </a:cxn>
                              <a:cxn ang="0">
                                <a:pos x="T21" y="T23"/>
                              </a:cxn>
                            </a:cxnLst>
                            <a:rect l="0" t="0" r="r" b="b"/>
                            <a:pathLst>
                              <a:path w="120" h="210">
                                <a:moveTo>
                                  <a:pt x="120" y="30"/>
                                </a:moveTo>
                                <a:lnTo>
                                  <a:pt x="90" y="30"/>
                                </a:lnTo>
                                <a:lnTo>
                                  <a:pt x="90" y="90"/>
                                </a:lnTo>
                                <a:lnTo>
                                  <a:pt x="113" y="90"/>
                                </a:lnTo>
                                <a:lnTo>
                                  <a:pt x="120" y="83"/>
                                </a:lnTo>
                                <a:lnTo>
                                  <a:pt x="120"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41" name="Group 46"/>
                      <wpg:cNvGrpSpPr>
                        <a:grpSpLocks/>
                      </wpg:cNvGrpSpPr>
                      <wpg:grpSpPr bwMode="auto">
                        <a:xfrm>
                          <a:off x="0" y="719"/>
                          <a:ext cx="120" cy="210"/>
                          <a:chOff x="0" y="719"/>
                          <a:chExt cx="120" cy="210"/>
                        </a:xfrm>
                      </wpg:grpSpPr>
                      <wps:wsp>
                        <wps:cNvPr id="242" name="Freeform 47"/>
                        <wps:cNvSpPr>
                          <a:spLocks/>
                        </wps:cNvSpPr>
                        <wps:spPr bwMode="auto">
                          <a:xfrm>
                            <a:off x="0" y="719"/>
                            <a:ext cx="120" cy="210"/>
                          </a:xfrm>
                          <a:custGeom>
                            <a:avLst/>
                            <a:gdLst>
                              <a:gd name="T0" fmla="*/ 30 w 120"/>
                              <a:gd name="T1" fmla="+- 0 869 719"/>
                              <a:gd name="T2" fmla="*/ 869 h 210"/>
                              <a:gd name="T3" fmla="*/ 0 w 120"/>
                              <a:gd name="T4" fmla="+- 0 869 719"/>
                              <a:gd name="T5" fmla="*/ 869 h 210"/>
                              <a:gd name="T6" fmla="*/ 0 w 120"/>
                              <a:gd name="T7" fmla="+- 0 902 719"/>
                              <a:gd name="T8" fmla="*/ 902 h 210"/>
                              <a:gd name="T9" fmla="*/ 10 w 120"/>
                              <a:gd name="T10" fmla="+- 0 921 719"/>
                              <a:gd name="T11" fmla="*/ 921 h 210"/>
                              <a:gd name="T12" fmla="*/ 30 w 120"/>
                              <a:gd name="T13" fmla="+- 0 929 719"/>
                              <a:gd name="T14" fmla="*/ 929 h 210"/>
                              <a:gd name="T15" fmla="*/ 92 w 120"/>
                              <a:gd name="T16" fmla="+- 0 929 719"/>
                              <a:gd name="T17" fmla="*/ 929 h 210"/>
                              <a:gd name="T18" fmla="*/ 112 w 120"/>
                              <a:gd name="T19" fmla="+- 0 919 719"/>
                              <a:gd name="T20" fmla="*/ 919 h 210"/>
                              <a:gd name="T21" fmla="*/ 120 w 120"/>
                              <a:gd name="T22" fmla="+- 0 900 719"/>
                              <a:gd name="T23" fmla="*/ 900 h 210"/>
                              <a:gd name="T24" fmla="*/ 120 w 120"/>
                              <a:gd name="T25" fmla="+- 0 899 719"/>
                              <a:gd name="T26" fmla="*/ 899 h 210"/>
                              <a:gd name="T27" fmla="*/ 30 w 120"/>
                              <a:gd name="T28" fmla="+- 0 899 719"/>
                              <a:gd name="T29" fmla="*/ 899 h 210"/>
                              <a:gd name="T30" fmla="*/ 30 w 120"/>
                              <a:gd name="T31" fmla="+- 0 869 719"/>
                              <a:gd name="T32" fmla="*/ 869 h 21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Lst>
                            <a:rect l="0" t="0" r="r" b="b"/>
                            <a:pathLst>
                              <a:path w="120" h="210">
                                <a:moveTo>
                                  <a:pt x="30" y="150"/>
                                </a:moveTo>
                                <a:lnTo>
                                  <a:pt x="0" y="150"/>
                                </a:lnTo>
                                <a:lnTo>
                                  <a:pt x="0" y="183"/>
                                </a:lnTo>
                                <a:lnTo>
                                  <a:pt x="10" y="202"/>
                                </a:lnTo>
                                <a:lnTo>
                                  <a:pt x="30" y="210"/>
                                </a:lnTo>
                                <a:lnTo>
                                  <a:pt x="92" y="210"/>
                                </a:lnTo>
                                <a:lnTo>
                                  <a:pt x="112" y="200"/>
                                </a:lnTo>
                                <a:lnTo>
                                  <a:pt x="120" y="181"/>
                                </a:lnTo>
                                <a:lnTo>
                                  <a:pt x="120" y="180"/>
                                </a:lnTo>
                                <a:lnTo>
                                  <a:pt x="30" y="180"/>
                                </a:lnTo>
                                <a:lnTo>
                                  <a:pt x="30" y="1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3" name="Freeform 48"/>
                        <wps:cNvSpPr>
                          <a:spLocks/>
                        </wps:cNvSpPr>
                        <wps:spPr bwMode="auto">
                          <a:xfrm>
                            <a:off x="0" y="719"/>
                            <a:ext cx="120" cy="210"/>
                          </a:xfrm>
                          <a:custGeom>
                            <a:avLst/>
                            <a:gdLst>
                              <a:gd name="T0" fmla="*/ 90 w 120"/>
                              <a:gd name="T1" fmla="+- 0 719 719"/>
                              <a:gd name="T2" fmla="*/ 719 h 210"/>
                              <a:gd name="T3" fmla="*/ 27 w 120"/>
                              <a:gd name="T4" fmla="+- 0 720 719"/>
                              <a:gd name="T5" fmla="*/ 720 h 210"/>
                              <a:gd name="T6" fmla="*/ 8 w 120"/>
                              <a:gd name="T7" fmla="+- 0 730 719"/>
                              <a:gd name="T8" fmla="*/ 730 h 210"/>
                              <a:gd name="T9" fmla="*/ 0 w 120"/>
                              <a:gd name="T10" fmla="+- 0 749 719"/>
                              <a:gd name="T11" fmla="*/ 749 h 210"/>
                              <a:gd name="T12" fmla="*/ 1 w 120"/>
                              <a:gd name="T13" fmla="+- 0 792 719"/>
                              <a:gd name="T14" fmla="*/ 792 h 210"/>
                              <a:gd name="T15" fmla="*/ 11 w 120"/>
                              <a:gd name="T16" fmla="+- 0 807 719"/>
                              <a:gd name="T17" fmla="*/ 807 h 210"/>
                              <a:gd name="T18" fmla="*/ 31 w 120"/>
                              <a:gd name="T19" fmla="+- 0 820 719"/>
                              <a:gd name="T20" fmla="*/ 820 h 210"/>
                              <a:gd name="T21" fmla="*/ 78 w 120"/>
                              <a:gd name="T22" fmla="+- 0 844 719"/>
                              <a:gd name="T23" fmla="*/ 844 h 210"/>
                              <a:gd name="T24" fmla="*/ 90 w 120"/>
                              <a:gd name="T25" fmla="+- 0 851 719"/>
                              <a:gd name="T26" fmla="*/ 851 h 210"/>
                              <a:gd name="T27" fmla="*/ 90 w 120"/>
                              <a:gd name="T28" fmla="+- 0 851 719"/>
                              <a:gd name="T29" fmla="*/ 851 h 210"/>
                              <a:gd name="T30" fmla="*/ 90 w 120"/>
                              <a:gd name="T31" fmla="+- 0 869 719"/>
                              <a:gd name="T32" fmla="*/ 869 h 210"/>
                              <a:gd name="T33" fmla="*/ 90 w 120"/>
                              <a:gd name="T34" fmla="+- 0 899 719"/>
                              <a:gd name="T35" fmla="*/ 899 h 210"/>
                              <a:gd name="T36" fmla="*/ 120 w 120"/>
                              <a:gd name="T37" fmla="+- 0 899 719"/>
                              <a:gd name="T38" fmla="*/ 899 h 210"/>
                              <a:gd name="T39" fmla="*/ 120 w 120"/>
                              <a:gd name="T40" fmla="+- 0 848 719"/>
                              <a:gd name="T41" fmla="*/ 848 h 210"/>
                              <a:gd name="T42" fmla="*/ 120 w 120"/>
                              <a:gd name="T43" fmla="+- 0 836 719"/>
                              <a:gd name="T44" fmla="*/ 836 h 210"/>
                              <a:gd name="T45" fmla="*/ 114 w 120"/>
                              <a:gd name="T46" fmla="+- 0 826 719"/>
                              <a:gd name="T47" fmla="*/ 826 h 210"/>
                              <a:gd name="T48" fmla="*/ 100 w 120"/>
                              <a:gd name="T49" fmla="+- 0 819 719"/>
                              <a:gd name="T50" fmla="*/ 819 h 210"/>
                              <a:gd name="T51" fmla="*/ 41 w 120"/>
                              <a:gd name="T52" fmla="+- 0 790 719"/>
                              <a:gd name="T53" fmla="*/ 790 h 210"/>
                              <a:gd name="T54" fmla="*/ 30 w 120"/>
                              <a:gd name="T55" fmla="+- 0 784 719"/>
                              <a:gd name="T56" fmla="*/ 784 h 210"/>
                              <a:gd name="T57" fmla="*/ 30 w 120"/>
                              <a:gd name="T58" fmla="+- 0 783 719"/>
                              <a:gd name="T59" fmla="*/ 783 h 210"/>
                              <a:gd name="T60" fmla="*/ 30 w 120"/>
                              <a:gd name="T61" fmla="+- 0 749 719"/>
                              <a:gd name="T62" fmla="*/ 749 h 210"/>
                              <a:gd name="T63" fmla="*/ 120 w 120"/>
                              <a:gd name="T64" fmla="+- 0 749 719"/>
                              <a:gd name="T65" fmla="*/ 749 h 210"/>
                              <a:gd name="T66" fmla="*/ 120 w 120"/>
                              <a:gd name="T67" fmla="+- 0 746 719"/>
                              <a:gd name="T68" fmla="*/ 746 h 210"/>
                              <a:gd name="T69" fmla="*/ 112 w 120"/>
                              <a:gd name="T70" fmla="+- 0 727 719"/>
                              <a:gd name="T71" fmla="*/ 727 h 210"/>
                              <a:gd name="T72" fmla="*/ 90 w 120"/>
                              <a:gd name="T73" fmla="+- 0 719 719"/>
                              <a:gd name="T74" fmla="*/ 719 h 21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Lst>
                            <a:rect l="0" t="0" r="r" b="b"/>
                            <a:pathLst>
                              <a:path w="120" h="210">
                                <a:moveTo>
                                  <a:pt x="90" y="0"/>
                                </a:moveTo>
                                <a:lnTo>
                                  <a:pt x="27" y="1"/>
                                </a:lnTo>
                                <a:lnTo>
                                  <a:pt x="8" y="11"/>
                                </a:lnTo>
                                <a:lnTo>
                                  <a:pt x="0" y="30"/>
                                </a:lnTo>
                                <a:lnTo>
                                  <a:pt x="1" y="73"/>
                                </a:lnTo>
                                <a:lnTo>
                                  <a:pt x="11" y="88"/>
                                </a:lnTo>
                                <a:lnTo>
                                  <a:pt x="31" y="101"/>
                                </a:lnTo>
                                <a:lnTo>
                                  <a:pt x="78" y="125"/>
                                </a:lnTo>
                                <a:lnTo>
                                  <a:pt x="90" y="132"/>
                                </a:lnTo>
                                <a:lnTo>
                                  <a:pt x="90" y="150"/>
                                </a:lnTo>
                                <a:lnTo>
                                  <a:pt x="90" y="180"/>
                                </a:lnTo>
                                <a:lnTo>
                                  <a:pt x="120" y="180"/>
                                </a:lnTo>
                                <a:lnTo>
                                  <a:pt x="120" y="129"/>
                                </a:lnTo>
                                <a:lnTo>
                                  <a:pt x="120" y="117"/>
                                </a:lnTo>
                                <a:lnTo>
                                  <a:pt x="114" y="107"/>
                                </a:lnTo>
                                <a:lnTo>
                                  <a:pt x="100" y="100"/>
                                </a:lnTo>
                                <a:lnTo>
                                  <a:pt x="41" y="71"/>
                                </a:lnTo>
                                <a:lnTo>
                                  <a:pt x="30" y="65"/>
                                </a:lnTo>
                                <a:lnTo>
                                  <a:pt x="30" y="64"/>
                                </a:lnTo>
                                <a:lnTo>
                                  <a:pt x="30" y="30"/>
                                </a:lnTo>
                                <a:lnTo>
                                  <a:pt x="120" y="30"/>
                                </a:lnTo>
                                <a:lnTo>
                                  <a:pt x="120" y="27"/>
                                </a:lnTo>
                                <a:lnTo>
                                  <a:pt x="112" y="8"/>
                                </a:lnTo>
                                <a:lnTo>
                                  <a:pt x="9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4" name="Freeform 49"/>
                        <wps:cNvSpPr>
                          <a:spLocks/>
                        </wps:cNvSpPr>
                        <wps:spPr bwMode="auto">
                          <a:xfrm>
                            <a:off x="0" y="719"/>
                            <a:ext cx="120" cy="210"/>
                          </a:xfrm>
                          <a:custGeom>
                            <a:avLst/>
                            <a:gdLst>
                              <a:gd name="T0" fmla="*/ 120 w 120"/>
                              <a:gd name="T1" fmla="+- 0 749 719"/>
                              <a:gd name="T2" fmla="*/ 749 h 210"/>
                              <a:gd name="T3" fmla="*/ 90 w 120"/>
                              <a:gd name="T4" fmla="+- 0 749 719"/>
                              <a:gd name="T5" fmla="*/ 749 h 210"/>
                              <a:gd name="T6" fmla="*/ 91 w 120"/>
                              <a:gd name="T7" fmla="+- 0 774 719"/>
                              <a:gd name="T8" fmla="*/ 774 h 210"/>
                              <a:gd name="T9" fmla="*/ 120 w 120"/>
                              <a:gd name="T10" fmla="+- 0 774 719"/>
                              <a:gd name="T11" fmla="*/ 774 h 210"/>
                              <a:gd name="T12" fmla="*/ 120 w 120"/>
                              <a:gd name="T13" fmla="+- 0 749 719"/>
                              <a:gd name="T14" fmla="*/ 749 h 210"/>
                            </a:gdLst>
                            <a:ahLst/>
                            <a:cxnLst>
                              <a:cxn ang="0">
                                <a:pos x="T0" y="T2"/>
                              </a:cxn>
                              <a:cxn ang="0">
                                <a:pos x="T3" y="T5"/>
                              </a:cxn>
                              <a:cxn ang="0">
                                <a:pos x="T6" y="T8"/>
                              </a:cxn>
                              <a:cxn ang="0">
                                <a:pos x="T9" y="T11"/>
                              </a:cxn>
                              <a:cxn ang="0">
                                <a:pos x="T12" y="T14"/>
                              </a:cxn>
                            </a:cxnLst>
                            <a:rect l="0" t="0" r="r" b="b"/>
                            <a:pathLst>
                              <a:path w="120" h="210">
                                <a:moveTo>
                                  <a:pt x="120" y="30"/>
                                </a:moveTo>
                                <a:lnTo>
                                  <a:pt x="90" y="30"/>
                                </a:lnTo>
                                <a:lnTo>
                                  <a:pt x="91" y="55"/>
                                </a:lnTo>
                                <a:lnTo>
                                  <a:pt x="120" y="55"/>
                                </a:lnTo>
                                <a:lnTo>
                                  <a:pt x="120"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45" name="Group 50"/>
                      <wpg:cNvGrpSpPr>
                        <a:grpSpLocks/>
                      </wpg:cNvGrpSpPr>
                      <wpg:grpSpPr bwMode="auto">
                        <a:xfrm>
                          <a:off x="1770" y="719"/>
                          <a:ext cx="120" cy="210"/>
                          <a:chOff x="1770" y="719"/>
                          <a:chExt cx="120" cy="210"/>
                        </a:xfrm>
                      </wpg:grpSpPr>
                      <wps:wsp>
                        <wps:cNvPr id="246" name="Freeform 51"/>
                        <wps:cNvSpPr>
                          <a:spLocks/>
                        </wps:cNvSpPr>
                        <wps:spPr bwMode="auto">
                          <a:xfrm>
                            <a:off x="1770" y="719"/>
                            <a:ext cx="120" cy="210"/>
                          </a:xfrm>
                          <a:custGeom>
                            <a:avLst/>
                            <a:gdLst>
                              <a:gd name="T0" fmla="+- 0 1800 1770"/>
                              <a:gd name="T1" fmla="*/ T0 w 120"/>
                              <a:gd name="T2" fmla="+- 0 869 719"/>
                              <a:gd name="T3" fmla="*/ 869 h 210"/>
                              <a:gd name="T4" fmla="+- 0 1770 1770"/>
                              <a:gd name="T5" fmla="*/ T4 w 120"/>
                              <a:gd name="T6" fmla="+- 0 869 719"/>
                              <a:gd name="T7" fmla="*/ 869 h 210"/>
                              <a:gd name="T8" fmla="+- 0 1770 1770"/>
                              <a:gd name="T9" fmla="*/ T8 w 120"/>
                              <a:gd name="T10" fmla="+- 0 902 719"/>
                              <a:gd name="T11" fmla="*/ 902 h 210"/>
                              <a:gd name="T12" fmla="+- 0 1780 1770"/>
                              <a:gd name="T13" fmla="*/ T12 w 120"/>
                              <a:gd name="T14" fmla="+- 0 921 719"/>
                              <a:gd name="T15" fmla="*/ 921 h 210"/>
                              <a:gd name="T16" fmla="+- 0 1800 1770"/>
                              <a:gd name="T17" fmla="*/ T16 w 120"/>
                              <a:gd name="T18" fmla="+- 0 929 719"/>
                              <a:gd name="T19" fmla="*/ 929 h 210"/>
                              <a:gd name="T20" fmla="+- 0 1862 1770"/>
                              <a:gd name="T21" fmla="*/ T20 w 120"/>
                              <a:gd name="T22" fmla="+- 0 929 719"/>
                              <a:gd name="T23" fmla="*/ 929 h 210"/>
                              <a:gd name="T24" fmla="+- 0 1882 1770"/>
                              <a:gd name="T25" fmla="*/ T24 w 120"/>
                              <a:gd name="T26" fmla="+- 0 919 719"/>
                              <a:gd name="T27" fmla="*/ 919 h 210"/>
                              <a:gd name="T28" fmla="+- 0 1890 1770"/>
                              <a:gd name="T29" fmla="*/ T28 w 120"/>
                              <a:gd name="T30" fmla="+- 0 900 719"/>
                              <a:gd name="T31" fmla="*/ 900 h 210"/>
                              <a:gd name="T32" fmla="+- 0 1890 1770"/>
                              <a:gd name="T33" fmla="*/ T32 w 120"/>
                              <a:gd name="T34" fmla="+- 0 899 719"/>
                              <a:gd name="T35" fmla="*/ 899 h 210"/>
                              <a:gd name="T36" fmla="+- 0 1800 1770"/>
                              <a:gd name="T37" fmla="*/ T36 w 120"/>
                              <a:gd name="T38" fmla="+- 0 899 719"/>
                              <a:gd name="T39" fmla="*/ 899 h 210"/>
                              <a:gd name="T40" fmla="+- 0 1800 1770"/>
                              <a:gd name="T41" fmla="*/ T40 w 120"/>
                              <a:gd name="T42" fmla="+- 0 869 719"/>
                              <a:gd name="T43" fmla="*/ 869 h 2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20" h="210">
                                <a:moveTo>
                                  <a:pt x="30" y="150"/>
                                </a:moveTo>
                                <a:lnTo>
                                  <a:pt x="0" y="150"/>
                                </a:lnTo>
                                <a:lnTo>
                                  <a:pt x="0" y="183"/>
                                </a:lnTo>
                                <a:lnTo>
                                  <a:pt x="10" y="202"/>
                                </a:lnTo>
                                <a:lnTo>
                                  <a:pt x="30" y="210"/>
                                </a:lnTo>
                                <a:lnTo>
                                  <a:pt x="92" y="210"/>
                                </a:lnTo>
                                <a:lnTo>
                                  <a:pt x="112" y="200"/>
                                </a:lnTo>
                                <a:lnTo>
                                  <a:pt x="120" y="181"/>
                                </a:lnTo>
                                <a:lnTo>
                                  <a:pt x="120" y="180"/>
                                </a:lnTo>
                                <a:lnTo>
                                  <a:pt x="30" y="180"/>
                                </a:lnTo>
                                <a:lnTo>
                                  <a:pt x="30" y="1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7" name="Freeform 52"/>
                        <wps:cNvSpPr>
                          <a:spLocks/>
                        </wps:cNvSpPr>
                        <wps:spPr bwMode="auto">
                          <a:xfrm>
                            <a:off x="1770" y="719"/>
                            <a:ext cx="120" cy="210"/>
                          </a:xfrm>
                          <a:custGeom>
                            <a:avLst/>
                            <a:gdLst>
                              <a:gd name="T0" fmla="+- 0 1860 1770"/>
                              <a:gd name="T1" fmla="*/ T0 w 120"/>
                              <a:gd name="T2" fmla="+- 0 719 719"/>
                              <a:gd name="T3" fmla="*/ 719 h 210"/>
                              <a:gd name="T4" fmla="+- 0 1797 1770"/>
                              <a:gd name="T5" fmla="*/ T4 w 120"/>
                              <a:gd name="T6" fmla="+- 0 720 719"/>
                              <a:gd name="T7" fmla="*/ 720 h 210"/>
                              <a:gd name="T8" fmla="+- 0 1778 1770"/>
                              <a:gd name="T9" fmla="*/ T8 w 120"/>
                              <a:gd name="T10" fmla="+- 0 730 719"/>
                              <a:gd name="T11" fmla="*/ 730 h 210"/>
                              <a:gd name="T12" fmla="+- 0 1770 1770"/>
                              <a:gd name="T13" fmla="*/ T12 w 120"/>
                              <a:gd name="T14" fmla="+- 0 749 719"/>
                              <a:gd name="T15" fmla="*/ 749 h 210"/>
                              <a:gd name="T16" fmla="+- 0 1771 1770"/>
                              <a:gd name="T17" fmla="*/ T16 w 120"/>
                              <a:gd name="T18" fmla="+- 0 792 719"/>
                              <a:gd name="T19" fmla="*/ 792 h 210"/>
                              <a:gd name="T20" fmla="+- 0 1781 1770"/>
                              <a:gd name="T21" fmla="*/ T20 w 120"/>
                              <a:gd name="T22" fmla="+- 0 807 719"/>
                              <a:gd name="T23" fmla="*/ 807 h 210"/>
                              <a:gd name="T24" fmla="+- 0 1801 1770"/>
                              <a:gd name="T25" fmla="*/ T24 w 120"/>
                              <a:gd name="T26" fmla="+- 0 820 719"/>
                              <a:gd name="T27" fmla="*/ 820 h 210"/>
                              <a:gd name="T28" fmla="+- 0 1848 1770"/>
                              <a:gd name="T29" fmla="*/ T28 w 120"/>
                              <a:gd name="T30" fmla="+- 0 844 719"/>
                              <a:gd name="T31" fmla="*/ 844 h 210"/>
                              <a:gd name="T32" fmla="+- 0 1860 1770"/>
                              <a:gd name="T33" fmla="*/ T32 w 120"/>
                              <a:gd name="T34" fmla="+- 0 851 719"/>
                              <a:gd name="T35" fmla="*/ 851 h 210"/>
                              <a:gd name="T36" fmla="+- 0 1860 1770"/>
                              <a:gd name="T37" fmla="*/ T36 w 120"/>
                              <a:gd name="T38" fmla="+- 0 851 719"/>
                              <a:gd name="T39" fmla="*/ 851 h 210"/>
                              <a:gd name="T40" fmla="+- 0 1860 1770"/>
                              <a:gd name="T41" fmla="*/ T40 w 120"/>
                              <a:gd name="T42" fmla="+- 0 869 719"/>
                              <a:gd name="T43" fmla="*/ 869 h 210"/>
                              <a:gd name="T44" fmla="+- 0 1860 1770"/>
                              <a:gd name="T45" fmla="*/ T44 w 120"/>
                              <a:gd name="T46" fmla="+- 0 899 719"/>
                              <a:gd name="T47" fmla="*/ 899 h 210"/>
                              <a:gd name="T48" fmla="+- 0 1890 1770"/>
                              <a:gd name="T49" fmla="*/ T48 w 120"/>
                              <a:gd name="T50" fmla="+- 0 899 719"/>
                              <a:gd name="T51" fmla="*/ 899 h 210"/>
                              <a:gd name="T52" fmla="+- 0 1890 1770"/>
                              <a:gd name="T53" fmla="*/ T52 w 120"/>
                              <a:gd name="T54" fmla="+- 0 848 719"/>
                              <a:gd name="T55" fmla="*/ 848 h 210"/>
                              <a:gd name="T56" fmla="+- 0 1890 1770"/>
                              <a:gd name="T57" fmla="*/ T56 w 120"/>
                              <a:gd name="T58" fmla="+- 0 836 719"/>
                              <a:gd name="T59" fmla="*/ 836 h 210"/>
                              <a:gd name="T60" fmla="+- 0 1884 1770"/>
                              <a:gd name="T61" fmla="*/ T60 w 120"/>
                              <a:gd name="T62" fmla="+- 0 826 719"/>
                              <a:gd name="T63" fmla="*/ 826 h 210"/>
                              <a:gd name="T64" fmla="+- 0 1870 1770"/>
                              <a:gd name="T65" fmla="*/ T64 w 120"/>
                              <a:gd name="T66" fmla="+- 0 819 719"/>
                              <a:gd name="T67" fmla="*/ 819 h 210"/>
                              <a:gd name="T68" fmla="+- 0 1811 1770"/>
                              <a:gd name="T69" fmla="*/ T68 w 120"/>
                              <a:gd name="T70" fmla="+- 0 790 719"/>
                              <a:gd name="T71" fmla="*/ 790 h 210"/>
                              <a:gd name="T72" fmla="+- 0 1800 1770"/>
                              <a:gd name="T73" fmla="*/ T72 w 120"/>
                              <a:gd name="T74" fmla="+- 0 784 719"/>
                              <a:gd name="T75" fmla="*/ 784 h 210"/>
                              <a:gd name="T76" fmla="+- 0 1800 1770"/>
                              <a:gd name="T77" fmla="*/ T76 w 120"/>
                              <a:gd name="T78" fmla="+- 0 783 719"/>
                              <a:gd name="T79" fmla="*/ 783 h 210"/>
                              <a:gd name="T80" fmla="+- 0 1800 1770"/>
                              <a:gd name="T81" fmla="*/ T80 w 120"/>
                              <a:gd name="T82" fmla="+- 0 749 719"/>
                              <a:gd name="T83" fmla="*/ 749 h 210"/>
                              <a:gd name="T84" fmla="+- 0 1890 1770"/>
                              <a:gd name="T85" fmla="*/ T84 w 120"/>
                              <a:gd name="T86" fmla="+- 0 749 719"/>
                              <a:gd name="T87" fmla="*/ 749 h 210"/>
                              <a:gd name="T88" fmla="+- 0 1890 1770"/>
                              <a:gd name="T89" fmla="*/ T88 w 120"/>
                              <a:gd name="T90" fmla="+- 0 746 719"/>
                              <a:gd name="T91" fmla="*/ 746 h 210"/>
                              <a:gd name="T92" fmla="+- 0 1882 1770"/>
                              <a:gd name="T93" fmla="*/ T92 w 120"/>
                              <a:gd name="T94" fmla="+- 0 727 719"/>
                              <a:gd name="T95" fmla="*/ 727 h 210"/>
                              <a:gd name="T96" fmla="+- 0 1860 1770"/>
                              <a:gd name="T97" fmla="*/ T96 w 120"/>
                              <a:gd name="T98" fmla="+- 0 719 719"/>
                              <a:gd name="T99" fmla="*/ 719 h 2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120" h="210">
                                <a:moveTo>
                                  <a:pt x="90" y="0"/>
                                </a:moveTo>
                                <a:lnTo>
                                  <a:pt x="27" y="1"/>
                                </a:lnTo>
                                <a:lnTo>
                                  <a:pt x="8" y="11"/>
                                </a:lnTo>
                                <a:lnTo>
                                  <a:pt x="0" y="30"/>
                                </a:lnTo>
                                <a:lnTo>
                                  <a:pt x="1" y="73"/>
                                </a:lnTo>
                                <a:lnTo>
                                  <a:pt x="11" y="88"/>
                                </a:lnTo>
                                <a:lnTo>
                                  <a:pt x="31" y="101"/>
                                </a:lnTo>
                                <a:lnTo>
                                  <a:pt x="78" y="125"/>
                                </a:lnTo>
                                <a:lnTo>
                                  <a:pt x="90" y="132"/>
                                </a:lnTo>
                                <a:lnTo>
                                  <a:pt x="90" y="150"/>
                                </a:lnTo>
                                <a:lnTo>
                                  <a:pt x="90" y="180"/>
                                </a:lnTo>
                                <a:lnTo>
                                  <a:pt x="120" y="180"/>
                                </a:lnTo>
                                <a:lnTo>
                                  <a:pt x="120" y="129"/>
                                </a:lnTo>
                                <a:lnTo>
                                  <a:pt x="120" y="117"/>
                                </a:lnTo>
                                <a:lnTo>
                                  <a:pt x="114" y="107"/>
                                </a:lnTo>
                                <a:lnTo>
                                  <a:pt x="100" y="100"/>
                                </a:lnTo>
                                <a:lnTo>
                                  <a:pt x="41" y="71"/>
                                </a:lnTo>
                                <a:lnTo>
                                  <a:pt x="30" y="65"/>
                                </a:lnTo>
                                <a:lnTo>
                                  <a:pt x="30" y="64"/>
                                </a:lnTo>
                                <a:lnTo>
                                  <a:pt x="30" y="30"/>
                                </a:lnTo>
                                <a:lnTo>
                                  <a:pt x="120" y="30"/>
                                </a:lnTo>
                                <a:lnTo>
                                  <a:pt x="120" y="27"/>
                                </a:lnTo>
                                <a:lnTo>
                                  <a:pt x="112" y="8"/>
                                </a:lnTo>
                                <a:lnTo>
                                  <a:pt x="9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8" name="Freeform 53"/>
                        <wps:cNvSpPr>
                          <a:spLocks/>
                        </wps:cNvSpPr>
                        <wps:spPr bwMode="auto">
                          <a:xfrm>
                            <a:off x="1770" y="719"/>
                            <a:ext cx="120" cy="210"/>
                          </a:xfrm>
                          <a:custGeom>
                            <a:avLst/>
                            <a:gdLst>
                              <a:gd name="T0" fmla="+- 0 1890 1770"/>
                              <a:gd name="T1" fmla="*/ T0 w 120"/>
                              <a:gd name="T2" fmla="+- 0 749 719"/>
                              <a:gd name="T3" fmla="*/ 749 h 210"/>
                              <a:gd name="T4" fmla="+- 0 1860 1770"/>
                              <a:gd name="T5" fmla="*/ T4 w 120"/>
                              <a:gd name="T6" fmla="+- 0 749 719"/>
                              <a:gd name="T7" fmla="*/ 749 h 210"/>
                              <a:gd name="T8" fmla="+- 0 1860 1770"/>
                              <a:gd name="T9" fmla="*/ T8 w 120"/>
                              <a:gd name="T10" fmla="+- 0 774 719"/>
                              <a:gd name="T11" fmla="*/ 774 h 210"/>
                              <a:gd name="T12" fmla="+- 0 1890 1770"/>
                              <a:gd name="T13" fmla="*/ T12 w 120"/>
                              <a:gd name="T14" fmla="+- 0 774 719"/>
                              <a:gd name="T15" fmla="*/ 774 h 210"/>
                              <a:gd name="T16" fmla="+- 0 1890 1770"/>
                              <a:gd name="T17" fmla="*/ T16 w 120"/>
                              <a:gd name="T18" fmla="+- 0 749 719"/>
                              <a:gd name="T19" fmla="*/ 749 h 210"/>
                            </a:gdLst>
                            <a:ahLst/>
                            <a:cxnLst>
                              <a:cxn ang="0">
                                <a:pos x="T1" y="T3"/>
                              </a:cxn>
                              <a:cxn ang="0">
                                <a:pos x="T5" y="T7"/>
                              </a:cxn>
                              <a:cxn ang="0">
                                <a:pos x="T9" y="T11"/>
                              </a:cxn>
                              <a:cxn ang="0">
                                <a:pos x="T13" y="T15"/>
                              </a:cxn>
                              <a:cxn ang="0">
                                <a:pos x="T17" y="T19"/>
                              </a:cxn>
                            </a:cxnLst>
                            <a:rect l="0" t="0" r="r" b="b"/>
                            <a:pathLst>
                              <a:path w="120" h="210">
                                <a:moveTo>
                                  <a:pt x="120" y="30"/>
                                </a:moveTo>
                                <a:lnTo>
                                  <a:pt x="90" y="30"/>
                                </a:lnTo>
                                <a:lnTo>
                                  <a:pt x="90" y="55"/>
                                </a:lnTo>
                                <a:lnTo>
                                  <a:pt x="120" y="55"/>
                                </a:lnTo>
                                <a:lnTo>
                                  <a:pt x="120"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xmlns:a="http://schemas.openxmlformats.org/drawingml/2006/main" xmlns:a14="http://schemas.microsoft.com/office/drawing/2010/main" xmlns:w16du="http://schemas.microsoft.com/office/word/2023/wordml/word16du">
          <w:pict>
            <v:group id="Group 195" style="width:94.75pt;height:47.3pt;mso-position-horizontal-relative:char;mso-position-vertical-relative:line" coordsize="1895,946" o:spid="_x0000_s1026" w14:anchorId="1B3757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">
              <v:group id="Group 2" style="position:absolute;width:1890;height:672" coordsize="1890,672"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Freeform 3" style="position:absolute;width:1890;height:672;visibility:visible;mso-wrap-style:square;v-text-anchor:top" coordsize="1890,672" o:spid="_x0000_s1028" fillcolor="#d91e2a" stroked="f" path="m999,l927,9r-23,5l840,23r-20,4l801,30r-19,5l763,38r-18,4l727,45r-17,5l693,53r-33,9l568,86,457,122,350,162r-66,30l222,224r-55,33l96,308,44,360,12,411,,464r1,18l37,545r57,48l147,621r60,23l250,654r22,6l318,669r24,3l326,668r-19,-8l249,635,206,579r4,-18l221,543r29,-22l276,501r24,-15l321,473r17,-9l352,456r10,-4l368,449r875,l1247,435r-1,-6l709,429r-69,-3l571,420r-14,-1l539,416r-19,-5l498,408,432,390,362,356,324,308r4,-24l361,222r56,-46l472,146r84,-38l642,77r29,-8l700,60,758,45,908,15r30,-4l969,5,9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">
                  <v:path arrowok="t" o:connecttype="custom" o:connectlocs="927,9;840,23;801,30;763,38;727,45;693,53;568,86;350,162;222,224;96,308;12,411;1,482;94,593;207,644;272,660;342,672;307,660;206,579;221,543;276,501;321,473;352,456;368,449;1247,435;709,429;571,420;539,416;498,408;362,356;328,284;417,176;556,108;671,69;758,45;938,11;999,0" o:connectangles="0,0,0,0,0,0,0,0,0,0,0,0,0,0,0,0,0,0,0,0,0,0,0,0,0,0,0,0,0,0,0,0,0,0,0,0"/>
                </v:shape>
                <v:shape id="Freeform 4" style="position:absolute;width:1890;height:672;visibility:visible;mso-wrap-style:square;v-text-anchor:top" coordsize="1890,672" o:spid="_x0000_s1029" fillcolor="#d91e2a" stroked="f" path="m1243,449r-875,l526,485r-28,21l485,519r-3,18l498,557r61,34l626,606r72,9l735,617r76,-3l924,602r71,-15l1060,569r57,-21l1182,512r48,-39l1241,455r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">
                  <v:path arrowok="t" o:connecttype="custom" o:connectlocs="1243,449;368,449;526,485;498,506;485,519;482,537;498,557;559,591;626,606;698,615;735,617;811,614;924,602;995,587;1060,569;1117,548;1182,512;1230,473;1241,455;1243,449" o:connectangles="0,0,0,0,0,0,0,0,0,0,0,0,0,0,0,0,0,0,0,0"/>
                </v:shape>
                <v:shape id="Freeform 5" style="position:absolute;width:1890;height:672;visibility:visible;mso-wrap-style:square;v-text-anchor:top" coordsize="1890,672" o:spid="_x0000_s1030" fillcolor="#d91e2a" stroked="f" path="m1885,246r-691,l1296,251r34,3l1397,263r67,12l1525,294r55,30l1612,387r-3,17l1562,467r-50,36l1457,534r-39,17l1399,560r-38,15l1343,581r-17,6l1310,593r67,-21l1398,566r21,-8l1439,552r19,-7l1478,539r77,-30l1613,482r20,-11l1654,461r21,-12l1697,435r38,-22l1799,365r43,-44l1882,255r3,-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">
                  <v:path arrowok="t" o:connecttype="custom" o:connectlocs="1885,246;1194,246;1296,251;1330,254;1397,263;1464,275;1525,294;1580,324;1612,387;1609,404;1562,467;1512,503;1457,534;1418,551;1399,560;1361,575;1343,581;1326,587;1310,593;1377,572;1398,566;1419,558;1439,552;1458,545;1478,539;1555,509;1613,482;1633,471;1654,461;1675,449;1697,435;1735,413;1799,365;1842,321;1882,255;1885,246" o:connectangles="0,0,0,0,0,0,0,0,0,0,0,0,0,0,0,0,0,0,0,0,0,0,0,0,0,0,0,0,0,0,0,0,0,0,0,0"/>
                </v:shape>
                <v:shape id="Freeform 6" style="position:absolute;width:1890;height:672;visibility:visible;mso-wrap-style:square;v-text-anchor:top" coordsize="1890,672" o:spid="_x0000_s1031" fillcolor="#d91e2a" stroked="f" path="m1211,47r-64,l1083,53r-63,9l959,77,900,95r-56,22l776,155r-51,39l696,246r1,20l754,324r61,23l891,357r19,l929,359r43,l1013,362r33,1l1073,366r21,2l1112,371r14,3l1137,378r11,3l1073,404r-25,3l1022,411,906,423r-129,6l1246,429r-40,-58l1129,341r-20,-3l1088,333r-21,-3l1025,327r-19,l987,326r-70,-3l845,315,778,293r-10,-6l878,269,985,255r70,-6l1125,246r760,l1887,237r2,-12l1566,225,1393,200r54,-36l1459,132r-12,-19l1339,62,1275,51r-31,-3l1211,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">
                  <v:path arrowok="t" o:connecttype="custom" o:connectlocs="1211,47;1147,47;1083,53;1020,62;959,77;900,95;844,117;776,155;725,194;696,246;697,266;754,324;815,347;891,357;910,357;929,359;972,359;1013,362;1046,363;1073,366;1094,368;1112,371;1126,374;1137,378;1148,381;1073,404;1048,407;1022,411;906,423;777,429;1246,429;1206,371;1129,341;1109,338;1088,333;1067,330;1025,327;1006,327;987,326;917,323;845,315;778,293;768,287;878,269;985,255;1055,249;1125,246;1885,246;1887,237;1889,225;1566,225;1393,200;1447,164;1459,132;1447,113;1339,62;1275,51;1244,48;1211,47" o:connectangles="0,0,0,0,0,0,0,0,0,0,0,0,0,0,0,0,0,0,0,0,0,0,0,0,0,0,0,0,0,0,0,0,0,0,0,0,0,0,0,0,0,0,0,0,0,0,0,0,0,0,0,0,0,0,0,0,0,0,0"/>
                </v:shape>
                <v:shape id="Freeform 7" style="position:absolute;width:1890;height:672;visibility:visible;mso-wrap-style:square;v-text-anchor:top" coordsize="1890,672" o:spid="_x0000_s1032" fillcolor="#d91e2a" stroked="f" path="m1653,24r63,41l1738,108r-1,14l1703,171r-56,29l1606,212r-20,7l1566,225r323,l1890,219r,-18l1853,132,1792,81,1725,48r-21,-9l1686,33r-16,-4l1658,26r-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">
                  <v:path arrowok="t" o:connecttype="custom" o:connectlocs="1653,24;1716,65;1738,108;1737,122;1703,171;1647,200;1606,212;1586,219;1566,225;1889,225;1890,219;1890,201;1853,132;1792,81;1725,48;1704,39;1686,33;1670,29;1658,26;1653,24" o:connectangles="0,0,0,0,0,0,0,0,0,0,0,0,0,0,0,0,0,0,0,0"/>
                </v:shape>
                <v:shape id="Freeform 8" style="position:absolute;width:1890;height:672;visibility:visible;mso-wrap-style:square;v-text-anchor:top" coordsize="1890,672" o:spid="_x0000_s1033" fillcolor="#d91e2a" stroked="f" path="m1648,23r3,1l1653,24r-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">
                  <v:path arrowok="t" o:connecttype="custom" o:connectlocs="1648,23;1651,24;1653,24;1648,23" o:connectangles="0,0,0,0"/>
                </v:shape>
              </v:group>
              <v:group id="Group 9" style="position:absolute;left:1815;top:6;width:75;height:68" coordsize="75,68" coordorigin="1815,6" o:spid="_x0000_s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shape id="Freeform 10" style="position:absolute;left:1815;top:6;width:75;height:68;visibility:visible;mso-wrap-style:square;v-text-anchor:top" coordsize="75,68" o:spid="_x0000_s1035" filled="f" strokeweight=".45pt" path="m75,33l69,54,52,68,25,65,8,54,,38,6,15,20,,48,1r18,9l74,25r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">
                  <v:path arrowok="t" o:connecttype="custom" o:connectlocs="75,39;69,60;52,74;25,71;8,60;0,44;6,21;20,6;48,7;66,16;74,31;75,39" o:connectangles="0,0,0,0,0,0,0,0,0,0,0,0"/>
                </v:shape>
              </v:group>
              <v:group id="Group 11" style="position:absolute;left:1835;top:17;width:38;height:44" coordsize="38,44" coordorigin="1835,17" o:spid="_x0000_s1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">
                <v:shape id="Freeform 12" style="position:absolute;left:1835;top:17;width:38;height:44;visibility:visible;mso-wrap-style:square;v-text-anchor:top" coordsize="38,44" o:spid="_x0000_s1037" fillcolor="black" stroked="f" path="m23,l,,,44r6,l6,24r17,l22,24r4,-1l29,22r3,-3l6,19,6,5r26,l31,3,30,2,26,,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">
                  <v:path arrowok="t" o:connecttype="custom" o:connectlocs="23,17;0,17;0,61;6,61;6,41;23,41;22,41;26,40;29,39;32,36;6,36;6,22;32,22;31,20;30,19;26,17;23,17" o:connectangles="0,0,0,0,0,0,0,0,0,0,0,0,0,0,0,0,0"/>
                </v:shape>
                <v:shape id="Freeform 13" style="position:absolute;left:1835;top:17;width:38;height:44;visibility:visible;mso-wrap-style:square;v-text-anchor:top" coordsize="38,44" o:spid="_x0000_s1038" fillcolor="black" stroked="f" path="m23,24r-9,l16,25,31,44r7,l24,25,23,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">
                  <v:path arrowok="t" o:connecttype="custom" o:connectlocs="23,41;14,41;16,42;16,42;31,61;38,61;24,42;23,41" o:connectangles="0,0,0,0,0,0,0,0"/>
                </v:shape>
                <v:shape id="Freeform 14" style="position:absolute;left:1835;top:17;width:38;height:44;visibility:visible;mso-wrap-style:square;v-text-anchor:top" coordsize="38,44" o:spid="_x0000_s1039" fillcolor="black" stroked="f" path="m32,5r-9,l25,5r3,3l29,10r,3l21,19r11,l33,18r1,-3l34,10r,-3l3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">
                  <v:path arrowok="t" o:connecttype="custom" o:connectlocs="32,22;23,22;25,22;28,25;29,27;29,30;21,36;32,36;33,35;34,32;34,27;34,24;32,22" o:connectangles="0,0,0,0,0,0,0,0,0,0,0,0,0"/>
                </v:shape>
              </v:group>
              <v:group id="Group 15" style="position:absolute;left:210;top:719;width:2;height:210" coordsize="2,210" coordorigin="210,719" o:spid="_x0000_s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shape id="Freeform 16" style="position:absolute;left:210;top:719;width:2;height:210;visibility:visible;mso-wrap-style:square;v-text-anchor:top" coordsize="2,210" o:spid="_x0000_s1041" filled="f" strokeweight="1.6pt" path="m,l,2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">
                  <v:path arrowok="t" o:connecttype="custom" o:connectlocs="0,719;0,929" o:connectangles="0,0"/>
                </v:shape>
              </v:group>
              <v:group id="Group 17" style="position:absolute;left:300;top:914;width:105;height:2" coordsize="105,2" coordorigin="300,914" o:spid="_x0000_s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">
                <v:shape id="Freeform 18" style="position:absolute;left:300;top:914;width:105;height:2;visibility:visible;mso-wrap-style:square;v-text-anchor:top" coordsize="105,2" o:spid="_x0000_s1043" filled="f" strokeweight="1.6pt" path="m,l1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">
                  <v:path arrowok="t" o:connecttype="custom" o:connectlocs="0,0;105,0" o:connectangles="0,0"/>
                </v:shape>
              </v:group>
              <v:group id="Group 19" style="position:absolute;left:315;top:719;width:2;height:180" coordsize="2,180" coordorigin="315,719" o:spid="_x0000_s1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shape id="Freeform 20" style="position:absolute;left:315;top:719;width:2;height:180;visibility:visible;mso-wrap-style:square;v-text-anchor:top" coordsize="2,180" o:spid="_x0000_s1045" filled="f" strokeweight="1.6pt" path="m,l,1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">
                  <v:path arrowok="t" o:connecttype="custom" o:connectlocs="0,719;0,899" o:connectangles="0,0"/>
                </v:shape>
              </v:group>
              <v:group id="Group 21" style="position:absolute;left:465;top:719;width:2;height:210" coordsize="2,210" coordorigin="465,719" o:spid="_x0000_s1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shape id="Freeform 22" style="position:absolute;left:465;top:719;width:2;height:210;visibility:visible;mso-wrap-style:square;v-text-anchor:top" coordsize="2,210" o:spid="_x0000_s1047" filled="f" strokeweight="1.6pt" path="m,l,2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">
                  <v:path arrowok="t" o:connecttype="custom" o:connectlocs="0,719;0,929" o:connectangles="0,0"/>
                </v:shape>
              </v:group>
              <v:group id="Group 23" style="position:absolute;left:555;top:719;width:120;height:210" coordsize="120,210" coordorigin="555,719" o:spid="_x0000_s1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shape id="Freeform 24" style="position:absolute;left:555;top:719;width:120;height:210;visibility:visible;mso-wrap-style:square;v-text-anchor:top" coordsize="120,210" o:spid="_x0000_s1049" fillcolor="black" stroked="f" path="m30,l10,9,,28,,181r8,19l28,210r62,l110,202r10,-19l120,180r-90,l30,30r90,l111,11,93,1,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">
                  <v:path arrowok="t" o:connecttype="custom" o:connectlocs="30,719;10,728;0,747;0,900;8,919;28,929;90,929;110,921;120,902;120,899;30,899;30,749;120,749;111,730;93,720;30,719" o:connectangles="0,0,0,0,0,0,0,0,0,0,0,0,0,0,0,0"/>
                </v:shape>
                <v:shape id="Freeform 25" style="position:absolute;left:555;top:719;width:120;height:210;visibility:visible;mso-wrap-style:square;v-text-anchor:top" coordsize="120,210" o:spid="_x0000_s1050" fillcolor="black" stroked="f" path="m120,150r-30,l90,180r30,l120,1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">
                  <v:path arrowok="t" o:connecttype="custom" o:connectlocs="120,869;90,869;90,899;120,899;120,869" o:connectangles="0,0,0,0,0"/>
                </v:shape>
                <v:shape id="Freeform 26" style="position:absolute;left:555;top:719;width:120;height:210;visibility:visible;mso-wrap-style:square;v-text-anchor:top" coordsize="120,210" o:spid="_x0000_s1051" fillcolor="black" stroked="f" path="m120,30r-30,l90,55r30,l12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">
                  <v:path arrowok="t" o:connecttype="custom" o:connectlocs="120,749;90,749;90,774;120,774;120,749" o:connectangles="0,0,0,0,0"/>
                </v:shape>
              </v:group>
              <v:group id="Group 27" style="position:absolute;left:915;top:719;width:120;height:210" coordsize="120,210" coordorigin="915,719" o:spid="_x0000_s1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">
                <v:shape id="Freeform 28" style="position:absolute;left:915;top:719;width:120;height:210;visibility:visible;mso-wrap-style:square;v-text-anchor:top" coordsize="120,210" o:spid="_x0000_s1053" fillcolor="black" stroked="f" path="m30,l,,,210r30,l30,75r33,l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">
                  <v:path arrowok="t" o:connecttype="custom" o:connectlocs="30,719;0,719;0,929;30,929;30,794;63,794;30,719" o:connectangles="0,0,0,0,0,0,0"/>
                </v:shape>
                <v:shape id="Freeform 29" style="position:absolute;left:915;top:719;width:120;height:210;visibility:visible;mso-wrap-style:square;v-text-anchor:top" coordsize="120,210" o:spid="_x0000_s1054" fillcolor="black" stroked="f" path="m63,75r-33,l90,210r30,l120,135r-30,l63,7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">
                  <v:path arrowok="t" o:connecttype="custom" o:connectlocs="63,794;30,794;90,929;120,929;120,854;90,854;63,794" o:connectangles="0,0,0,0,0,0,0"/>
                </v:shape>
                <v:shape id="Freeform 30" style="position:absolute;left:915;top:719;width:120;height:210;visibility:visible;mso-wrap-style:square;v-text-anchor:top" coordsize="120,210" o:spid="_x0000_s1055" fillcolor="black" stroked="f" path="m120,l90,r,135l120,135,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">
                  <v:path arrowok="t" o:connecttype="custom" o:connectlocs="120,719;90,719;90,854;120,854;120,719" o:connectangles="0,0,0,0,0"/>
                </v:shape>
              </v:group>
              <v:group id="Group 31" style="position:absolute;left:1260;top:914;width:105;height:2" coordsize="105,2" coordorigin="1260,914" o:spid="_x0000_s1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">
                <v:shape id="Freeform 32" style="position:absolute;left:1260;top:914;width:105;height:2;visibility:visible;mso-wrap-style:square;v-text-anchor:top" coordsize="105,2" o:spid="_x0000_s1057" filled="f" strokeweight="1.6pt" path="m,l1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">
                  <v:path arrowok="t" o:connecttype="custom" o:connectlocs="0,0;105,0" o:connectangles="0,0"/>
                </v:shape>
              </v:group>
              <v:group id="Group 33" style="position:absolute;left:1275;top:719;width:2;height:180" coordsize="2,180" coordorigin="1275,719" o:spid="_x0000_s1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shape id="Freeform 34" style="position:absolute;left:1275;top:719;width:2;height:180;visibility:visible;mso-wrap-style:square;v-text-anchor:top" coordsize="2,180" o:spid="_x0000_s1059" filled="f" strokeweight="1.6pt" path="m,l,1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">
                  <v:path arrowok="t" o:connecttype="custom" o:connectlocs="0,719;0,899" o:connectangles="0,0"/>
                </v:shape>
              </v:group>
              <v:group id="Group 35" style="position:absolute;left:735;top:719;width:120;height:210" coordsize="120,210" coordorigin="735,719" o:spid="_x0000_s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">
                <v:shape id="Freeform 36" style="position:absolute;left:735;top:719;width:120;height:210;visibility:visible;mso-wrap-style:square;v-text-anchor:top" coordsize="120,210" o:spid="_x0000_s1061" fillcolor="black" stroked="f" path="m30,l10,9,,28,,181r8,19l28,210r62,l110,202r10,-19l120,180r-90,l30,30r90,l112,11,93,1,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">
                  <v:path arrowok="t" o:connecttype="custom" o:connectlocs="30,719;10,728;0,747;0,900;8,919;28,929;90,929;110,921;120,902;120,899;30,899;30,749;120,749;112,730;93,720;30,719" o:connectangles="0,0,0,0,0,0,0,0,0,0,0,0,0,0,0,0"/>
                </v:shape>
                <v:shape id="Freeform 37" style="position:absolute;left:735;top:719;width:120;height:210;visibility:visible;mso-wrap-style:square;v-text-anchor:top" coordsize="120,210" o:spid="_x0000_s1062" fillcolor="black" stroked="f" path="m120,30r-30,l90,180r30,l12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">
                  <v:path arrowok="t" o:connecttype="custom" o:connectlocs="120,749;90,749;90,899;120,899;120,749" o:connectangles="0,0,0,0,0"/>
                </v:shape>
              </v:group>
              <v:group id="Group 38" style="position:absolute;left:1403;top:719;width:150;height:210" coordsize="150,210" coordorigin="1403,719" o:spid="_x0000_s1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">
                <v:shape id="Freeform 39" style="position:absolute;left:1403;top:719;width:150;height:210;visibility:visible;mso-wrap-style:square;v-text-anchor:top" coordsize="150,210" o:spid="_x0000_s1064" fillcolor="black" stroked="f" path="m90,l60,,,210r30,l43,165r94,l128,135r-30,l52,135,75,50r29,l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">
                  <v:path arrowok="t" o:connecttype="custom" o:connectlocs="90,719;60,719;0,929;30,929;43,884;137,884;128,854;98,854;52,854;75,769;104,769;90,719" o:connectangles="0,0,0,0,0,0,0,0,0,0,0,0"/>
                </v:shape>
                <v:shape id="Freeform 40" style="position:absolute;left:1403;top:719;width:150;height:210;visibility:visible;mso-wrap-style:square;v-text-anchor:top" coordsize="150,210" o:spid="_x0000_s1065" fillcolor="black" stroked="f" path="m137,165r-31,l118,210r32,l137,1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">
                  <v:path arrowok="t" o:connecttype="custom" o:connectlocs="137,884;106,884;118,929;150,929;137,884" o:connectangles="0,0,0,0,0"/>
                </v:shape>
                <v:shape id="Freeform 41" style="position:absolute;left:1403;top:719;width:150;height:210;visibility:visible;mso-wrap-style:square;v-text-anchor:top" coordsize="150,210" o:spid="_x0000_s1066" fillcolor="black" stroked="f" path="m104,50r-29,l98,135r30,l104,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">
                  <v:path arrowok="t" o:connecttype="custom" o:connectlocs="104,769;75,769;98,854;128,854;104,769" o:connectangles="0,0,0,0,0"/>
                </v:shape>
              </v:group>
              <v:group id="Group 42" style="position:absolute;left:1605;top:719;width:120;height:210" coordsize="120,210" coordorigin="1605,719" o:spid="_x0000_s1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shape id="Freeform 43" style="position:absolute;left:1605;top:719;width:120;height:210;visibility:visible;mso-wrap-style:square;v-text-anchor:top" coordsize="120,210" o:spid="_x0000_s1068" fillcolor="black" stroked="f" path="m,l,210r90,l110,202r10,-19l120,180r-90,l30,120r83,l98,105,113,90r-83,l30,30r90,l112,11,9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">
                  <v:path arrowok="t" o:connecttype="custom" o:connectlocs="0,719;0,929;90,929;110,921;120,902;120,899;30,899;30,839;113,839;98,824;113,809;30,809;30,749;120,749;112,730;93,720;0,719" o:connectangles="0,0,0,0,0,0,0,0,0,0,0,0,0,0,0,0,0"/>
                </v:shape>
                <v:shape id="Freeform 44" style="position:absolute;left:1605;top:719;width:120;height:210;visibility:visible;mso-wrap-style:square;v-text-anchor:top" coordsize="120,210" o:spid="_x0000_s1069" fillcolor="black" stroked="f" path="m113,120r-23,l90,180r30,l120,128r-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">
                  <v:path arrowok="t" o:connecttype="custom" o:connectlocs="113,839;90,839;90,899;120,899;120,847;113,839" o:connectangles="0,0,0,0,0,0"/>
                </v:shape>
                <v:shape id="Freeform 45" style="position:absolute;left:1605;top:719;width:120;height:210;visibility:visible;mso-wrap-style:square;v-text-anchor:top" coordsize="120,210" o:spid="_x0000_s1070" fillcolor="black" stroked="f" path="m120,30r-30,l90,90r23,l120,83r,-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">
                  <v:path arrowok="t" o:connecttype="custom" o:connectlocs="120,749;90,749;90,809;113,809;120,802;120,749" o:connectangles="0,0,0,0,0,0"/>
                </v:shape>
              </v:group>
              <v:group id="Group 46" style="position:absolute;top:719;width:120;height:210" coordsize="120,210" coordorigin=",719" o:spid="_x0000_s1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">
                <v:shape id="Freeform 47" style="position:absolute;top:719;width:120;height:210;visibility:visible;mso-wrap-style:square;v-text-anchor:top" coordsize="120,210" o:spid="_x0000_s1072" fillcolor="black" stroked="f" path="m30,150l,150r,33l10,202r20,8l92,210r20,-10l120,181r,-1l30,180r,-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">
                  <v:path arrowok="t" o:connecttype="custom" o:connectlocs="30,869;0,869;0,902;10,921;30,929;92,929;112,919;120,900;120,899;30,899;30,869" o:connectangles="0,0,0,0,0,0,0,0,0,0,0"/>
                </v:shape>
                <v:shape id="Freeform 48" style="position:absolute;top:719;width:120;height:210;visibility:visible;mso-wrap-style:square;v-text-anchor:top" coordsize="120,210" o:spid="_x0000_s1073" fillcolor="black" stroked="f" path="m90,l27,1,8,11,,30,1,73,11,88r20,13l78,125r12,7l90,150r,30l120,180r,-51l120,117r-6,-10l100,100,41,71,30,65r,-1l30,30r90,l120,27,112,8,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">
                  <v:path arrowok="t" o:connecttype="custom" o:connectlocs="90,719;27,720;8,730;0,749;1,792;11,807;31,820;78,844;90,851;90,851;90,869;90,899;120,899;120,848;120,836;114,826;100,819;41,790;30,784;30,783;30,749;120,749;120,746;112,727;90,719" o:connectangles="0,0,0,0,0,0,0,0,0,0,0,0,0,0,0,0,0,0,0,0,0,0,0,0,0"/>
                </v:shape>
                <v:shape id="Freeform 49" style="position:absolute;top:719;width:120;height:210;visibility:visible;mso-wrap-style:square;v-text-anchor:top" coordsize="120,210" o:spid="_x0000_s1074" fillcolor="black" stroked="f" path="m120,30r-30,l91,55r29,l12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">
                  <v:path arrowok="t" o:connecttype="custom" o:connectlocs="120,749;90,749;91,774;120,774;120,749" o:connectangles="0,0,0,0,0"/>
                </v:shape>
              </v:group>
              <v:group id="Group 50" style="position:absolute;left:1770;top:719;width:120;height:210" coordsize="120,210" coordorigin="1770,719" o:spid="_x0000_s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4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8pPB7JhwBuf4BAAD//wMAUEsBAi0AFAAGAAgAAAAhANvh9svuAAAAhQEAABMAAAAAAAAA&#10;AAAAAAAAAAAAAFtDb250ZW50X1R5cGVzXS54bWxQSwECLQAUAAYACAAAACEAWvQsW78AAAAVAQAA&#10;CwAAAAAAAAAAAAAAAAAfAQAAX3JlbHMvLnJlbHNQSwECLQAUAAYACAAAACEAFvzheMYAAADcAAAA&#10;DwAAAAAAAAAAAAAAAAAHAgAAZHJzL2Rvd25yZXYueG1sUEsFBgAAAAADAAMAtwAAAPoCAAAAAA==&#10;">
                <v:shape id="Freeform 51" style="position:absolute;left:1770;top:719;width:120;height:210;visibility:visible;mso-wrap-style:square;v-text-anchor:top" coordsize="120,210" o:spid="_x0000_s1076" fillcolor="black" stroked="f" path="m30,150l,150r,33l10,202r20,8l92,210r20,-10l120,181r,-1l30,180r,-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">
                  <v:path arrowok="t" o:connecttype="custom" o:connectlocs="30,869;0,869;0,902;10,921;30,929;92,929;112,919;120,900;120,899;30,899;30,869" o:connectangles="0,0,0,0,0,0,0,0,0,0,0"/>
                </v:shape>
                <v:shape id="Freeform 52" style="position:absolute;left:1770;top:719;width:120;height:210;visibility:visible;mso-wrap-style:square;v-text-anchor:top" coordsize="120,210" o:spid="_x0000_s1077" fillcolor="black" stroked="f" path="m90,l27,1,8,11,,30,1,73,11,88r20,13l78,125r12,7l90,150r,30l120,180r,-51l120,117r-6,-10l100,100,41,71,30,65r,-1l30,30r90,l120,27,112,8,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">
                  <v:path arrowok="t" o:connecttype="custom" o:connectlocs="90,719;27,720;8,730;0,749;1,792;11,807;31,820;78,844;90,851;90,851;90,869;90,899;120,899;120,848;120,836;114,826;100,819;41,790;30,784;30,783;30,749;120,749;120,746;112,727;90,719" o:connectangles="0,0,0,0,0,0,0,0,0,0,0,0,0,0,0,0,0,0,0,0,0,0,0,0,0"/>
                </v:shape>
                <v:shape id="Freeform 53" style="position:absolute;left:1770;top:719;width:120;height:210;visibility:visible;mso-wrap-style:square;v-text-anchor:top" coordsize="120,210" o:spid="_x0000_s1078" fillcolor="black" stroked="f" path="m120,30r-30,l90,55r30,l12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">
                  <v:path arrowok="t" o:connecttype="custom" o:connectlocs="120,749;90,749;90,774;120,774;120,749" o:connectangles="0,0,0,0,0"/>
                </v:shape>
              </v:group>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195DB" w14:textId="77777777" w:rsidR="007F1671" w:rsidRDefault="007F1671" w:rsidP="003259D9">
    <w:pPr>
      <w:pStyle w:val="Header"/>
    </w:pPr>
    <w:r>
      <w:tab/>
    </w:r>
  </w:p>
  <w:p w14:paraId="0E6E958E" w14:textId="19FB9E74" w:rsidR="007F1671" w:rsidRDefault="007F1671" w:rsidP="002270D4">
    <w:pPr>
      <w:pStyle w:val="HeaderTopic"/>
    </w:pPr>
    <w:r>
      <w:tab/>
    </w:r>
    <w:r>
      <w:rPr>
        <w:noProof/>
      </w:rPr>
      <w:fldChar w:fldCharType="begin"/>
    </w:r>
    <w:r>
      <w:rPr>
        <w:noProof/>
      </w:rPr>
      <w:instrText xml:space="preserve"> STYLEREF  "Heading 1"  \* MERGEFORMAT </w:instrText>
    </w:r>
    <w:r>
      <w:rPr>
        <w:noProof/>
      </w:rPr>
      <w:fldChar w:fldCharType="separate"/>
    </w:r>
    <w:r w:rsidR="00C84952">
      <w:rPr>
        <w:noProof/>
      </w:rPr>
      <w:t>Using This Release</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B862DAE"/>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1682C032"/>
    <w:lvl w:ilvl="0">
      <w:start w:val="1"/>
      <w:numFmt w:val="decimal"/>
      <w:pStyle w:val="ListNumber2"/>
      <w:lvlText w:val="%1."/>
      <w:lvlJc w:val="left"/>
      <w:pPr>
        <w:tabs>
          <w:tab w:val="num" w:pos="720"/>
        </w:tabs>
        <w:ind w:left="720" w:hanging="360"/>
      </w:pPr>
    </w:lvl>
  </w:abstractNum>
  <w:abstractNum w:abstractNumId="2" w15:restartNumberingAfterBreak="0">
    <w:nsid w:val="FFFFFF83"/>
    <w:multiLevelType w:val="singleLevel"/>
    <w:tmpl w:val="E160D884"/>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FFFFFF88"/>
    <w:multiLevelType w:val="singleLevel"/>
    <w:tmpl w:val="609A80A8"/>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38A942E"/>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0265634"/>
    <w:multiLevelType w:val="multilevel"/>
    <w:tmpl w:val="0192BBB8"/>
    <w:numStyleLink w:val="HeadingsList"/>
  </w:abstractNum>
  <w:abstractNum w:abstractNumId="6" w15:restartNumberingAfterBreak="0">
    <w:nsid w:val="251551A4"/>
    <w:multiLevelType w:val="hybridMultilevel"/>
    <w:tmpl w:val="9AFADC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F06249"/>
    <w:multiLevelType w:val="multilevel"/>
    <w:tmpl w:val="0192BBB8"/>
    <w:styleLink w:val="HeadingsList"/>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decimal"/>
      <w:pStyle w:val="Heading5"/>
      <w:lvlText w:val="%1.%2.%3.%4.%5"/>
      <w:lvlJc w:val="left"/>
      <w:pPr>
        <w:ind w:left="1800" w:hanging="360"/>
      </w:pPr>
      <w:rPr>
        <w:rFonts w:hint="default"/>
      </w:rPr>
    </w:lvl>
    <w:lvl w:ilvl="5">
      <w:start w:val="1"/>
      <w:numFmt w:val="decimal"/>
      <w:pStyle w:val="Heading6"/>
      <w:lvlText w:val="%1.%2.%3.%4.%5.%6"/>
      <w:lvlJc w:val="left"/>
      <w:pPr>
        <w:ind w:left="2160" w:hanging="360"/>
      </w:pPr>
      <w:rPr>
        <w:rFonts w:hint="default"/>
      </w:rPr>
    </w:lvl>
    <w:lvl w:ilvl="6">
      <w:start w:val="1"/>
      <w:numFmt w:val="decimal"/>
      <w:pStyle w:val="Heading7"/>
      <w:lvlText w:val="%1.%2.%3.%4.%5.%6.%7"/>
      <w:lvlJc w:val="left"/>
      <w:pPr>
        <w:ind w:left="2520" w:hanging="360"/>
      </w:pPr>
      <w:rPr>
        <w:rFonts w:hint="default"/>
      </w:rPr>
    </w:lvl>
    <w:lvl w:ilvl="7">
      <w:start w:val="1"/>
      <w:numFmt w:val="decimal"/>
      <w:pStyle w:val="Heading8"/>
      <w:lvlText w:val="%1.%2.%3.%4.%5.%6.%7.%8"/>
      <w:lvlJc w:val="left"/>
      <w:pPr>
        <w:ind w:left="2880" w:hanging="360"/>
      </w:pPr>
      <w:rPr>
        <w:rFonts w:hint="default"/>
      </w:rPr>
    </w:lvl>
    <w:lvl w:ilvl="8">
      <w:start w:val="1"/>
      <w:numFmt w:val="decimal"/>
      <w:pStyle w:val="Heading9"/>
      <w:lvlText w:val="%1.%2.%3.%4.%5.%6.%7.%8.%9"/>
      <w:lvlJc w:val="left"/>
      <w:pPr>
        <w:ind w:left="3240" w:hanging="360"/>
      </w:pPr>
      <w:rPr>
        <w:rFonts w:hint="default"/>
      </w:rPr>
    </w:lvl>
  </w:abstractNum>
  <w:num w:numId="1" w16cid:durableId="439033186">
    <w:abstractNumId w:val="4"/>
  </w:num>
  <w:num w:numId="2" w16cid:durableId="1231697784">
    <w:abstractNumId w:val="2"/>
  </w:num>
  <w:num w:numId="3" w16cid:durableId="2036539806">
    <w:abstractNumId w:val="3"/>
  </w:num>
  <w:num w:numId="4" w16cid:durableId="986009769">
    <w:abstractNumId w:val="1"/>
  </w:num>
  <w:num w:numId="5" w16cid:durableId="2104496986">
    <w:abstractNumId w:val="0"/>
  </w:num>
  <w:num w:numId="6" w16cid:durableId="1667590012">
    <w:abstractNumId w:val="7"/>
  </w:num>
  <w:num w:numId="7" w16cid:durableId="1968851076">
    <w:abstractNumId w:val="5"/>
  </w:num>
  <w:num w:numId="8" w16cid:durableId="1668358655">
    <w:abstractNumId w:val="5"/>
  </w:num>
  <w:num w:numId="9" w16cid:durableId="130025676">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attachedTemplate r:id="rId1"/>
  <w:stylePaneFormatFilter w:val="0021" w:allStyles="1" w:customStyles="0" w:latentStyles="0" w:stylesInUse="0" w:headingStyles="1" w:numberingStyles="0" w:tableStyles="0" w:directFormattingOnRuns="0" w:directFormattingOnParagraphs="0" w:directFormattingOnNumbering="0" w:directFormattingOnTables="0" w:clearFormatting="0" w:top3HeadingStyles="0" w:visibleStyles="0" w:alternateStyleNames="0"/>
  <w:stylePaneSortMethod w:val="0000"/>
  <w:defaultTabStop w:val="720"/>
  <w:autoHyphenation/>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675"/>
    <w:rsid w:val="00000ACD"/>
    <w:rsid w:val="00002E4D"/>
    <w:rsid w:val="000112AD"/>
    <w:rsid w:val="00011658"/>
    <w:rsid w:val="000118A0"/>
    <w:rsid w:val="000147B1"/>
    <w:rsid w:val="00024F5B"/>
    <w:rsid w:val="000258A7"/>
    <w:rsid w:val="000301ED"/>
    <w:rsid w:val="00030E48"/>
    <w:rsid w:val="00043257"/>
    <w:rsid w:val="00050492"/>
    <w:rsid w:val="00050B9B"/>
    <w:rsid w:val="000514C7"/>
    <w:rsid w:val="00053BD1"/>
    <w:rsid w:val="00054FFB"/>
    <w:rsid w:val="0005634B"/>
    <w:rsid w:val="00057BAF"/>
    <w:rsid w:val="00061CE6"/>
    <w:rsid w:val="0006427B"/>
    <w:rsid w:val="000725AF"/>
    <w:rsid w:val="00073F42"/>
    <w:rsid w:val="000808CC"/>
    <w:rsid w:val="000810E9"/>
    <w:rsid w:val="00084EA3"/>
    <w:rsid w:val="00086365"/>
    <w:rsid w:val="00091ABB"/>
    <w:rsid w:val="000942C8"/>
    <w:rsid w:val="00095831"/>
    <w:rsid w:val="000A1A2E"/>
    <w:rsid w:val="000A3437"/>
    <w:rsid w:val="000A5D52"/>
    <w:rsid w:val="000B28D6"/>
    <w:rsid w:val="000B35AB"/>
    <w:rsid w:val="000B506A"/>
    <w:rsid w:val="000B547B"/>
    <w:rsid w:val="000C319E"/>
    <w:rsid w:val="000C6CD2"/>
    <w:rsid w:val="000C7975"/>
    <w:rsid w:val="000C7DA6"/>
    <w:rsid w:val="000D16DC"/>
    <w:rsid w:val="000D213E"/>
    <w:rsid w:val="000E34AD"/>
    <w:rsid w:val="000E3F06"/>
    <w:rsid w:val="000E4E28"/>
    <w:rsid w:val="000E62AD"/>
    <w:rsid w:val="000E7970"/>
    <w:rsid w:val="000F1B94"/>
    <w:rsid w:val="000F3876"/>
    <w:rsid w:val="000F492B"/>
    <w:rsid w:val="000F5C17"/>
    <w:rsid w:val="00100737"/>
    <w:rsid w:val="00105FD7"/>
    <w:rsid w:val="00106DDA"/>
    <w:rsid w:val="001103C7"/>
    <w:rsid w:val="00110673"/>
    <w:rsid w:val="0011672B"/>
    <w:rsid w:val="00120D9C"/>
    <w:rsid w:val="00121112"/>
    <w:rsid w:val="001218CE"/>
    <w:rsid w:val="001267E1"/>
    <w:rsid w:val="00126F8A"/>
    <w:rsid w:val="001310CB"/>
    <w:rsid w:val="001368D1"/>
    <w:rsid w:val="00142794"/>
    <w:rsid w:val="001458FD"/>
    <w:rsid w:val="00151535"/>
    <w:rsid w:val="00153FE7"/>
    <w:rsid w:val="001558A7"/>
    <w:rsid w:val="0015784F"/>
    <w:rsid w:val="00160A83"/>
    <w:rsid w:val="001617C3"/>
    <w:rsid w:val="00161B04"/>
    <w:rsid w:val="00164BD8"/>
    <w:rsid w:val="00170E4B"/>
    <w:rsid w:val="00171262"/>
    <w:rsid w:val="001725BC"/>
    <w:rsid w:val="00172618"/>
    <w:rsid w:val="00173206"/>
    <w:rsid w:val="00173DD5"/>
    <w:rsid w:val="00175255"/>
    <w:rsid w:val="0017710A"/>
    <w:rsid w:val="00180203"/>
    <w:rsid w:val="001838E5"/>
    <w:rsid w:val="001841D1"/>
    <w:rsid w:val="00184EBB"/>
    <w:rsid w:val="00193416"/>
    <w:rsid w:val="0019576F"/>
    <w:rsid w:val="001966E2"/>
    <w:rsid w:val="001A66E0"/>
    <w:rsid w:val="001B2A2E"/>
    <w:rsid w:val="001C2411"/>
    <w:rsid w:val="001C2CAC"/>
    <w:rsid w:val="001C3702"/>
    <w:rsid w:val="001C3F02"/>
    <w:rsid w:val="001C60CC"/>
    <w:rsid w:val="001D026A"/>
    <w:rsid w:val="001D2EAC"/>
    <w:rsid w:val="001D582B"/>
    <w:rsid w:val="001D6CEC"/>
    <w:rsid w:val="001D7039"/>
    <w:rsid w:val="001E0DB5"/>
    <w:rsid w:val="001E18E0"/>
    <w:rsid w:val="001E1A06"/>
    <w:rsid w:val="001E2DE0"/>
    <w:rsid w:val="001E692D"/>
    <w:rsid w:val="001F777D"/>
    <w:rsid w:val="00203E0B"/>
    <w:rsid w:val="002102F0"/>
    <w:rsid w:val="00211C62"/>
    <w:rsid w:val="00222F3E"/>
    <w:rsid w:val="00225EA3"/>
    <w:rsid w:val="002270D4"/>
    <w:rsid w:val="002270E4"/>
    <w:rsid w:val="00233E7B"/>
    <w:rsid w:val="0023578E"/>
    <w:rsid w:val="00236852"/>
    <w:rsid w:val="0024246E"/>
    <w:rsid w:val="00243974"/>
    <w:rsid w:val="0024658E"/>
    <w:rsid w:val="0024689B"/>
    <w:rsid w:val="00247266"/>
    <w:rsid w:val="00250C44"/>
    <w:rsid w:val="00253923"/>
    <w:rsid w:val="00253EC0"/>
    <w:rsid w:val="00255664"/>
    <w:rsid w:val="00257F67"/>
    <w:rsid w:val="00261608"/>
    <w:rsid w:val="0026270A"/>
    <w:rsid w:val="00263BD9"/>
    <w:rsid w:val="00264624"/>
    <w:rsid w:val="002653E4"/>
    <w:rsid w:val="0026569C"/>
    <w:rsid w:val="00266F61"/>
    <w:rsid w:val="00267A0D"/>
    <w:rsid w:val="00271B63"/>
    <w:rsid w:val="00272AA8"/>
    <w:rsid w:val="00277048"/>
    <w:rsid w:val="00280A64"/>
    <w:rsid w:val="00281194"/>
    <w:rsid w:val="002814EF"/>
    <w:rsid w:val="002846D5"/>
    <w:rsid w:val="002853EF"/>
    <w:rsid w:val="00286A94"/>
    <w:rsid w:val="00294802"/>
    <w:rsid w:val="002977B5"/>
    <w:rsid w:val="002A2527"/>
    <w:rsid w:val="002A60C0"/>
    <w:rsid w:val="002A6E9B"/>
    <w:rsid w:val="002A725E"/>
    <w:rsid w:val="002B350C"/>
    <w:rsid w:val="002B646C"/>
    <w:rsid w:val="002B7596"/>
    <w:rsid w:val="002B7B34"/>
    <w:rsid w:val="002C407C"/>
    <w:rsid w:val="002C602C"/>
    <w:rsid w:val="002C6D15"/>
    <w:rsid w:val="002C7852"/>
    <w:rsid w:val="002D1760"/>
    <w:rsid w:val="002D5793"/>
    <w:rsid w:val="002E2749"/>
    <w:rsid w:val="002E3ED7"/>
    <w:rsid w:val="002E4181"/>
    <w:rsid w:val="002E5291"/>
    <w:rsid w:val="002E7030"/>
    <w:rsid w:val="002E7A6A"/>
    <w:rsid w:val="002F13FC"/>
    <w:rsid w:val="002F3324"/>
    <w:rsid w:val="00301207"/>
    <w:rsid w:val="00302032"/>
    <w:rsid w:val="00302A66"/>
    <w:rsid w:val="00303EE8"/>
    <w:rsid w:val="00304148"/>
    <w:rsid w:val="00304F0B"/>
    <w:rsid w:val="0031524C"/>
    <w:rsid w:val="0032137E"/>
    <w:rsid w:val="00322D0D"/>
    <w:rsid w:val="00323F32"/>
    <w:rsid w:val="003249C7"/>
    <w:rsid w:val="003259D9"/>
    <w:rsid w:val="00331F1A"/>
    <w:rsid w:val="00334106"/>
    <w:rsid w:val="00335102"/>
    <w:rsid w:val="00337418"/>
    <w:rsid w:val="00340207"/>
    <w:rsid w:val="00342961"/>
    <w:rsid w:val="003445C5"/>
    <w:rsid w:val="00344D37"/>
    <w:rsid w:val="003462F3"/>
    <w:rsid w:val="00347717"/>
    <w:rsid w:val="0035157D"/>
    <w:rsid w:val="00355027"/>
    <w:rsid w:val="003573F3"/>
    <w:rsid w:val="00357D5E"/>
    <w:rsid w:val="00361CBA"/>
    <w:rsid w:val="00362985"/>
    <w:rsid w:val="00363804"/>
    <w:rsid w:val="00363948"/>
    <w:rsid w:val="00366B8D"/>
    <w:rsid w:val="00367FD2"/>
    <w:rsid w:val="0037001F"/>
    <w:rsid w:val="003718BB"/>
    <w:rsid w:val="00371BAD"/>
    <w:rsid w:val="00371F2F"/>
    <w:rsid w:val="00374116"/>
    <w:rsid w:val="00374325"/>
    <w:rsid w:val="00375B92"/>
    <w:rsid w:val="00375FC6"/>
    <w:rsid w:val="00377A73"/>
    <w:rsid w:val="00377A9B"/>
    <w:rsid w:val="00377D3C"/>
    <w:rsid w:val="00380A9A"/>
    <w:rsid w:val="003841B0"/>
    <w:rsid w:val="00390443"/>
    <w:rsid w:val="0039069B"/>
    <w:rsid w:val="00397B04"/>
    <w:rsid w:val="003A1DEC"/>
    <w:rsid w:val="003A21D1"/>
    <w:rsid w:val="003A50CD"/>
    <w:rsid w:val="003A5CB1"/>
    <w:rsid w:val="003A64FD"/>
    <w:rsid w:val="003B521E"/>
    <w:rsid w:val="003B7917"/>
    <w:rsid w:val="003C3FB7"/>
    <w:rsid w:val="003C440C"/>
    <w:rsid w:val="003D2D40"/>
    <w:rsid w:val="003E00E0"/>
    <w:rsid w:val="003E0FCF"/>
    <w:rsid w:val="003E13C7"/>
    <w:rsid w:val="003E61CE"/>
    <w:rsid w:val="003F18A4"/>
    <w:rsid w:val="003F24BC"/>
    <w:rsid w:val="003F582D"/>
    <w:rsid w:val="00402ED8"/>
    <w:rsid w:val="0040308D"/>
    <w:rsid w:val="00403731"/>
    <w:rsid w:val="00410907"/>
    <w:rsid w:val="00411002"/>
    <w:rsid w:val="004135C6"/>
    <w:rsid w:val="00415FF7"/>
    <w:rsid w:val="00417469"/>
    <w:rsid w:val="00420129"/>
    <w:rsid w:val="00423482"/>
    <w:rsid w:val="00426034"/>
    <w:rsid w:val="004269C8"/>
    <w:rsid w:val="00434A52"/>
    <w:rsid w:val="004369FF"/>
    <w:rsid w:val="0044201F"/>
    <w:rsid w:val="004424D0"/>
    <w:rsid w:val="004457A6"/>
    <w:rsid w:val="004507E3"/>
    <w:rsid w:val="00453178"/>
    <w:rsid w:val="004537BD"/>
    <w:rsid w:val="004611D5"/>
    <w:rsid w:val="00461DAB"/>
    <w:rsid w:val="0046434B"/>
    <w:rsid w:val="0046551F"/>
    <w:rsid w:val="00465A71"/>
    <w:rsid w:val="00465FF0"/>
    <w:rsid w:val="00466F41"/>
    <w:rsid w:val="004705E9"/>
    <w:rsid w:val="00470958"/>
    <w:rsid w:val="00475574"/>
    <w:rsid w:val="00476E77"/>
    <w:rsid w:val="00480053"/>
    <w:rsid w:val="00481E4E"/>
    <w:rsid w:val="0048391E"/>
    <w:rsid w:val="0048744F"/>
    <w:rsid w:val="004917E1"/>
    <w:rsid w:val="00493C94"/>
    <w:rsid w:val="00495542"/>
    <w:rsid w:val="004A070E"/>
    <w:rsid w:val="004A1F9D"/>
    <w:rsid w:val="004A265C"/>
    <w:rsid w:val="004A417D"/>
    <w:rsid w:val="004A75DC"/>
    <w:rsid w:val="004B27A4"/>
    <w:rsid w:val="004B2F09"/>
    <w:rsid w:val="004B51CD"/>
    <w:rsid w:val="004B55F1"/>
    <w:rsid w:val="004C3CC3"/>
    <w:rsid w:val="004C48CD"/>
    <w:rsid w:val="004C6AF0"/>
    <w:rsid w:val="004D0AEB"/>
    <w:rsid w:val="004D55ED"/>
    <w:rsid w:val="004D7AF8"/>
    <w:rsid w:val="004E245C"/>
    <w:rsid w:val="004E4A3F"/>
    <w:rsid w:val="004E6920"/>
    <w:rsid w:val="004E6F2E"/>
    <w:rsid w:val="004F1C20"/>
    <w:rsid w:val="004F1FB7"/>
    <w:rsid w:val="004F2BD0"/>
    <w:rsid w:val="004F5B4C"/>
    <w:rsid w:val="005025C4"/>
    <w:rsid w:val="00503352"/>
    <w:rsid w:val="005042A0"/>
    <w:rsid w:val="005065AB"/>
    <w:rsid w:val="00506FCC"/>
    <w:rsid w:val="005078DB"/>
    <w:rsid w:val="00507FA9"/>
    <w:rsid w:val="0051326E"/>
    <w:rsid w:val="00513E97"/>
    <w:rsid w:val="00515D33"/>
    <w:rsid w:val="005167A9"/>
    <w:rsid w:val="00520108"/>
    <w:rsid w:val="005217C6"/>
    <w:rsid w:val="00522C4C"/>
    <w:rsid w:val="00525182"/>
    <w:rsid w:val="00525258"/>
    <w:rsid w:val="005253D7"/>
    <w:rsid w:val="005255D3"/>
    <w:rsid w:val="00525DD6"/>
    <w:rsid w:val="005325C3"/>
    <w:rsid w:val="00535599"/>
    <w:rsid w:val="00535C60"/>
    <w:rsid w:val="00537855"/>
    <w:rsid w:val="0054232F"/>
    <w:rsid w:val="0054307A"/>
    <w:rsid w:val="00544EB4"/>
    <w:rsid w:val="00545F24"/>
    <w:rsid w:val="0054602B"/>
    <w:rsid w:val="00546B47"/>
    <w:rsid w:val="00547D77"/>
    <w:rsid w:val="005531E0"/>
    <w:rsid w:val="00560D4B"/>
    <w:rsid w:val="00560FA3"/>
    <w:rsid w:val="0056399C"/>
    <w:rsid w:val="005678AE"/>
    <w:rsid w:val="0057411A"/>
    <w:rsid w:val="005806D0"/>
    <w:rsid w:val="00580B1C"/>
    <w:rsid w:val="00586FA6"/>
    <w:rsid w:val="00587D66"/>
    <w:rsid w:val="00592093"/>
    <w:rsid w:val="00597EF8"/>
    <w:rsid w:val="005A332E"/>
    <w:rsid w:val="005A389A"/>
    <w:rsid w:val="005A3BEF"/>
    <w:rsid w:val="005A3E61"/>
    <w:rsid w:val="005A40EF"/>
    <w:rsid w:val="005B099C"/>
    <w:rsid w:val="005B130E"/>
    <w:rsid w:val="005B1814"/>
    <w:rsid w:val="005C3204"/>
    <w:rsid w:val="005C5009"/>
    <w:rsid w:val="005C520C"/>
    <w:rsid w:val="005C5C20"/>
    <w:rsid w:val="005D044F"/>
    <w:rsid w:val="005D27E1"/>
    <w:rsid w:val="005D3E1C"/>
    <w:rsid w:val="005D4DF7"/>
    <w:rsid w:val="005D5BB4"/>
    <w:rsid w:val="005E30DB"/>
    <w:rsid w:val="005E4CE1"/>
    <w:rsid w:val="005E6876"/>
    <w:rsid w:val="005F0703"/>
    <w:rsid w:val="005F1015"/>
    <w:rsid w:val="005F3AB0"/>
    <w:rsid w:val="005F40A0"/>
    <w:rsid w:val="005F58B1"/>
    <w:rsid w:val="005F7BC4"/>
    <w:rsid w:val="00600279"/>
    <w:rsid w:val="006008E9"/>
    <w:rsid w:val="00603424"/>
    <w:rsid w:val="00603497"/>
    <w:rsid w:val="00604672"/>
    <w:rsid w:val="00605596"/>
    <w:rsid w:val="00605BD4"/>
    <w:rsid w:val="0060631D"/>
    <w:rsid w:val="00607BF2"/>
    <w:rsid w:val="00610466"/>
    <w:rsid w:val="00613FB1"/>
    <w:rsid w:val="00616B26"/>
    <w:rsid w:val="00616E3D"/>
    <w:rsid w:val="0062021D"/>
    <w:rsid w:val="006213D7"/>
    <w:rsid w:val="00622466"/>
    <w:rsid w:val="006228DE"/>
    <w:rsid w:val="00624F23"/>
    <w:rsid w:val="00625260"/>
    <w:rsid w:val="006268DE"/>
    <w:rsid w:val="006308E5"/>
    <w:rsid w:val="00630B9D"/>
    <w:rsid w:val="00631C3F"/>
    <w:rsid w:val="00634513"/>
    <w:rsid w:val="0063508F"/>
    <w:rsid w:val="0063773D"/>
    <w:rsid w:val="00637DAF"/>
    <w:rsid w:val="00640F95"/>
    <w:rsid w:val="00641751"/>
    <w:rsid w:val="00642945"/>
    <w:rsid w:val="006462AB"/>
    <w:rsid w:val="0064796E"/>
    <w:rsid w:val="006527CA"/>
    <w:rsid w:val="00653490"/>
    <w:rsid w:val="00656B69"/>
    <w:rsid w:val="00656D0B"/>
    <w:rsid w:val="006570DC"/>
    <w:rsid w:val="00657593"/>
    <w:rsid w:val="00660601"/>
    <w:rsid w:val="00660F97"/>
    <w:rsid w:val="006628E2"/>
    <w:rsid w:val="00662FBD"/>
    <w:rsid w:val="00663DFC"/>
    <w:rsid w:val="00664FB7"/>
    <w:rsid w:val="0066639A"/>
    <w:rsid w:val="00670314"/>
    <w:rsid w:val="0067094A"/>
    <w:rsid w:val="00672806"/>
    <w:rsid w:val="00672CA8"/>
    <w:rsid w:val="00673A75"/>
    <w:rsid w:val="00676BC0"/>
    <w:rsid w:val="00677567"/>
    <w:rsid w:val="006778B6"/>
    <w:rsid w:val="00677EDB"/>
    <w:rsid w:val="0068039B"/>
    <w:rsid w:val="00681716"/>
    <w:rsid w:val="00683C0D"/>
    <w:rsid w:val="00692370"/>
    <w:rsid w:val="006929B3"/>
    <w:rsid w:val="00692EF0"/>
    <w:rsid w:val="006958C1"/>
    <w:rsid w:val="006A0135"/>
    <w:rsid w:val="006A17C0"/>
    <w:rsid w:val="006A217C"/>
    <w:rsid w:val="006A2981"/>
    <w:rsid w:val="006A401A"/>
    <w:rsid w:val="006A4370"/>
    <w:rsid w:val="006B0F40"/>
    <w:rsid w:val="006B106C"/>
    <w:rsid w:val="006B40F9"/>
    <w:rsid w:val="006B6E1C"/>
    <w:rsid w:val="006B7846"/>
    <w:rsid w:val="006B7DE9"/>
    <w:rsid w:val="006C0BED"/>
    <w:rsid w:val="006C4570"/>
    <w:rsid w:val="006C5232"/>
    <w:rsid w:val="006C5E48"/>
    <w:rsid w:val="006C6122"/>
    <w:rsid w:val="006C6154"/>
    <w:rsid w:val="006C7174"/>
    <w:rsid w:val="006C7E50"/>
    <w:rsid w:val="006D1116"/>
    <w:rsid w:val="006D12D8"/>
    <w:rsid w:val="006D352E"/>
    <w:rsid w:val="006D5B70"/>
    <w:rsid w:val="006D5F6A"/>
    <w:rsid w:val="006E5D84"/>
    <w:rsid w:val="006F08D8"/>
    <w:rsid w:val="006F1315"/>
    <w:rsid w:val="006F17EF"/>
    <w:rsid w:val="006F3108"/>
    <w:rsid w:val="006F39EE"/>
    <w:rsid w:val="006F4F73"/>
    <w:rsid w:val="006F5143"/>
    <w:rsid w:val="007049E9"/>
    <w:rsid w:val="00711600"/>
    <w:rsid w:val="00712803"/>
    <w:rsid w:val="00713223"/>
    <w:rsid w:val="007135E2"/>
    <w:rsid w:val="0071422F"/>
    <w:rsid w:val="00714870"/>
    <w:rsid w:val="00715DBB"/>
    <w:rsid w:val="007173B2"/>
    <w:rsid w:val="00721432"/>
    <w:rsid w:val="00721848"/>
    <w:rsid w:val="00721B54"/>
    <w:rsid w:val="00726525"/>
    <w:rsid w:val="00730EDD"/>
    <w:rsid w:val="00733BCD"/>
    <w:rsid w:val="0073562F"/>
    <w:rsid w:val="00735904"/>
    <w:rsid w:val="007420F3"/>
    <w:rsid w:val="00743D9B"/>
    <w:rsid w:val="00746096"/>
    <w:rsid w:val="00746674"/>
    <w:rsid w:val="00752439"/>
    <w:rsid w:val="00752AB6"/>
    <w:rsid w:val="0075318F"/>
    <w:rsid w:val="00753762"/>
    <w:rsid w:val="00753FDF"/>
    <w:rsid w:val="007564BC"/>
    <w:rsid w:val="00757AE4"/>
    <w:rsid w:val="00763E93"/>
    <w:rsid w:val="00766D40"/>
    <w:rsid w:val="0077042A"/>
    <w:rsid w:val="00775A82"/>
    <w:rsid w:val="007763FF"/>
    <w:rsid w:val="007820B5"/>
    <w:rsid w:val="00783F46"/>
    <w:rsid w:val="00784D6B"/>
    <w:rsid w:val="00787385"/>
    <w:rsid w:val="00787559"/>
    <w:rsid w:val="00793943"/>
    <w:rsid w:val="00793FE2"/>
    <w:rsid w:val="00794065"/>
    <w:rsid w:val="00796593"/>
    <w:rsid w:val="00796DE4"/>
    <w:rsid w:val="007A041F"/>
    <w:rsid w:val="007A1434"/>
    <w:rsid w:val="007A41FE"/>
    <w:rsid w:val="007B1361"/>
    <w:rsid w:val="007B2948"/>
    <w:rsid w:val="007B334D"/>
    <w:rsid w:val="007B4BA1"/>
    <w:rsid w:val="007C1CBA"/>
    <w:rsid w:val="007C1E1B"/>
    <w:rsid w:val="007D2242"/>
    <w:rsid w:val="007D4C38"/>
    <w:rsid w:val="007D7D13"/>
    <w:rsid w:val="007E1B95"/>
    <w:rsid w:val="007E3003"/>
    <w:rsid w:val="007E3FA1"/>
    <w:rsid w:val="007F0BBD"/>
    <w:rsid w:val="007F1671"/>
    <w:rsid w:val="007F28B9"/>
    <w:rsid w:val="007F2B4B"/>
    <w:rsid w:val="007F6F3B"/>
    <w:rsid w:val="007F705E"/>
    <w:rsid w:val="0080068A"/>
    <w:rsid w:val="0080205D"/>
    <w:rsid w:val="0080256D"/>
    <w:rsid w:val="00804B56"/>
    <w:rsid w:val="00805AD7"/>
    <w:rsid w:val="00813584"/>
    <w:rsid w:val="0081446F"/>
    <w:rsid w:val="0081456B"/>
    <w:rsid w:val="008161F3"/>
    <w:rsid w:val="00820D99"/>
    <w:rsid w:val="00823301"/>
    <w:rsid w:val="00823565"/>
    <w:rsid w:val="00824C82"/>
    <w:rsid w:val="00827F22"/>
    <w:rsid w:val="008303C3"/>
    <w:rsid w:val="00832139"/>
    <w:rsid w:val="00837206"/>
    <w:rsid w:val="00837ECE"/>
    <w:rsid w:val="00840CF5"/>
    <w:rsid w:val="00841346"/>
    <w:rsid w:val="008451B6"/>
    <w:rsid w:val="00845BCC"/>
    <w:rsid w:val="00845CE0"/>
    <w:rsid w:val="00846ADC"/>
    <w:rsid w:val="00847303"/>
    <w:rsid w:val="0086214F"/>
    <w:rsid w:val="008645FF"/>
    <w:rsid w:val="00871535"/>
    <w:rsid w:val="00873107"/>
    <w:rsid w:val="0087449D"/>
    <w:rsid w:val="0087499D"/>
    <w:rsid w:val="008751A0"/>
    <w:rsid w:val="00881342"/>
    <w:rsid w:val="008836FA"/>
    <w:rsid w:val="008921B1"/>
    <w:rsid w:val="00893204"/>
    <w:rsid w:val="0089326B"/>
    <w:rsid w:val="008A07D0"/>
    <w:rsid w:val="008A0896"/>
    <w:rsid w:val="008A479C"/>
    <w:rsid w:val="008A4A57"/>
    <w:rsid w:val="008B5AC8"/>
    <w:rsid w:val="008C1B03"/>
    <w:rsid w:val="008C1CCB"/>
    <w:rsid w:val="008C1FC4"/>
    <w:rsid w:val="008C21F4"/>
    <w:rsid w:val="008C4615"/>
    <w:rsid w:val="008C6B9B"/>
    <w:rsid w:val="008D21D0"/>
    <w:rsid w:val="008D492D"/>
    <w:rsid w:val="008D6F1E"/>
    <w:rsid w:val="008D7456"/>
    <w:rsid w:val="008E1037"/>
    <w:rsid w:val="008E1F8C"/>
    <w:rsid w:val="008E2B15"/>
    <w:rsid w:val="008E4968"/>
    <w:rsid w:val="008F167B"/>
    <w:rsid w:val="008F49C1"/>
    <w:rsid w:val="008F78C7"/>
    <w:rsid w:val="009000E7"/>
    <w:rsid w:val="00901C74"/>
    <w:rsid w:val="009028D5"/>
    <w:rsid w:val="009039D3"/>
    <w:rsid w:val="009171B3"/>
    <w:rsid w:val="009236FC"/>
    <w:rsid w:val="00925290"/>
    <w:rsid w:val="00927255"/>
    <w:rsid w:val="00940316"/>
    <w:rsid w:val="00944906"/>
    <w:rsid w:val="00953BEA"/>
    <w:rsid w:val="00957C15"/>
    <w:rsid w:val="00957DB2"/>
    <w:rsid w:val="00957EDE"/>
    <w:rsid w:val="00961713"/>
    <w:rsid w:val="00965A37"/>
    <w:rsid w:val="00967110"/>
    <w:rsid w:val="00967A2F"/>
    <w:rsid w:val="00970001"/>
    <w:rsid w:val="00971132"/>
    <w:rsid w:val="00971BE7"/>
    <w:rsid w:val="0097278B"/>
    <w:rsid w:val="00974082"/>
    <w:rsid w:val="00975569"/>
    <w:rsid w:val="00976119"/>
    <w:rsid w:val="00976191"/>
    <w:rsid w:val="00982086"/>
    <w:rsid w:val="00990050"/>
    <w:rsid w:val="009A1AB9"/>
    <w:rsid w:val="009A271C"/>
    <w:rsid w:val="009A437E"/>
    <w:rsid w:val="009A658B"/>
    <w:rsid w:val="009B0248"/>
    <w:rsid w:val="009B2172"/>
    <w:rsid w:val="009B2565"/>
    <w:rsid w:val="009B324C"/>
    <w:rsid w:val="009B3AD2"/>
    <w:rsid w:val="009B49F0"/>
    <w:rsid w:val="009B76D1"/>
    <w:rsid w:val="009D5167"/>
    <w:rsid w:val="009E11C3"/>
    <w:rsid w:val="009E3C76"/>
    <w:rsid w:val="009E4A85"/>
    <w:rsid w:val="009E6EF2"/>
    <w:rsid w:val="009E70AD"/>
    <w:rsid w:val="009E7B9A"/>
    <w:rsid w:val="00A007EC"/>
    <w:rsid w:val="00A0238E"/>
    <w:rsid w:val="00A0369E"/>
    <w:rsid w:val="00A04287"/>
    <w:rsid w:val="00A12B99"/>
    <w:rsid w:val="00A1449B"/>
    <w:rsid w:val="00A14FA4"/>
    <w:rsid w:val="00A150E9"/>
    <w:rsid w:val="00A163E7"/>
    <w:rsid w:val="00A2061E"/>
    <w:rsid w:val="00A228ED"/>
    <w:rsid w:val="00A25557"/>
    <w:rsid w:val="00A2735C"/>
    <w:rsid w:val="00A33B2A"/>
    <w:rsid w:val="00A34E29"/>
    <w:rsid w:val="00A41B2F"/>
    <w:rsid w:val="00A43258"/>
    <w:rsid w:val="00A441D7"/>
    <w:rsid w:val="00A46AB7"/>
    <w:rsid w:val="00A47BAD"/>
    <w:rsid w:val="00A51088"/>
    <w:rsid w:val="00A5153F"/>
    <w:rsid w:val="00A52574"/>
    <w:rsid w:val="00A527FB"/>
    <w:rsid w:val="00A52C5C"/>
    <w:rsid w:val="00A54F20"/>
    <w:rsid w:val="00A5553B"/>
    <w:rsid w:val="00A57453"/>
    <w:rsid w:val="00A57B8B"/>
    <w:rsid w:val="00A61C75"/>
    <w:rsid w:val="00A651AB"/>
    <w:rsid w:val="00A71E58"/>
    <w:rsid w:val="00A72FED"/>
    <w:rsid w:val="00A74E09"/>
    <w:rsid w:val="00A75CD8"/>
    <w:rsid w:val="00A77F56"/>
    <w:rsid w:val="00A81516"/>
    <w:rsid w:val="00A82AA3"/>
    <w:rsid w:val="00A83D0D"/>
    <w:rsid w:val="00A83FE9"/>
    <w:rsid w:val="00A85BA3"/>
    <w:rsid w:val="00A94794"/>
    <w:rsid w:val="00AA0A45"/>
    <w:rsid w:val="00AA487B"/>
    <w:rsid w:val="00AA5BC8"/>
    <w:rsid w:val="00AA6717"/>
    <w:rsid w:val="00AA7C11"/>
    <w:rsid w:val="00AB0F7A"/>
    <w:rsid w:val="00AB2F4D"/>
    <w:rsid w:val="00AB3A9C"/>
    <w:rsid w:val="00AB519D"/>
    <w:rsid w:val="00AC70C7"/>
    <w:rsid w:val="00AD6ECF"/>
    <w:rsid w:val="00AE57F6"/>
    <w:rsid w:val="00AE5DA5"/>
    <w:rsid w:val="00B01045"/>
    <w:rsid w:val="00B034A7"/>
    <w:rsid w:val="00B0623E"/>
    <w:rsid w:val="00B12425"/>
    <w:rsid w:val="00B12724"/>
    <w:rsid w:val="00B12947"/>
    <w:rsid w:val="00B203F6"/>
    <w:rsid w:val="00B20571"/>
    <w:rsid w:val="00B2088E"/>
    <w:rsid w:val="00B21C0D"/>
    <w:rsid w:val="00B24343"/>
    <w:rsid w:val="00B24B3D"/>
    <w:rsid w:val="00B31324"/>
    <w:rsid w:val="00B31483"/>
    <w:rsid w:val="00B32F5D"/>
    <w:rsid w:val="00B35029"/>
    <w:rsid w:val="00B375D4"/>
    <w:rsid w:val="00B4169E"/>
    <w:rsid w:val="00B42028"/>
    <w:rsid w:val="00B42B7E"/>
    <w:rsid w:val="00B47195"/>
    <w:rsid w:val="00B53197"/>
    <w:rsid w:val="00B54856"/>
    <w:rsid w:val="00B54A8F"/>
    <w:rsid w:val="00B552F7"/>
    <w:rsid w:val="00B56705"/>
    <w:rsid w:val="00B62435"/>
    <w:rsid w:val="00B62567"/>
    <w:rsid w:val="00B728D1"/>
    <w:rsid w:val="00B80A5C"/>
    <w:rsid w:val="00B82515"/>
    <w:rsid w:val="00B8531F"/>
    <w:rsid w:val="00B87951"/>
    <w:rsid w:val="00B97153"/>
    <w:rsid w:val="00BA1EDC"/>
    <w:rsid w:val="00BB09AE"/>
    <w:rsid w:val="00BB2D18"/>
    <w:rsid w:val="00BC1718"/>
    <w:rsid w:val="00BC1A76"/>
    <w:rsid w:val="00BC3E12"/>
    <w:rsid w:val="00BC4A77"/>
    <w:rsid w:val="00BC731D"/>
    <w:rsid w:val="00BD0936"/>
    <w:rsid w:val="00BD50BD"/>
    <w:rsid w:val="00BD612D"/>
    <w:rsid w:val="00BD6323"/>
    <w:rsid w:val="00BD6811"/>
    <w:rsid w:val="00BD78E8"/>
    <w:rsid w:val="00BE0AD3"/>
    <w:rsid w:val="00BE5196"/>
    <w:rsid w:val="00BE5ED7"/>
    <w:rsid w:val="00BE7EF7"/>
    <w:rsid w:val="00BF0DB4"/>
    <w:rsid w:val="00BF1124"/>
    <w:rsid w:val="00BF247A"/>
    <w:rsid w:val="00BF49F0"/>
    <w:rsid w:val="00BF5A74"/>
    <w:rsid w:val="00BF72D5"/>
    <w:rsid w:val="00BF7527"/>
    <w:rsid w:val="00C02586"/>
    <w:rsid w:val="00C02927"/>
    <w:rsid w:val="00C124F7"/>
    <w:rsid w:val="00C126F0"/>
    <w:rsid w:val="00C16558"/>
    <w:rsid w:val="00C20670"/>
    <w:rsid w:val="00C2316E"/>
    <w:rsid w:val="00C30FEB"/>
    <w:rsid w:val="00C364D4"/>
    <w:rsid w:val="00C37A67"/>
    <w:rsid w:val="00C423CF"/>
    <w:rsid w:val="00C43448"/>
    <w:rsid w:val="00C451A2"/>
    <w:rsid w:val="00C45F72"/>
    <w:rsid w:val="00C473A5"/>
    <w:rsid w:val="00C47CF6"/>
    <w:rsid w:val="00C52DD6"/>
    <w:rsid w:val="00C55146"/>
    <w:rsid w:val="00C57046"/>
    <w:rsid w:val="00C62A4A"/>
    <w:rsid w:val="00C62ACF"/>
    <w:rsid w:val="00C64E49"/>
    <w:rsid w:val="00C70F03"/>
    <w:rsid w:val="00C732DC"/>
    <w:rsid w:val="00C743AF"/>
    <w:rsid w:val="00C76D9A"/>
    <w:rsid w:val="00C775E5"/>
    <w:rsid w:val="00C778A4"/>
    <w:rsid w:val="00C779E3"/>
    <w:rsid w:val="00C77E07"/>
    <w:rsid w:val="00C80AF6"/>
    <w:rsid w:val="00C8180F"/>
    <w:rsid w:val="00C81A38"/>
    <w:rsid w:val="00C84952"/>
    <w:rsid w:val="00C87611"/>
    <w:rsid w:val="00C91307"/>
    <w:rsid w:val="00C92F6F"/>
    <w:rsid w:val="00C94B32"/>
    <w:rsid w:val="00C96905"/>
    <w:rsid w:val="00CA0382"/>
    <w:rsid w:val="00CA058B"/>
    <w:rsid w:val="00CA585A"/>
    <w:rsid w:val="00CA6D00"/>
    <w:rsid w:val="00CB3E4D"/>
    <w:rsid w:val="00CB6A27"/>
    <w:rsid w:val="00CC29EF"/>
    <w:rsid w:val="00CC6E41"/>
    <w:rsid w:val="00CD0F6C"/>
    <w:rsid w:val="00CD7D86"/>
    <w:rsid w:val="00CE1601"/>
    <w:rsid w:val="00CE7F5D"/>
    <w:rsid w:val="00CF00F7"/>
    <w:rsid w:val="00CF19CD"/>
    <w:rsid w:val="00CF3865"/>
    <w:rsid w:val="00CF5929"/>
    <w:rsid w:val="00CF5ACD"/>
    <w:rsid w:val="00D01145"/>
    <w:rsid w:val="00D0193B"/>
    <w:rsid w:val="00D024A0"/>
    <w:rsid w:val="00D02CD6"/>
    <w:rsid w:val="00D03FAA"/>
    <w:rsid w:val="00D15CEE"/>
    <w:rsid w:val="00D30635"/>
    <w:rsid w:val="00D30F18"/>
    <w:rsid w:val="00D3282B"/>
    <w:rsid w:val="00D46DC0"/>
    <w:rsid w:val="00D53239"/>
    <w:rsid w:val="00D54E70"/>
    <w:rsid w:val="00D55482"/>
    <w:rsid w:val="00D55BC9"/>
    <w:rsid w:val="00D56458"/>
    <w:rsid w:val="00D572B0"/>
    <w:rsid w:val="00D57476"/>
    <w:rsid w:val="00D606C7"/>
    <w:rsid w:val="00D61E61"/>
    <w:rsid w:val="00D62298"/>
    <w:rsid w:val="00D64D5F"/>
    <w:rsid w:val="00D67417"/>
    <w:rsid w:val="00D737A7"/>
    <w:rsid w:val="00D75CEA"/>
    <w:rsid w:val="00D764F2"/>
    <w:rsid w:val="00D81A91"/>
    <w:rsid w:val="00D873A5"/>
    <w:rsid w:val="00D923C8"/>
    <w:rsid w:val="00D96267"/>
    <w:rsid w:val="00DA2625"/>
    <w:rsid w:val="00DA35C6"/>
    <w:rsid w:val="00DA3C30"/>
    <w:rsid w:val="00DA5096"/>
    <w:rsid w:val="00DA5175"/>
    <w:rsid w:val="00DB5FFE"/>
    <w:rsid w:val="00DC1532"/>
    <w:rsid w:val="00DC296D"/>
    <w:rsid w:val="00DC4E98"/>
    <w:rsid w:val="00DD0A0F"/>
    <w:rsid w:val="00DD0BA8"/>
    <w:rsid w:val="00DD40FA"/>
    <w:rsid w:val="00DD65CC"/>
    <w:rsid w:val="00DE1B4B"/>
    <w:rsid w:val="00DE3242"/>
    <w:rsid w:val="00DF196B"/>
    <w:rsid w:val="00DF4F70"/>
    <w:rsid w:val="00E05B44"/>
    <w:rsid w:val="00E10642"/>
    <w:rsid w:val="00E124F1"/>
    <w:rsid w:val="00E1413D"/>
    <w:rsid w:val="00E168CF"/>
    <w:rsid w:val="00E16EE0"/>
    <w:rsid w:val="00E17AE4"/>
    <w:rsid w:val="00E17C7C"/>
    <w:rsid w:val="00E21C8B"/>
    <w:rsid w:val="00E2498B"/>
    <w:rsid w:val="00E24EB7"/>
    <w:rsid w:val="00E34ACD"/>
    <w:rsid w:val="00E35732"/>
    <w:rsid w:val="00E40C6A"/>
    <w:rsid w:val="00E41976"/>
    <w:rsid w:val="00E41C63"/>
    <w:rsid w:val="00E43B42"/>
    <w:rsid w:val="00E456AB"/>
    <w:rsid w:val="00E46506"/>
    <w:rsid w:val="00E47016"/>
    <w:rsid w:val="00E5288F"/>
    <w:rsid w:val="00E55A56"/>
    <w:rsid w:val="00E56B18"/>
    <w:rsid w:val="00E60112"/>
    <w:rsid w:val="00E60599"/>
    <w:rsid w:val="00E61F1C"/>
    <w:rsid w:val="00E64F8A"/>
    <w:rsid w:val="00E70B4F"/>
    <w:rsid w:val="00E71768"/>
    <w:rsid w:val="00E73071"/>
    <w:rsid w:val="00E73367"/>
    <w:rsid w:val="00E77182"/>
    <w:rsid w:val="00E80AD2"/>
    <w:rsid w:val="00E80D9A"/>
    <w:rsid w:val="00E8151F"/>
    <w:rsid w:val="00E8156D"/>
    <w:rsid w:val="00E817CA"/>
    <w:rsid w:val="00E84D07"/>
    <w:rsid w:val="00E86B66"/>
    <w:rsid w:val="00E86ECF"/>
    <w:rsid w:val="00E909D6"/>
    <w:rsid w:val="00E91024"/>
    <w:rsid w:val="00E91E15"/>
    <w:rsid w:val="00E9486C"/>
    <w:rsid w:val="00E95478"/>
    <w:rsid w:val="00E974CE"/>
    <w:rsid w:val="00E9770D"/>
    <w:rsid w:val="00EA074E"/>
    <w:rsid w:val="00EA67D5"/>
    <w:rsid w:val="00EA6C27"/>
    <w:rsid w:val="00EB0825"/>
    <w:rsid w:val="00EB0C90"/>
    <w:rsid w:val="00EB21CB"/>
    <w:rsid w:val="00EB4042"/>
    <w:rsid w:val="00EB4CA3"/>
    <w:rsid w:val="00EB54A0"/>
    <w:rsid w:val="00EC00FD"/>
    <w:rsid w:val="00EC39BF"/>
    <w:rsid w:val="00EC3D55"/>
    <w:rsid w:val="00EC52C2"/>
    <w:rsid w:val="00EC68F1"/>
    <w:rsid w:val="00EC6954"/>
    <w:rsid w:val="00ED02D3"/>
    <w:rsid w:val="00ED29C2"/>
    <w:rsid w:val="00ED2DB0"/>
    <w:rsid w:val="00ED3130"/>
    <w:rsid w:val="00ED40EF"/>
    <w:rsid w:val="00ED7778"/>
    <w:rsid w:val="00EE0F93"/>
    <w:rsid w:val="00EE21FD"/>
    <w:rsid w:val="00EE47BD"/>
    <w:rsid w:val="00EE70F5"/>
    <w:rsid w:val="00EF3BDC"/>
    <w:rsid w:val="00EF4895"/>
    <w:rsid w:val="00F0272D"/>
    <w:rsid w:val="00F05BD7"/>
    <w:rsid w:val="00F074DF"/>
    <w:rsid w:val="00F12FF0"/>
    <w:rsid w:val="00F15CDA"/>
    <w:rsid w:val="00F24C7A"/>
    <w:rsid w:val="00F26483"/>
    <w:rsid w:val="00F27D4E"/>
    <w:rsid w:val="00F27E6E"/>
    <w:rsid w:val="00F32C80"/>
    <w:rsid w:val="00F334EC"/>
    <w:rsid w:val="00F407A1"/>
    <w:rsid w:val="00F41675"/>
    <w:rsid w:val="00F428DB"/>
    <w:rsid w:val="00F42908"/>
    <w:rsid w:val="00F433CA"/>
    <w:rsid w:val="00F44A64"/>
    <w:rsid w:val="00F45A65"/>
    <w:rsid w:val="00F51AA9"/>
    <w:rsid w:val="00F520A1"/>
    <w:rsid w:val="00F5222F"/>
    <w:rsid w:val="00F55D3D"/>
    <w:rsid w:val="00F57617"/>
    <w:rsid w:val="00F642E0"/>
    <w:rsid w:val="00F65AAF"/>
    <w:rsid w:val="00F661E2"/>
    <w:rsid w:val="00F664AE"/>
    <w:rsid w:val="00F72C4D"/>
    <w:rsid w:val="00F73EAD"/>
    <w:rsid w:val="00F73F07"/>
    <w:rsid w:val="00F747AB"/>
    <w:rsid w:val="00F7493B"/>
    <w:rsid w:val="00F750D0"/>
    <w:rsid w:val="00F77F85"/>
    <w:rsid w:val="00F800D7"/>
    <w:rsid w:val="00F80E5D"/>
    <w:rsid w:val="00F871F9"/>
    <w:rsid w:val="00F92123"/>
    <w:rsid w:val="00F923C3"/>
    <w:rsid w:val="00F92DDA"/>
    <w:rsid w:val="00FA1119"/>
    <w:rsid w:val="00FA1C60"/>
    <w:rsid w:val="00FA6E93"/>
    <w:rsid w:val="00FB3511"/>
    <w:rsid w:val="00FB4024"/>
    <w:rsid w:val="00FB4D4A"/>
    <w:rsid w:val="00FB5DDA"/>
    <w:rsid w:val="00FB6EC2"/>
    <w:rsid w:val="00FB72AB"/>
    <w:rsid w:val="00FC62DD"/>
    <w:rsid w:val="00FC6BF7"/>
    <w:rsid w:val="00FD16EC"/>
    <w:rsid w:val="00FD40C8"/>
    <w:rsid w:val="00FD6114"/>
    <w:rsid w:val="00FE1FF6"/>
    <w:rsid w:val="00FE2C1B"/>
    <w:rsid w:val="00FE31F1"/>
    <w:rsid w:val="00FE4A0D"/>
    <w:rsid w:val="00FE4A3E"/>
    <w:rsid w:val="00FE5164"/>
    <w:rsid w:val="00FE52F3"/>
    <w:rsid w:val="00FE6D79"/>
    <w:rsid w:val="00FF230C"/>
    <w:rsid w:val="00FF3D15"/>
    <w:rsid w:val="00FF6B47"/>
    <w:rsid w:val="00FF78C5"/>
    <w:rsid w:val="14B15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DC0E7D"/>
  <w15:docId w15:val="{3A4E698E-AC99-4899-843F-4020EA748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4" w:semiHidden="1" w:unhideWhenUsed="1"/>
    <w:lsdException w:name="List Bullet 5" w:semiHidden="1" w:unhideWhenUsed="1"/>
    <w:lsdException w:name="List Number 2"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ACD"/>
    <w:pPr>
      <w:spacing w:before="160" w:line="250" w:lineRule="auto"/>
      <w:jc w:val="both"/>
    </w:pPr>
    <w:rPr>
      <w:rFonts w:ascii="Arial" w:hAnsi="Arial"/>
      <w:sz w:val="18"/>
    </w:rPr>
  </w:style>
  <w:style w:type="paragraph" w:styleId="Heading1">
    <w:name w:val="heading 1"/>
    <w:next w:val="Normal"/>
    <w:link w:val="Heading1Char"/>
    <w:uiPriority w:val="9"/>
    <w:qFormat/>
    <w:rsid w:val="001E1A06"/>
    <w:pPr>
      <w:keepNext/>
      <w:keepLines/>
      <w:pageBreakBefore/>
      <w:numPr>
        <w:numId w:val="8"/>
      </w:numPr>
      <w:spacing w:before="120" w:after="240"/>
      <w:outlineLvl w:val="0"/>
    </w:pPr>
    <w:rPr>
      <w:rFonts w:ascii="Arial" w:eastAsiaTheme="majorEastAsia" w:hAnsi="Arial" w:cstheme="majorBidi"/>
      <w:b/>
      <w:bCs/>
      <w:sz w:val="24"/>
      <w:szCs w:val="28"/>
    </w:rPr>
  </w:style>
  <w:style w:type="paragraph" w:styleId="Heading2">
    <w:name w:val="heading 2"/>
    <w:basedOn w:val="Heading1"/>
    <w:next w:val="Normal"/>
    <w:link w:val="Heading2Char"/>
    <w:uiPriority w:val="9"/>
    <w:unhideWhenUsed/>
    <w:qFormat/>
    <w:rsid w:val="00272AA8"/>
    <w:pPr>
      <w:pageBreakBefore w:val="0"/>
      <w:numPr>
        <w:ilvl w:val="1"/>
      </w:numPr>
      <w:spacing w:before="480" w:after="120"/>
      <w:outlineLvl w:val="1"/>
    </w:pPr>
    <w:rPr>
      <w:bCs w:val="0"/>
      <w:szCs w:val="26"/>
    </w:rPr>
  </w:style>
  <w:style w:type="paragraph" w:styleId="Heading3">
    <w:name w:val="heading 3"/>
    <w:basedOn w:val="Heading2"/>
    <w:next w:val="Normal"/>
    <w:link w:val="Heading3Char"/>
    <w:uiPriority w:val="9"/>
    <w:unhideWhenUsed/>
    <w:qFormat/>
    <w:rsid w:val="00272AA8"/>
    <w:pPr>
      <w:numPr>
        <w:ilvl w:val="2"/>
      </w:numPr>
      <w:ind w:left="576" w:hanging="576"/>
      <w:outlineLvl w:val="2"/>
    </w:pPr>
    <w:rPr>
      <w:bCs/>
      <w:sz w:val="18"/>
    </w:rPr>
  </w:style>
  <w:style w:type="paragraph" w:styleId="Heading4">
    <w:name w:val="heading 4"/>
    <w:basedOn w:val="Heading3"/>
    <w:next w:val="Normal"/>
    <w:link w:val="Heading4Char"/>
    <w:uiPriority w:val="9"/>
    <w:semiHidden/>
    <w:unhideWhenUsed/>
    <w:qFormat/>
    <w:rsid w:val="0039069B"/>
    <w:pPr>
      <w:numPr>
        <w:ilvl w:val="3"/>
      </w:numPr>
      <w:outlineLvl w:val="3"/>
    </w:pPr>
    <w:rPr>
      <w:b w:val="0"/>
      <w:bCs w:val="0"/>
      <w:i/>
      <w:iCs/>
    </w:rPr>
  </w:style>
  <w:style w:type="paragraph" w:styleId="Heading5">
    <w:name w:val="heading 5"/>
    <w:basedOn w:val="Heading4"/>
    <w:next w:val="Normal"/>
    <w:link w:val="Heading5Char"/>
    <w:uiPriority w:val="9"/>
    <w:unhideWhenUsed/>
    <w:qFormat/>
    <w:rsid w:val="0039069B"/>
    <w:pPr>
      <w:numPr>
        <w:ilvl w:val="4"/>
      </w:numPr>
      <w:outlineLvl w:val="4"/>
    </w:pPr>
  </w:style>
  <w:style w:type="paragraph" w:styleId="Heading6">
    <w:name w:val="heading 6"/>
    <w:basedOn w:val="Heading5"/>
    <w:next w:val="Normal"/>
    <w:link w:val="Heading6Char"/>
    <w:uiPriority w:val="9"/>
    <w:semiHidden/>
    <w:unhideWhenUsed/>
    <w:qFormat/>
    <w:rsid w:val="0039069B"/>
    <w:pPr>
      <w:numPr>
        <w:ilvl w:val="5"/>
      </w:numPr>
      <w:outlineLvl w:val="5"/>
    </w:pPr>
    <w:rPr>
      <w:i w:val="0"/>
      <w:iCs w:val="0"/>
    </w:rPr>
  </w:style>
  <w:style w:type="paragraph" w:styleId="Heading7">
    <w:name w:val="heading 7"/>
    <w:basedOn w:val="Heading6"/>
    <w:next w:val="Normal"/>
    <w:link w:val="Heading7Char"/>
    <w:uiPriority w:val="9"/>
    <w:unhideWhenUsed/>
    <w:qFormat/>
    <w:rsid w:val="0039069B"/>
    <w:pPr>
      <w:numPr>
        <w:ilvl w:val="6"/>
      </w:numPr>
      <w:outlineLvl w:val="6"/>
    </w:pPr>
    <w:rPr>
      <w:i/>
      <w:iCs/>
    </w:rPr>
  </w:style>
  <w:style w:type="paragraph" w:styleId="Heading8">
    <w:name w:val="heading 8"/>
    <w:basedOn w:val="Heading7"/>
    <w:next w:val="Normal"/>
    <w:link w:val="Heading8Char"/>
    <w:uiPriority w:val="9"/>
    <w:semiHidden/>
    <w:unhideWhenUsed/>
    <w:qFormat/>
    <w:rsid w:val="0039069B"/>
    <w:pPr>
      <w:numPr>
        <w:ilvl w:val="7"/>
      </w:numPr>
      <w:outlineLvl w:val="7"/>
    </w:pPr>
    <w:rPr>
      <w:sz w:val="20"/>
    </w:rPr>
  </w:style>
  <w:style w:type="paragraph" w:styleId="Heading9">
    <w:name w:val="heading 9"/>
    <w:basedOn w:val="Heading8"/>
    <w:next w:val="Normal"/>
    <w:link w:val="Heading9Char"/>
    <w:uiPriority w:val="9"/>
    <w:semiHidden/>
    <w:unhideWhenUsed/>
    <w:qFormat/>
    <w:rsid w:val="0039069B"/>
    <w:pPr>
      <w:numPr>
        <w:ilvl w:val="8"/>
      </w:numPr>
      <w:tabs>
        <w:tab w:val="num" w:pos="360"/>
      </w:tabs>
      <w:ind w:left="2880" w:hanging="200"/>
      <w:outlineLvl w:val="8"/>
    </w:pPr>
    <w:rPr>
      <w:i w:val="0"/>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4570"/>
    <w:pPr>
      <w:tabs>
        <w:tab w:val="right" w:pos="10800"/>
      </w:tabs>
      <w:spacing w:before="20" w:line="240" w:lineRule="auto"/>
    </w:pPr>
    <w:rPr>
      <w:sz w:val="16"/>
    </w:rPr>
  </w:style>
  <w:style w:type="character" w:customStyle="1" w:styleId="HeaderChar">
    <w:name w:val="Header Char"/>
    <w:basedOn w:val="DefaultParagraphFont"/>
    <w:link w:val="Header"/>
    <w:uiPriority w:val="99"/>
    <w:rsid w:val="006C4570"/>
    <w:rPr>
      <w:rFonts w:ascii="Arial" w:hAnsi="Arial"/>
      <w:sz w:val="16"/>
    </w:rPr>
  </w:style>
  <w:style w:type="paragraph" w:styleId="Footer">
    <w:name w:val="footer"/>
    <w:basedOn w:val="Normal"/>
    <w:link w:val="FooterChar"/>
    <w:uiPriority w:val="99"/>
    <w:unhideWhenUsed/>
    <w:rsid w:val="006C4570"/>
    <w:pPr>
      <w:tabs>
        <w:tab w:val="center" w:pos="5040"/>
        <w:tab w:val="right" w:pos="10080"/>
      </w:tabs>
    </w:pPr>
    <w:rPr>
      <w:b/>
    </w:rPr>
  </w:style>
  <w:style w:type="character" w:customStyle="1" w:styleId="FooterChar">
    <w:name w:val="Footer Char"/>
    <w:basedOn w:val="DefaultParagraphFont"/>
    <w:link w:val="Footer"/>
    <w:uiPriority w:val="99"/>
    <w:rsid w:val="006C4570"/>
    <w:rPr>
      <w:rFonts w:ascii="Arial" w:hAnsi="Arial"/>
      <w:b/>
      <w:sz w:val="18"/>
    </w:rPr>
  </w:style>
  <w:style w:type="paragraph" w:styleId="Title">
    <w:name w:val="Title"/>
    <w:basedOn w:val="Normal"/>
    <w:next w:val="Normal"/>
    <w:link w:val="TitleChar"/>
    <w:uiPriority w:val="10"/>
    <w:qFormat/>
    <w:rsid w:val="00F72C4D"/>
    <w:pPr>
      <w:pBdr>
        <w:bottom w:val="single" w:sz="8" w:space="12" w:color="auto"/>
      </w:pBdr>
      <w:suppressAutoHyphens/>
      <w:spacing w:before="660" w:after="360" w:line="240" w:lineRule="auto"/>
      <w:contextualSpacing/>
      <w:jc w:val="left"/>
    </w:pPr>
    <w:rPr>
      <w:rFonts w:eastAsiaTheme="majorEastAsia" w:cstheme="majorBidi"/>
      <w:b/>
      <w:spacing w:val="8"/>
      <w:kern w:val="28"/>
      <w:sz w:val="48"/>
      <w:szCs w:val="52"/>
    </w:rPr>
  </w:style>
  <w:style w:type="paragraph" w:customStyle="1" w:styleId="HeaderFirstPage">
    <w:name w:val="HeaderFirstPage"/>
    <w:basedOn w:val="Header"/>
    <w:qFormat/>
    <w:rsid w:val="00C47CF6"/>
    <w:pPr>
      <w:spacing w:before="720"/>
    </w:pPr>
    <w:rPr>
      <w:noProof/>
      <w:sz w:val="52"/>
    </w:rPr>
  </w:style>
  <w:style w:type="character" w:customStyle="1" w:styleId="TitleChar">
    <w:name w:val="Title Char"/>
    <w:basedOn w:val="DefaultParagraphFont"/>
    <w:link w:val="Title"/>
    <w:uiPriority w:val="10"/>
    <w:rsid w:val="00F72C4D"/>
    <w:rPr>
      <w:rFonts w:ascii="Arial" w:eastAsiaTheme="majorEastAsia" w:hAnsi="Arial" w:cstheme="majorBidi"/>
      <w:b/>
      <w:spacing w:val="8"/>
      <w:kern w:val="28"/>
      <w:sz w:val="48"/>
      <w:szCs w:val="52"/>
    </w:rPr>
  </w:style>
  <w:style w:type="character" w:styleId="PlaceholderText">
    <w:name w:val="Placeholder Text"/>
    <w:basedOn w:val="DefaultParagraphFont"/>
    <w:uiPriority w:val="99"/>
    <w:semiHidden/>
    <w:rsid w:val="00053BD1"/>
    <w:rPr>
      <w:color w:val="808080"/>
    </w:rPr>
  </w:style>
  <w:style w:type="character" w:customStyle="1" w:styleId="Heading1Char">
    <w:name w:val="Heading 1 Char"/>
    <w:basedOn w:val="DefaultParagraphFont"/>
    <w:link w:val="Heading1"/>
    <w:uiPriority w:val="9"/>
    <w:rsid w:val="001E1A06"/>
    <w:rPr>
      <w:rFonts w:ascii="Arial" w:eastAsiaTheme="majorEastAsia" w:hAnsi="Arial" w:cstheme="majorBidi"/>
      <w:b/>
      <w:bCs/>
      <w:sz w:val="24"/>
      <w:szCs w:val="28"/>
    </w:rPr>
  </w:style>
  <w:style w:type="character" w:customStyle="1" w:styleId="Heading2Char">
    <w:name w:val="Heading 2 Char"/>
    <w:basedOn w:val="DefaultParagraphFont"/>
    <w:link w:val="Heading2"/>
    <w:uiPriority w:val="9"/>
    <w:rsid w:val="00272AA8"/>
    <w:rPr>
      <w:rFonts w:ascii="Arial" w:eastAsiaTheme="majorEastAsia" w:hAnsi="Arial" w:cstheme="majorBidi"/>
      <w:b/>
      <w:sz w:val="24"/>
      <w:szCs w:val="26"/>
    </w:rPr>
  </w:style>
  <w:style w:type="paragraph" w:customStyle="1" w:styleId="ParaCaption">
    <w:name w:val="ParaCaption"/>
    <w:basedOn w:val="Normal"/>
    <w:next w:val="Normal"/>
    <w:qFormat/>
    <w:rsid w:val="001558A7"/>
    <w:pPr>
      <w:keepNext/>
    </w:pPr>
    <w:rPr>
      <w:b/>
    </w:rPr>
  </w:style>
  <w:style w:type="paragraph" w:customStyle="1" w:styleId="NotesHead">
    <w:name w:val="NotesHead"/>
    <w:basedOn w:val="Normal"/>
    <w:next w:val="Normal"/>
    <w:qFormat/>
    <w:rsid w:val="002653E4"/>
    <w:pPr>
      <w:keepNext/>
      <w:pageBreakBefore/>
    </w:pPr>
    <w:rPr>
      <w:b/>
      <w:smallCaps/>
      <w:sz w:val="32"/>
    </w:rPr>
  </w:style>
  <w:style w:type="character" w:customStyle="1" w:styleId="Heading3Char">
    <w:name w:val="Heading 3 Char"/>
    <w:basedOn w:val="DefaultParagraphFont"/>
    <w:link w:val="Heading3"/>
    <w:uiPriority w:val="9"/>
    <w:rsid w:val="00272AA8"/>
    <w:rPr>
      <w:rFonts w:ascii="Arial" w:eastAsiaTheme="majorEastAsia" w:hAnsi="Arial" w:cstheme="majorBidi"/>
      <w:b/>
      <w:bCs/>
      <w:sz w:val="18"/>
      <w:szCs w:val="26"/>
    </w:rPr>
  </w:style>
  <w:style w:type="character" w:customStyle="1" w:styleId="Heading4Char">
    <w:name w:val="Heading 4 Char"/>
    <w:basedOn w:val="DefaultParagraphFont"/>
    <w:link w:val="Heading4"/>
    <w:uiPriority w:val="9"/>
    <w:semiHidden/>
    <w:rsid w:val="0039069B"/>
    <w:rPr>
      <w:rFonts w:ascii="Arial" w:eastAsiaTheme="majorEastAsia" w:hAnsi="Arial" w:cstheme="majorBidi"/>
      <w:i/>
      <w:iCs/>
      <w:sz w:val="18"/>
      <w:szCs w:val="26"/>
    </w:rPr>
  </w:style>
  <w:style w:type="character" w:customStyle="1" w:styleId="Heading5Char">
    <w:name w:val="Heading 5 Char"/>
    <w:basedOn w:val="DefaultParagraphFont"/>
    <w:link w:val="Heading5"/>
    <w:uiPriority w:val="9"/>
    <w:rsid w:val="0039069B"/>
    <w:rPr>
      <w:rFonts w:ascii="Arial" w:eastAsiaTheme="majorEastAsia" w:hAnsi="Arial" w:cstheme="majorBidi"/>
      <w:i/>
      <w:iCs/>
      <w:sz w:val="18"/>
      <w:szCs w:val="26"/>
    </w:rPr>
  </w:style>
  <w:style w:type="character" w:customStyle="1" w:styleId="Heading6Char">
    <w:name w:val="Heading 6 Char"/>
    <w:basedOn w:val="DefaultParagraphFont"/>
    <w:link w:val="Heading6"/>
    <w:uiPriority w:val="9"/>
    <w:semiHidden/>
    <w:rsid w:val="0039069B"/>
    <w:rPr>
      <w:rFonts w:ascii="Arial" w:eastAsiaTheme="majorEastAsia" w:hAnsi="Arial" w:cstheme="majorBidi"/>
      <w:sz w:val="18"/>
      <w:szCs w:val="26"/>
    </w:rPr>
  </w:style>
  <w:style w:type="character" w:customStyle="1" w:styleId="Heading7Char">
    <w:name w:val="Heading 7 Char"/>
    <w:basedOn w:val="DefaultParagraphFont"/>
    <w:link w:val="Heading7"/>
    <w:uiPriority w:val="9"/>
    <w:rsid w:val="0039069B"/>
    <w:rPr>
      <w:rFonts w:ascii="Arial" w:eastAsiaTheme="majorEastAsia" w:hAnsi="Arial" w:cstheme="majorBidi"/>
      <w:i/>
      <w:iCs/>
      <w:sz w:val="18"/>
      <w:szCs w:val="26"/>
    </w:rPr>
  </w:style>
  <w:style w:type="character" w:customStyle="1" w:styleId="Heading8Char">
    <w:name w:val="Heading 8 Char"/>
    <w:basedOn w:val="DefaultParagraphFont"/>
    <w:link w:val="Heading8"/>
    <w:uiPriority w:val="9"/>
    <w:semiHidden/>
    <w:rsid w:val="0039069B"/>
    <w:rPr>
      <w:rFonts w:ascii="Arial" w:eastAsiaTheme="majorEastAsia" w:hAnsi="Arial" w:cstheme="majorBidi"/>
      <w:i/>
      <w:iCs/>
      <w:szCs w:val="26"/>
    </w:rPr>
  </w:style>
  <w:style w:type="character" w:customStyle="1" w:styleId="Heading9Char">
    <w:name w:val="Heading 9 Char"/>
    <w:basedOn w:val="DefaultParagraphFont"/>
    <w:link w:val="Heading9"/>
    <w:uiPriority w:val="9"/>
    <w:semiHidden/>
    <w:rsid w:val="0039069B"/>
    <w:rPr>
      <w:rFonts w:ascii="Arial" w:eastAsiaTheme="majorEastAsia" w:hAnsi="Arial" w:cstheme="majorBidi"/>
      <w:szCs w:val="26"/>
    </w:rPr>
  </w:style>
  <w:style w:type="numbering" w:customStyle="1" w:styleId="HeadingsList">
    <w:name w:val="HeadingsList"/>
    <w:uiPriority w:val="99"/>
    <w:rsid w:val="0039069B"/>
    <w:pPr>
      <w:numPr>
        <w:numId w:val="6"/>
      </w:numPr>
    </w:pPr>
  </w:style>
  <w:style w:type="table" w:styleId="TableGrid">
    <w:name w:val="Table Grid"/>
    <w:basedOn w:val="TableNormal"/>
    <w:uiPriority w:val="59"/>
    <w:rsid w:val="003906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qFormat/>
    <w:rsid w:val="00EB4042"/>
    <w:pPr>
      <w:spacing w:before="0" w:after="200" w:line="240" w:lineRule="auto"/>
      <w:jc w:val="center"/>
    </w:pPr>
    <w:rPr>
      <w:b/>
      <w:bCs/>
      <w:szCs w:val="18"/>
    </w:rPr>
  </w:style>
  <w:style w:type="table" w:customStyle="1" w:styleId="SilabsTable">
    <w:name w:val="Silabs Table"/>
    <w:basedOn w:val="TableNormal"/>
    <w:uiPriority w:val="99"/>
    <w:rsid w:val="007F0BBD"/>
    <w:pPr>
      <w:spacing w:before="40" w:after="40"/>
    </w:pPr>
    <w:rPr>
      <w:rFonts w:ascii="Arial" w:hAnsi="Arial"/>
      <w:color w:val="000000" w:themeColor="text1"/>
      <w:sz w:val="18"/>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vAlign w:val="center"/>
    </w:tcPr>
    <w:tblStylePr w:type="firstRow">
      <w:rPr>
        <w:rFonts w:ascii="Arial" w:hAnsi="Arial"/>
        <w:b w:val="0"/>
        <w:sz w:val="18"/>
      </w:rPr>
      <w:tblPr/>
      <w:trPr>
        <w:cantSplit w:val="0"/>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character" w:styleId="Hyperlink">
    <w:name w:val="Hyperlink"/>
    <w:basedOn w:val="DefaultParagraphFont"/>
    <w:uiPriority w:val="99"/>
    <w:unhideWhenUsed/>
    <w:rsid w:val="00B32F5D"/>
    <w:rPr>
      <w:color w:val="0000FF" w:themeColor="hyperlink"/>
      <w:u w:val="single"/>
    </w:rPr>
  </w:style>
  <w:style w:type="paragraph" w:customStyle="1" w:styleId="FigurePara">
    <w:name w:val="Figure Para"/>
    <w:basedOn w:val="Normal"/>
    <w:qFormat/>
    <w:rsid w:val="00F72C4D"/>
    <w:pPr>
      <w:keepNext/>
      <w:spacing w:before="240" w:after="120" w:line="240" w:lineRule="auto"/>
      <w:jc w:val="center"/>
    </w:pPr>
    <w:rPr>
      <w:noProof/>
    </w:rPr>
  </w:style>
  <w:style w:type="paragraph" w:styleId="TOC1">
    <w:name w:val="toc 1"/>
    <w:basedOn w:val="Normal"/>
    <w:next w:val="Normal"/>
    <w:uiPriority w:val="39"/>
    <w:rsid w:val="00475574"/>
    <w:pPr>
      <w:spacing w:after="100"/>
    </w:pPr>
  </w:style>
  <w:style w:type="paragraph" w:customStyle="1" w:styleId="Disclaimer">
    <w:name w:val="Disclaimer"/>
    <w:basedOn w:val="Normal"/>
    <w:qFormat/>
    <w:rsid w:val="00475574"/>
    <w:pPr>
      <w:pBdr>
        <w:top w:val="single" w:sz="8" w:space="1" w:color="000000" w:themeColor="text1"/>
        <w:left w:val="single" w:sz="8" w:space="4" w:color="000000" w:themeColor="text1"/>
        <w:bottom w:val="single" w:sz="8" w:space="1" w:color="000000" w:themeColor="text1"/>
        <w:right w:val="single" w:sz="8" w:space="4" w:color="000000" w:themeColor="text1"/>
      </w:pBdr>
    </w:pPr>
    <w:rPr>
      <w:sz w:val="16"/>
    </w:rPr>
  </w:style>
  <w:style w:type="paragraph" w:customStyle="1" w:styleId="CompanyAddress">
    <w:name w:val="CompanyAddress"/>
    <w:basedOn w:val="Normal"/>
    <w:qFormat/>
    <w:rsid w:val="00475574"/>
  </w:style>
  <w:style w:type="character" w:customStyle="1" w:styleId="Zbold">
    <w:name w:val="Z_bold"/>
    <w:basedOn w:val="DefaultParagraphFont"/>
    <w:uiPriority w:val="1"/>
    <w:rsid w:val="00475574"/>
    <w:rPr>
      <w:b/>
    </w:rPr>
  </w:style>
  <w:style w:type="paragraph" w:customStyle="1" w:styleId="Trademark">
    <w:name w:val="Trademark"/>
    <w:basedOn w:val="Disclaimer"/>
    <w:qFormat/>
    <w:rsid w:val="00475574"/>
    <w:pPr>
      <w:pBdr>
        <w:top w:val="none" w:sz="0" w:space="0" w:color="auto"/>
        <w:left w:val="none" w:sz="0" w:space="0" w:color="auto"/>
        <w:bottom w:val="none" w:sz="0" w:space="0" w:color="auto"/>
        <w:right w:val="none" w:sz="0" w:space="0" w:color="auto"/>
      </w:pBdr>
    </w:pPr>
  </w:style>
  <w:style w:type="paragraph" w:styleId="TOC2">
    <w:name w:val="toc 2"/>
    <w:basedOn w:val="Normal"/>
    <w:next w:val="Normal"/>
    <w:uiPriority w:val="39"/>
    <w:rsid w:val="00475574"/>
    <w:pPr>
      <w:spacing w:after="100"/>
      <w:ind w:left="220"/>
    </w:pPr>
  </w:style>
  <w:style w:type="character" w:customStyle="1" w:styleId="CodeInline">
    <w:name w:val="CodeInline"/>
    <w:basedOn w:val="DefaultParagraphFont"/>
    <w:uiPriority w:val="1"/>
    <w:rsid w:val="00A527FB"/>
    <w:rPr>
      <w:rFonts w:ascii="Courier New" w:hAnsi="Courier New"/>
      <w:sz w:val="18"/>
    </w:rPr>
  </w:style>
  <w:style w:type="paragraph" w:customStyle="1" w:styleId="Note">
    <w:name w:val="Note"/>
    <w:basedOn w:val="Normal"/>
    <w:qFormat/>
    <w:rsid w:val="00280A64"/>
    <w:pPr>
      <w:keepLines/>
      <w:pBdr>
        <w:top w:val="single" w:sz="8" w:space="6" w:color="FFFFFF" w:themeColor="background1"/>
        <w:bottom w:val="single" w:sz="8" w:space="6" w:color="FFFFFF" w:themeColor="background1"/>
      </w:pBdr>
      <w:spacing w:before="120" w:after="120"/>
      <w:ind w:left="720" w:hanging="720"/>
    </w:pPr>
  </w:style>
  <w:style w:type="paragraph" w:styleId="ListNumber">
    <w:name w:val="List Number"/>
    <w:basedOn w:val="Normal"/>
    <w:uiPriority w:val="99"/>
    <w:rsid w:val="006570DC"/>
    <w:pPr>
      <w:numPr>
        <w:numId w:val="3"/>
      </w:numPr>
      <w:tabs>
        <w:tab w:val="clear" w:pos="360"/>
        <w:tab w:val="left" w:pos="792"/>
      </w:tabs>
      <w:spacing w:before="60"/>
      <w:ind w:left="288" w:hanging="288"/>
    </w:pPr>
  </w:style>
  <w:style w:type="paragraph" w:customStyle="1" w:styleId="TableHeadingCentered">
    <w:name w:val="Table HeadingCentered"/>
    <w:basedOn w:val="TableHeading"/>
    <w:qFormat/>
    <w:rsid w:val="00D53239"/>
    <w:pPr>
      <w:jc w:val="center"/>
    </w:pPr>
  </w:style>
  <w:style w:type="paragraph" w:customStyle="1" w:styleId="TableText">
    <w:name w:val="Table Text"/>
    <w:basedOn w:val="Normal"/>
    <w:qFormat/>
    <w:rsid w:val="00F72C4D"/>
    <w:pPr>
      <w:suppressAutoHyphens/>
      <w:spacing w:before="40" w:after="40" w:line="240" w:lineRule="auto"/>
      <w:jc w:val="left"/>
    </w:pPr>
  </w:style>
  <w:style w:type="paragraph" w:customStyle="1" w:styleId="Header2FirstPage">
    <w:name w:val="Header2 FirstPage"/>
    <w:basedOn w:val="Header"/>
    <w:qFormat/>
    <w:rsid w:val="006527CA"/>
    <w:rPr>
      <w:sz w:val="28"/>
    </w:rPr>
  </w:style>
  <w:style w:type="paragraph" w:customStyle="1" w:styleId="Code">
    <w:name w:val="Code"/>
    <w:basedOn w:val="Normal"/>
    <w:qFormat/>
    <w:rsid w:val="007F0BBD"/>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before="120" w:after="120" w:line="240" w:lineRule="auto"/>
      <w:contextualSpacing/>
    </w:pPr>
    <w:rPr>
      <w:rFonts w:ascii="Courier New" w:hAnsi="Courier New"/>
    </w:rPr>
  </w:style>
  <w:style w:type="character" w:customStyle="1" w:styleId="TableCodeInline">
    <w:name w:val="Table CodeInline"/>
    <w:basedOn w:val="DefaultParagraphFont"/>
    <w:uiPriority w:val="1"/>
    <w:rsid w:val="00011658"/>
    <w:rPr>
      <w:rFonts w:ascii="Courier New" w:hAnsi="Courier New"/>
      <w:sz w:val="18"/>
    </w:rPr>
  </w:style>
  <w:style w:type="character" w:customStyle="1" w:styleId="ZItalic">
    <w:name w:val="Z_Italic"/>
    <w:basedOn w:val="DefaultParagraphFont"/>
    <w:uiPriority w:val="1"/>
    <w:rsid w:val="006527CA"/>
    <w:rPr>
      <w:i/>
    </w:rPr>
  </w:style>
  <w:style w:type="paragraph" w:customStyle="1" w:styleId="TableCaption">
    <w:name w:val="Table Caption"/>
    <w:basedOn w:val="Caption"/>
    <w:qFormat/>
    <w:rsid w:val="00733BCD"/>
    <w:pPr>
      <w:keepNext/>
      <w:spacing w:before="240" w:after="240"/>
    </w:pPr>
  </w:style>
  <w:style w:type="paragraph" w:customStyle="1" w:styleId="FigureCaption">
    <w:name w:val="Figure Caption"/>
    <w:basedOn w:val="Caption"/>
    <w:qFormat/>
    <w:rsid w:val="00280A64"/>
    <w:pPr>
      <w:spacing w:before="120"/>
    </w:pPr>
  </w:style>
  <w:style w:type="character" w:customStyle="1" w:styleId="Comment">
    <w:name w:val="Comment"/>
    <w:basedOn w:val="DefaultParagraphFont"/>
    <w:uiPriority w:val="1"/>
    <w:rsid w:val="0026569C"/>
    <w:rPr>
      <w:vanish/>
      <w:color w:val="FF0000"/>
    </w:rPr>
  </w:style>
  <w:style w:type="paragraph" w:customStyle="1" w:styleId="TableHeading">
    <w:name w:val="Table Heading"/>
    <w:basedOn w:val="TableText"/>
    <w:qFormat/>
    <w:rsid w:val="00F72C4D"/>
    <w:pPr>
      <w:keepNext/>
    </w:pPr>
    <w:rPr>
      <w:b/>
      <w:color w:val="FFFFFF" w:themeColor="background1"/>
    </w:rPr>
  </w:style>
  <w:style w:type="paragraph" w:customStyle="1" w:styleId="TableTextCentered">
    <w:name w:val="Table TextCentered"/>
    <w:basedOn w:val="TableText"/>
    <w:qFormat/>
    <w:rsid w:val="00D606C7"/>
    <w:pPr>
      <w:jc w:val="center"/>
    </w:pPr>
  </w:style>
  <w:style w:type="character" w:customStyle="1" w:styleId="Zunformatted">
    <w:name w:val="Z_unformatted"/>
    <w:uiPriority w:val="1"/>
    <w:rsid w:val="001458FD"/>
  </w:style>
  <w:style w:type="paragraph" w:styleId="TOC3">
    <w:name w:val="toc 3"/>
    <w:basedOn w:val="Normal"/>
    <w:next w:val="Normal"/>
    <w:uiPriority w:val="39"/>
    <w:rsid w:val="001458FD"/>
    <w:pPr>
      <w:spacing w:after="100"/>
      <w:ind w:left="400"/>
    </w:pPr>
  </w:style>
  <w:style w:type="paragraph" w:styleId="TOC4">
    <w:name w:val="toc 4"/>
    <w:basedOn w:val="Normal"/>
    <w:next w:val="Normal"/>
    <w:uiPriority w:val="39"/>
    <w:rsid w:val="001458FD"/>
    <w:pPr>
      <w:spacing w:after="100"/>
      <w:ind w:left="600"/>
    </w:pPr>
  </w:style>
  <w:style w:type="paragraph" w:styleId="TOC5">
    <w:name w:val="toc 5"/>
    <w:basedOn w:val="Normal"/>
    <w:next w:val="Normal"/>
    <w:uiPriority w:val="39"/>
    <w:rsid w:val="001458FD"/>
    <w:pPr>
      <w:spacing w:after="100"/>
      <w:ind w:left="800"/>
    </w:pPr>
  </w:style>
  <w:style w:type="paragraph" w:styleId="TOC6">
    <w:name w:val="toc 6"/>
    <w:basedOn w:val="Normal"/>
    <w:next w:val="Normal"/>
    <w:uiPriority w:val="39"/>
    <w:rsid w:val="001458FD"/>
    <w:pPr>
      <w:spacing w:after="100"/>
      <w:ind w:left="1000"/>
    </w:pPr>
  </w:style>
  <w:style w:type="paragraph" w:styleId="TOC7">
    <w:name w:val="toc 7"/>
    <w:basedOn w:val="Normal"/>
    <w:next w:val="Normal"/>
    <w:uiPriority w:val="39"/>
    <w:rsid w:val="001458FD"/>
    <w:pPr>
      <w:spacing w:after="100"/>
      <w:ind w:left="1200"/>
    </w:pPr>
  </w:style>
  <w:style w:type="paragraph" w:styleId="TOC8">
    <w:name w:val="toc 8"/>
    <w:basedOn w:val="Normal"/>
    <w:next w:val="Normal"/>
    <w:uiPriority w:val="39"/>
    <w:rsid w:val="001458FD"/>
    <w:pPr>
      <w:spacing w:after="100"/>
      <w:ind w:left="1400"/>
    </w:pPr>
  </w:style>
  <w:style w:type="paragraph" w:styleId="TOC9">
    <w:name w:val="toc 9"/>
    <w:basedOn w:val="Normal"/>
    <w:next w:val="Normal"/>
    <w:uiPriority w:val="39"/>
    <w:rsid w:val="001458FD"/>
    <w:pPr>
      <w:spacing w:after="100"/>
      <w:ind w:left="1600"/>
    </w:pPr>
  </w:style>
  <w:style w:type="paragraph" w:styleId="ListBullet">
    <w:name w:val="List Bullet"/>
    <w:basedOn w:val="Normal"/>
    <w:uiPriority w:val="99"/>
    <w:qFormat/>
    <w:rsid w:val="006570DC"/>
    <w:pPr>
      <w:numPr>
        <w:numId w:val="1"/>
      </w:numPr>
      <w:tabs>
        <w:tab w:val="left" w:pos="792"/>
      </w:tabs>
      <w:spacing w:before="60"/>
    </w:pPr>
  </w:style>
  <w:style w:type="paragraph" w:styleId="ListContinue">
    <w:name w:val="List Continue"/>
    <w:basedOn w:val="Normal"/>
    <w:uiPriority w:val="99"/>
    <w:rsid w:val="00733BCD"/>
    <w:pPr>
      <w:spacing w:after="60"/>
      <w:ind w:left="288"/>
      <w:contextualSpacing/>
    </w:pPr>
  </w:style>
  <w:style w:type="paragraph" w:styleId="ListBullet2">
    <w:name w:val="List Bullet 2"/>
    <w:basedOn w:val="Normal"/>
    <w:uiPriority w:val="99"/>
    <w:rsid w:val="006570DC"/>
    <w:pPr>
      <w:numPr>
        <w:numId w:val="2"/>
      </w:numPr>
      <w:tabs>
        <w:tab w:val="clear" w:pos="720"/>
        <w:tab w:val="left" w:pos="1152"/>
      </w:tabs>
      <w:spacing w:before="60"/>
      <w:ind w:left="576" w:hanging="288"/>
      <w:contextualSpacing/>
    </w:pPr>
  </w:style>
  <w:style w:type="paragraph" w:styleId="ListNumber2">
    <w:name w:val="List Number 2"/>
    <w:basedOn w:val="Normal"/>
    <w:uiPriority w:val="99"/>
    <w:rsid w:val="006570DC"/>
    <w:pPr>
      <w:numPr>
        <w:numId w:val="4"/>
      </w:numPr>
      <w:tabs>
        <w:tab w:val="clear" w:pos="720"/>
        <w:tab w:val="left" w:pos="1152"/>
      </w:tabs>
      <w:spacing w:before="60"/>
      <w:ind w:left="576" w:hanging="288"/>
    </w:pPr>
  </w:style>
  <w:style w:type="paragraph" w:styleId="BalloonText">
    <w:name w:val="Balloon Text"/>
    <w:basedOn w:val="Normal"/>
    <w:link w:val="BalloonTextChar"/>
    <w:uiPriority w:val="99"/>
    <w:semiHidden/>
    <w:unhideWhenUsed/>
    <w:rsid w:val="00DF196B"/>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196B"/>
    <w:rPr>
      <w:rFonts w:ascii="Tahoma" w:hAnsi="Tahoma" w:cs="Tahoma"/>
      <w:sz w:val="16"/>
      <w:szCs w:val="16"/>
    </w:rPr>
  </w:style>
  <w:style w:type="paragraph" w:customStyle="1" w:styleId="HeadingRunIn">
    <w:name w:val="HeadingRunIn"/>
    <w:basedOn w:val="Normal"/>
    <w:rsid w:val="00DF196B"/>
    <w:pPr>
      <w:keepNext/>
      <w:autoSpaceDE w:val="0"/>
      <w:autoSpaceDN w:val="0"/>
      <w:spacing w:before="120" w:line="280" w:lineRule="atLeast"/>
    </w:pPr>
    <w:rPr>
      <w:rFonts w:ascii="Times New Roman" w:hAnsi="Times New Roman"/>
      <w:b/>
      <w:bCs/>
      <w:color w:val="000000"/>
      <w:sz w:val="24"/>
      <w:szCs w:val="24"/>
    </w:rPr>
  </w:style>
  <w:style w:type="character" w:customStyle="1" w:styleId="ZXref">
    <w:name w:val="Z_Xref"/>
    <w:basedOn w:val="DefaultParagraphFont"/>
    <w:uiPriority w:val="1"/>
    <w:qFormat/>
    <w:rsid w:val="005F3AB0"/>
    <w:rPr>
      <w:b w:val="0"/>
      <w:color w:val="004499"/>
      <w:u w:val="none"/>
    </w:rPr>
  </w:style>
  <w:style w:type="character" w:styleId="FollowedHyperlink">
    <w:name w:val="FollowedHyperlink"/>
    <w:basedOn w:val="DefaultParagraphFont"/>
    <w:uiPriority w:val="99"/>
    <w:semiHidden/>
    <w:unhideWhenUsed/>
    <w:rsid w:val="00FF78C5"/>
    <w:rPr>
      <w:color w:val="800080" w:themeColor="followedHyperlink"/>
      <w:u w:val="single"/>
    </w:rPr>
  </w:style>
  <w:style w:type="paragraph" w:customStyle="1" w:styleId="KeyFeaturesTitle">
    <w:name w:val="KeyFeaturesTitle"/>
    <w:basedOn w:val="Normal"/>
    <w:qFormat/>
    <w:rsid w:val="00CA0382"/>
    <w:pPr>
      <w:pBdr>
        <w:bottom w:val="single" w:sz="8" w:space="1" w:color="auto"/>
      </w:pBdr>
      <w:spacing w:after="200"/>
      <w:ind w:left="90" w:right="144"/>
    </w:pPr>
    <w:rPr>
      <w:b/>
      <w:sz w:val="12"/>
      <w:szCs w:val="12"/>
    </w:rPr>
  </w:style>
  <w:style w:type="paragraph" w:customStyle="1" w:styleId="KeyFeatureBullet">
    <w:name w:val="KeyFeatureBullet"/>
    <w:basedOn w:val="ListBullet"/>
    <w:qFormat/>
    <w:rsid w:val="00B82515"/>
    <w:pPr>
      <w:suppressAutoHyphens/>
      <w:ind w:left="255" w:right="115" w:hanging="142"/>
      <w:jc w:val="left"/>
    </w:pPr>
    <w:rPr>
      <w:sz w:val="16"/>
    </w:rPr>
  </w:style>
  <w:style w:type="paragraph" w:customStyle="1" w:styleId="FirstPagePara1">
    <w:name w:val="FirstPagePara1"/>
    <w:basedOn w:val="Normal"/>
    <w:next w:val="FirstPagePara2"/>
    <w:qFormat/>
    <w:rsid w:val="00CA0382"/>
    <w:pPr>
      <w:ind w:right="3744"/>
    </w:pPr>
    <w:rPr>
      <w:noProof/>
      <w:sz w:val="24"/>
    </w:rPr>
  </w:style>
  <w:style w:type="paragraph" w:customStyle="1" w:styleId="FirstPagePara2">
    <w:name w:val="FirstPagePara2"/>
    <w:basedOn w:val="Normal"/>
    <w:qFormat/>
    <w:rsid w:val="00CA0382"/>
    <w:pPr>
      <w:spacing w:before="180"/>
      <w:ind w:right="3744"/>
    </w:pPr>
  </w:style>
  <w:style w:type="paragraph" w:customStyle="1" w:styleId="HeaderTopic">
    <w:name w:val="HeaderTopic"/>
    <w:basedOn w:val="Header"/>
    <w:qFormat/>
    <w:rsid w:val="002270D4"/>
    <w:pPr>
      <w:pBdr>
        <w:bottom w:val="single" w:sz="8" w:space="3" w:color="auto"/>
      </w:pBdr>
    </w:pPr>
    <w:rPr>
      <w:color w:val="D81E2A"/>
      <w:sz w:val="20"/>
    </w:rPr>
  </w:style>
  <w:style w:type="paragraph" w:styleId="ListContinue2">
    <w:name w:val="List Continue 2"/>
    <w:basedOn w:val="Normal"/>
    <w:uiPriority w:val="99"/>
    <w:rsid w:val="006C4570"/>
    <w:pPr>
      <w:spacing w:after="120"/>
      <w:ind w:left="576"/>
      <w:contextualSpacing/>
    </w:pPr>
  </w:style>
  <w:style w:type="paragraph" w:styleId="ListNumber3">
    <w:name w:val="List Number 3"/>
    <w:basedOn w:val="Normal"/>
    <w:uiPriority w:val="99"/>
    <w:rsid w:val="00560D4B"/>
    <w:pPr>
      <w:numPr>
        <w:numId w:val="5"/>
      </w:numPr>
      <w:ind w:left="864" w:hanging="288"/>
      <w:contextualSpacing/>
    </w:pPr>
  </w:style>
  <w:style w:type="paragraph" w:styleId="ListContinue3">
    <w:name w:val="List Continue 3"/>
    <w:basedOn w:val="Normal"/>
    <w:uiPriority w:val="99"/>
    <w:rsid w:val="00560D4B"/>
    <w:pPr>
      <w:spacing w:after="120"/>
      <w:ind w:left="864"/>
      <w:contextualSpacing/>
    </w:pPr>
  </w:style>
  <w:style w:type="paragraph" w:customStyle="1" w:styleId="FooterText">
    <w:name w:val="FooterText"/>
    <w:basedOn w:val="Normal"/>
    <w:qFormat/>
    <w:rsid w:val="006C4570"/>
    <w:pPr>
      <w:tabs>
        <w:tab w:val="right" w:pos="11250"/>
      </w:tabs>
      <w:spacing w:after="120"/>
      <w:ind w:left="720"/>
    </w:pPr>
    <w:rPr>
      <w:color w:val="FFFFFF"/>
      <w:sz w:val="16"/>
    </w:rPr>
  </w:style>
  <w:style w:type="paragraph" w:styleId="FootnoteText">
    <w:name w:val="footnote text"/>
    <w:basedOn w:val="Normal"/>
    <w:link w:val="FootnoteTextChar"/>
    <w:uiPriority w:val="99"/>
    <w:unhideWhenUsed/>
    <w:rsid w:val="006C4570"/>
    <w:pPr>
      <w:spacing w:before="0" w:line="240" w:lineRule="auto"/>
    </w:pPr>
    <w:rPr>
      <w:sz w:val="20"/>
    </w:rPr>
  </w:style>
  <w:style w:type="character" w:customStyle="1" w:styleId="FootnoteTextChar">
    <w:name w:val="Footnote Text Char"/>
    <w:basedOn w:val="DefaultParagraphFont"/>
    <w:link w:val="FootnoteText"/>
    <w:uiPriority w:val="99"/>
    <w:rsid w:val="006C4570"/>
    <w:rPr>
      <w:rFonts w:ascii="Arial" w:hAnsi="Arial"/>
    </w:rPr>
  </w:style>
  <w:style w:type="paragraph" w:styleId="ListParagraph">
    <w:name w:val="List Paragraph"/>
    <w:basedOn w:val="Normal"/>
    <w:uiPriority w:val="34"/>
    <w:qFormat/>
    <w:rsid w:val="00A47BAD"/>
    <w:pPr>
      <w:widowControl w:val="0"/>
      <w:autoSpaceDE w:val="0"/>
      <w:autoSpaceDN w:val="0"/>
      <w:spacing w:before="91" w:line="240" w:lineRule="auto"/>
      <w:ind w:left="618" w:hanging="200"/>
      <w:jc w:val="left"/>
    </w:pPr>
    <w:rPr>
      <w:rFonts w:ascii="Georgia" w:eastAsia="Georgia" w:hAnsi="Georgia" w:cs="Georgia"/>
      <w:sz w:val="22"/>
      <w:szCs w:val="22"/>
    </w:rPr>
  </w:style>
  <w:style w:type="character" w:styleId="UnresolvedMention">
    <w:name w:val="Unresolved Mention"/>
    <w:basedOn w:val="DefaultParagraphFont"/>
    <w:uiPriority w:val="99"/>
    <w:semiHidden/>
    <w:unhideWhenUsed/>
    <w:rsid w:val="00361CBA"/>
    <w:rPr>
      <w:color w:val="605E5C"/>
      <w:shd w:val="clear" w:color="auto" w:fill="E1DFDD"/>
    </w:rPr>
  </w:style>
  <w:style w:type="character" w:styleId="CommentReference">
    <w:name w:val="annotation reference"/>
    <w:basedOn w:val="DefaultParagraphFont"/>
    <w:uiPriority w:val="99"/>
    <w:semiHidden/>
    <w:unhideWhenUsed/>
    <w:rsid w:val="005D3E1C"/>
    <w:rPr>
      <w:sz w:val="16"/>
      <w:szCs w:val="16"/>
    </w:rPr>
  </w:style>
  <w:style w:type="paragraph" w:styleId="CommentText">
    <w:name w:val="annotation text"/>
    <w:basedOn w:val="Normal"/>
    <w:link w:val="CommentTextChar"/>
    <w:uiPriority w:val="99"/>
    <w:unhideWhenUsed/>
    <w:rsid w:val="005D3E1C"/>
    <w:pPr>
      <w:spacing w:line="240" w:lineRule="auto"/>
    </w:pPr>
    <w:rPr>
      <w:sz w:val="20"/>
    </w:rPr>
  </w:style>
  <w:style w:type="character" w:customStyle="1" w:styleId="CommentTextChar">
    <w:name w:val="Comment Text Char"/>
    <w:basedOn w:val="DefaultParagraphFont"/>
    <w:link w:val="CommentText"/>
    <w:uiPriority w:val="99"/>
    <w:rsid w:val="005D3E1C"/>
    <w:rPr>
      <w:rFonts w:ascii="Arial" w:hAnsi="Arial"/>
    </w:rPr>
  </w:style>
  <w:style w:type="paragraph" w:styleId="CommentSubject">
    <w:name w:val="annotation subject"/>
    <w:basedOn w:val="CommentText"/>
    <w:next w:val="CommentText"/>
    <w:link w:val="CommentSubjectChar"/>
    <w:uiPriority w:val="99"/>
    <w:semiHidden/>
    <w:unhideWhenUsed/>
    <w:rsid w:val="005D3E1C"/>
    <w:rPr>
      <w:b/>
      <w:bCs/>
    </w:rPr>
  </w:style>
  <w:style w:type="character" w:customStyle="1" w:styleId="CommentSubjectChar">
    <w:name w:val="Comment Subject Char"/>
    <w:basedOn w:val="CommentTextChar"/>
    <w:link w:val="CommentSubject"/>
    <w:uiPriority w:val="99"/>
    <w:semiHidden/>
    <w:rsid w:val="005D3E1C"/>
    <w:rPr>
      <w:rFonts w:ascii="Arial" w:hAnsi="Arial"/>
      <w:b/>
      <w:bCs/>
    </w:rPr>
  </w:style>
  <w:style w:type="paragraph" w:customStyle="1" w:styleId="item">
    <w:name w:val="item"/>
    <w:basedOn w:val="Normal"/>
    <w:rsid w:val="00302A66"/>
    <w:pPr>
      <w:spacing w:before="100" w:beforeAutospacing="1" w:after="100" w:afterAutospacing="1" w:line="240" w:lineRule="auto"/>
      <w:jc w:val="left"/>
    </w:pPr>
    <w:rPr>
      <w:rFonts w:ascii="Times New Roman" w:eastAsia="Times New Roman" w:hAnsi="Times New Roman"/>
      <w:sz w:val="24"/>
      <w:szCs w:val="24"/>
    </w:rPr>
  </w:style>
  <w:style w:type="paragraph" w:styleId="BodyText">
    <w:name w:val="Body Text"/>
    <w:basedOn w:val="Normal"/>
    <w:link w:val="BodyTextChar"/>
    <w:uiPriority w:val="1"/>
    <w:unhideWhenUsed/>
    <w:qFormat/>
    <w:rsid w:val="00480053"/>
    <w:pPr>
      <w:spacing w:after="120"/>
    </w:pPr>
  </w:style>
  <w:style w:type="character" w:customStyle="1" w:styleId="BodyTextChar">
    <w:name w:val="Body Text Char"/>
    <w:basedOn w:val="DefaultParagraphFont"/>
    <w:link w:val="BodyText"/>
    <w:uiPriority w:val="1"/>
    <w:rsid w:val="00480053"/>
    <w:rPr>
      <w:rFonts w:ascii="Arial" w:hAnsi="Arial"/>
      <w:sz w:val="18"/>
    </w:rPr>
  </w:style>
  <w:style w:type="character" w:customStyle="1" w:styleId="diffcontext">
    <w:name w:val="diffcontext"/>
    <w:basedOn w:val="DefaultParagraphFont"/>
    <w:rsid w:val="00D62298"/>
  </w:style>
  <w:style w:type="character" w:customStyle="1" w:styleId="diffremovedchars">
    <w:name w:val="diffremovedchars"/>
    <w:basedOn w:val="DefaultParagraphFont"/>
    <w:rsid w:val="00D62298"/>
  </w:style>
  <w:style w:type="paragraph" w:styleId="Revision">
    <w:name w:val="Revision"/>
    <w:hidden/>
    <w:uiPriority w:val="99"/>
    <w:semiHidden/>
    <w:rsid w:val="00EE21FD"/>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672">
      <w:bodyDiv w:val="1"/>
      <w:marLeft w:val="0"/>
      <w:marRight w:val="0"/>
      <w:marTop w:val="0"/>
      <w:marBottom w:val="0"/>
      <w:divBdr>
        <w:top w:val="none" w:sz="0" w:space="0" w:color="auto"/>
        <w:left w:val="none" w:sz="0" w:space="0" w:color="auto"/>
        <w:bottom w:val="none" w:sz="0" w:space="0" w:color="auto"/>
        <w:right w:val="none" w:sz="0" w:space="0" w:color="auto"/>
      </w:divBdr>
    </w:div>
    <w:div w:id="102962762">
      <w:bodyDiv w:val="1"/>
      <w:marLeft w:val="0"/>
      <w:marRight w:val="0"/>
      <w:marTop w:val="0"/>
      <w:marBottom w:val="0"/>
      <w:divBdr>
        <w:top w:val="none" w:sz="0" w:space="0" w:color="auto"/>
        <w:left w:val="none" w:sz="0" w:space="0" w:color="auto"/>
        <w:bottom w:val="none" w:sz="0" w:space="0" w:color="auto"/>
        <w:right w:val="none" w:sz="0" w:space="0" w:color="auto"/>
      </w:divBdr>
    </w:div>
    <w:div w:id="107749400">
      <w:bodyDiv w:val="1"/>
      <w:marLeft w:val="0"/>
      <w:marRight w:val="0"/>
      <w:marTop w:val="0"/>
      <w:marBottom w:val="0"/>
      <w:divBdr>
        <w:top w:val="none" w:sz="0" w:space="0" w:color="auto"/>
        <w:left w:val="none" w:sz="0" w:space="0" w:color="auto"/>
        <w:bottom w:val="none" w:sz="0" w:space="0" w:color="auto"/>
        <w:right w:val="none" w:sz="0" w:space="0" w:color="auto"/>
      </w:divBdr>
    </w:div>
    <w:div w:id="182017396">
      <w:bodyDiv w:val="1"/>
      <w:marLeft w:val="0"/>
      <w:marRight w:val="0"/>
      <w:marTop w:val="0"/>
      <w:marBottom w:val="0"/>
      <w:divBdr>
        <w:top w:val="none" w:sz="0" w:space="0" w:color="auto"/>
        <w:left w:val="none" w:sz="0" w:space="0" w:color="auto"/>
        <w:bottom w:val="none" w:sz="0" w:space="0" w:color="auto"/>
        <w:right w:val="none" w:sz="0" w:space="0" w:color="auto"/>
      </w:divBdr>
    </w:div>
    <w:div w:id="188689183">
      <w:bodyDiv w:val="1"/>
      <w:marLeft w:val="0"/>
      <w:marRight w:val="0"/>
      <w:marTop w:val="0"/>
      <w:marBottom w:val="0"/>
      <w:divBdr>
        <w:top w:val="none" w:sz="0" w:space="0" w:color="auto"/>
        <w:left w:val="none" w:sz="0" w:space="0" w:color="auto"/>
        <w:bottom w:val="none" w:sz="0" w:space="0" w:color="auto"/>
        <w:right w:val="none" w:sz="0" w:space="0" w:color="auto"/>
      </w:divBdr>
    </w:div>
    <w:div w:id="280065911">
      <w:bodyDiv w:val="1"/>
      <w:marLeft w:val="0"/>
      <w:marRight w:val="0"/>
      <w:marTop w:val="0"/>
      <w:marBottom w:val="0"/>
      <w:divBdr>
        <w:top w:val="none" w:sz="0" w:space="0" w:color="auto"/>
        <w:left w:val="none" w:sz="0" w:space="0" w:color="auto"/>
        <w:bottom w:val="none" w:sz="0" w:space="0" w:color="auto"/>
        <w:right w:val="none" w:sz="0" w:space="0" w:color="auto"/>
      </w:divBdr>
    </w:div>
    <w:div w:id="303120463">
      <w:bodyDiv w:val="1"/>
      <w:marLeft w:val="0"/>
      <w:marRight w:val="0"/>
      <w:marTop w:val="0"/>
      <w:marBottom w:val="0"/>
      <w:divBdr>
        <w:top w:val="none" w:sz="0" w:space="0" w:color="auto"/>
        <w:left w:val="none" w:sz="0" w:space="0" w:color="auto"/>
        <w:bottom w:val="none" w:sz="0" w:space="0" w:color="auto"/>
        <w:right w:val="none" w:sz="0" w:space="0" w:color="auto"/>
      </w:divBdr>
    </w:div>
    <w:div w:id="306012029">
      <w:bodyDiv w:val="1"/>
      <w:marLeft w:val="0"/>
      <w:marRight w:val="0"/>
      <w:marTop w:val="0"/>
      <w:marBottom w:val="0"/>
      <w:divBdr>
        <w:top w:val="none" w:sz="0" w:space="0" w:color="auto"/>
        <w:left w:val="none" w:sz="0" w:space="0" w:color="auto"/>
        <w:bottom w:val="none" w:sz="0" w:space="0" w:color="auto"/>
        <w:right w:val="none" w:sz="0" w:space="0" w:color="auto"/>
      </w:divBdr>
    </w:div>
    <w:div w:id="534200856">
      <w:bodyDiv w:val="1"/>
      <w:marLeft w:val="0"/>
      <w:marRight w:val="0"/>
      <w:marTop w:val="0"/>
      <w:marBottom w:val="0"/>
      <w:divBdr>
        <w:top w:val="none" w:sz="0" w:space="0" w:color="auto"/>
        <w:left w:val="none" w:sz="0" w:space="0" w:color="auto"/>
        <w:bottom w:val="none" w:sz="0" w:space="0" w:color="auto"/>
        <w:right w:val="none" w:sz="0" w:space="0" w:color="auto"/>
      </w:divBdr>
    </w:div>
    <w:div w:id="540559766">
      <w:bodyDiv w:val="1"/>
      <w:marLeft w:val="0"/>
      <w:marRight w:val="0"/>
      <w:marTop w:val="0"/>
      <w:marBottom w:val="0"/>
      <w:divBdr>
        <w:top w:val="none" w:sz="0" w:space="0" w:color="auto"/>
        <w:left w:val="none" w:sz="0" w:space="0" w:color="auto"/>
        <w:bottom w:val="none" w:sz="0" w:space="0" w:color="auto"/>
        <w:right w:val="none" w:sz="0" w:space="0" w:color="auto"/>
      </w:divBdr>
    </w:div>
    <w:div w:id="573856137">
      <w:bodyDiv w:val="1"/>
      <w:marLeft w:val="0"/>
      <w:marRight w:val="0"/>
      <w:marTop w:val="0"/>
      <w:marBottom w:val="0"/>
      <w:divBdr>
        <w:top w:val="none" w:sz="0" w:space="0" w:color="auto"/>
        <w:left w:val="none" w:sz="0" w:space="0" w:color="auto"/>
        <w:bottom w:val="none" w:sz="0" w:space="0" w:color="auto"/>
        <w:right w:val="none" w:sz="0" w:space="0" w:color="auto"/>
      </w:divBdr>
    </w:div>
    <w:div w:id="578369019">
      <w:bodyDiv w:val="1"/>
      <w:marLeft w:val="0"/>
      <w:marRight w:val="0"/>
      <w:marTop w:val="0"/>
      <w:marBottom w:val="0"/>
      <w:divBdr>
        <w:top w:val="none" w:sz="0" w:space="0" w:color="auto"/>
        <w:left w:val="none" w:sz="0" w:space="0" w:color="auto"/>
        <w:bottom w:val="none" w:sz="0" w:space="0" w:color="auto"/>
        <w:right w:val="none" w:sz="0" w:space="0" w:color="auto"/>
      </w:divBdr>
    </w:div>
    <w:div w:id="597636569">
      <w:bodyDiv w:val="1"/>
      <w:marLeft w:val="0"/>
      <w:marRight w:val="0"/>
      <w:marTop w:val="0"/>
      <w:marBottom w:val="0"/>
      <w:divBdr>
        <w:top w:val="none" w:sz="0" w:space="0" w:color="auto"/>
        <w:left w:val="none" w:sz="0" w:space="0" w:color="auto"/>
        <w:bottom w:val="none" w:sz="0" w:space="0" w:color="auto"/>
        <w:right w:val="none" w:sz="0" w:space="0" w:color="auto"/>
      </w:divBdr>
    </w:div>
    <w:div w:id="736443693">
      <w:bodyDiv w:val="1"/>
      <w:marLeft w:val="0"/>
      <w:marRight w:val="0"/>
      <w:marTop w:val="0"/>
      <w:marBottom w:val="0"/>
      <w:divBdr>
        <w:top w:val="none" w:sz="0" w:space="0" w:color="auto"/>
        <w:left w:val="none" w:sz="0" w:space="0" w:color="auto"/>
        <w:bottom w:val="none" w:sz="0" w:space="0" w:color="auto"/>
        <w:right w:val="none" w:sz="0" w:space="0" w:color="auto"/>
      </w:divBdr>
    </w:div>
    <w:div w:id="848908913">
      <w:bodyDiv w:val="1"/>
      <w:marLeft w:val="0"/>
      <w:marRight w:val="0"/>
      <w:marTop w:val="0"/>
      <w:marBottom w:val="0"/>
      <w:divBdr>
        <w:top w:val="none" w:sz="0" w:space="0" w:color="auto"/>
        <w:left w:val="none" w:sz="0" w:space="0" w:color="auto"/>
        <w:bottom w:val="none" w:sz="0" w:space="0" w:color="auto"/>
        <w:right w:val="none" w:sz="0" w:space="0" w:color="auto"/>
      </w:divBdr>
      <w:divsChild>
        <w:div w:id="1649165508">
          <w:marLeft w:val="0"/>
          <w:marRight w:val="0"/>
          <w:marTop w:val="0"/>
          <w:marBottom w:val="0"/>
          <w:divBdr>
            <w:top w:val="none" w:sz="0" w:space="0" w:color="auto"/>
            <w:left w:val="none" w:sz="0" w:space="0" w:color="auto"/>
            <w:bottom w:val="none" w:sz="0" w:space="0" w:color="auto"/>
            <w:right w:val="none" w:sz="0" w:space="0" w:color="auto"/>
          </w:divBdr>
          <w:divsChild>
            <w:div w:id="86352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22330">
      <w:bodyDiv w:val="1"/>
      <w:marLeft w:val="0"/>
      <w:marRight w:val="0"/>
      <w:marTop w:val="0"/>
      <w:marBottom w:val="0"/>
      <w:divBdr>
        <w:top w:val="none" w:sz="0" w:space="0" w:color="auto"/>
        <w:left w:val="none" w:sz="0" w:space="0" w:color="auto"/>
        <w:bottom w:val="none" w:sz="0" w:space="0" w:color="auto"/>
        <w:right w:val="none" w:sz="0" w:space="0" w:color="auto"/>
      </w:divBdr>
    </w:div>
    <w:div w:id="1104230315">
      <w:bodyDiv w:val="1"/>
      <w:marLeft w:val="0"/>
      <w:marRight w:val="0"/>
      <w:marTop w:val="0"/>
      <w:marBottom w:val="0"/>
      <w:divBdr>
        <w:top w:val="none" w:sz="0" w:space="0" w:color="auto"/>
        <w:left w:val="none" w:sz="0" w:space="0" w:color="auto"/>
        <w:bottom w:val="none" w:sz="0" w:space="0" w:color="auto"/>
        <w:right w:val="none" w:sz="0" w:space="0" w:color="auto"/>
      </w:divBdr>
    </w:div>
    <w:div w:id="1154686594">
      <w:bodyDiv w:val="1"/>
      <w:marLeft w:val="0"/>
      <w:marRight w:val="0"/>
      <w:marTop w:val="0"/>
      <w:marBottom w:val="0"/>
      <w:divBdr>
        <w:top w:val="none" w:sz="0" w:space="0" w:color="auto"/>
        <w:left w:val="none" w:sz="0" w:space="0" w:color="auto"/>
        <w:bottom w:val="none" w:sz="0" w:space="0" w:color="auto"/>
        <w:right w:val="none" w:sz="0" w:space="0" w:color="auto"/>
      </w:divBdr>
    </w:div>
    <w:div w:id="1426999087">
      <w:bodyDiv w:val="1"/>
      <w:marLeft w:val="0"/>
      <w:marRight w:val="0"/>
      <w:marTop w:val="0"/>
      <w:marBottom w:val="0"/>
      <w:divBdr>
        <w:top w:val="none" w:sz="0" w:space="0" w:color="auto"/>
        <w:left w:val="none" w:sz="0" w:space="0" w:color="auto"/>
        <w:bottom w:val="none" w:sz="0" w:space="0" w:color="auto"/>
        <w:right w:val="none" w:sz="0" w:space="0" w:color="auto"/>
      </w:divBdr>
    </w:div>
    <w:div w:id="1439060729">
      <w:bodyDiv w:val="1"/>
      <w:marLeft w:val="0"/>
      <w:marRight w:val="0"/>
      <w:marTop w:val="0"/>
      <w:marBottom w:val="0"/>
      <w:divBdr>
        <w:top w:val="none" w:sz="0" w:space="0" w:color="auto"/>
        <w:left w:val="none" w:sz="0" w:space="0" w:color="auto"/>
        <w:bottom w:val="none" w:sz="0" w:space="0" w:color="auto"/>
        <w:right w:val="none" w:sz="0" w:space="0" w:color="auto"/>
      </w:divBdr>
    </w:div>
    <w:div w:id="1512452488">
      <w:bodyDiv w:val="1"/>
      <w:marLeft w:val="0"/>
      <w:marRight w:val="0"/>
      <w:marTop w:val="0"/>
      <w:marBottom w:val="0"/>
      <w:divBdr>
        <w:top w:val="none" w:sz="0" w:space="0" w:color="auto"/>
        <w:left w:val="none" w:sz="0" w:space="0" w:color="auto"/>
        <w:bottom w:val="none" w:sz="0" w:space="0" w:color="auto"/>
        <w:right w:val="none" w:sz="0" w:space="0" w:color="auto"/>
      </w:divBdr>
      <w:divsChild>
        <w:div w:id="1700936203">
          <w:marLeft w:val="0"/>
          <w:marRight w:val="0"/>
          <w:marTop w:val="0"/>
          <w:marBottom w:val="0"/>
          <w:divBdr>
            <w:top w:val="none" w:sz="0" w:space="0" w:color="auto"/>
            <w:left w:val="none" w:sz="0" w:space="0" w:color="auto"/>
            <w:bottom w:val="none" w:sz="0" w:space="0" w:color="auto"/>
            <w:right w:val="none" w:sz="0" w:space="0" w:color="auto"/>
          </w:divBdr>
          <w:divsChild>
            <w:div w:id="181528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528758">
      <w:bodyDiv w:val="1"/>
      <w:marLeft w:val="0"/>
      <w:marRight w:val="0"/>
      <w:marTop w:val="0"/>
      <w:marBottom w:val="0"/>
      <w:divBdr>
        <w:top w:val="none" w:sz="0" w:space="0" w:color="auto"/>
        <w:left w:val="none" w:sz="0" w:space="0" w:color="auto"/>
        <w:bottom w:val="none" w:sz="0" w:space="0" w:color="auto"/>
        <w:right w:val="none" w:sz="0" w:space="0" w:color="auto"/>
      </w:divBdr>
    </w:div>
    <w:div w:id="1552570215">
      <w:bodyDiv w:val="1"/>
      <w:marLeft w:val="0"/>
      <w:marRight w:val="0"/>
      <w:marTop w:val="0"/>
      <w:marBottom w:val="0"/>
      <w:divBdr>
        <w:top w:val="none" w:sz="0" w:space="0" w:color="auto"/>
        <w:left w:val="none" w:sz="0" w:space="0" w:color="auto"/>
        <w:bottom w:val="none" w:sz="0" w:space="0" w:color="auto"/>
        <w:right w:val="none" w:sz="0" w:space="0" w:color="auto"/>
      </w:divBdr>
      <w:divsChild>
        <w:div w:id="457381745">
          <w:marLeft w:val="0"/>
          <w:marRight w:val="0"/>
          <w:marTop w:val="0"/>
          <w:marBottom w:val="0"/>
          <w:divBdr>
            <w:top w:val="none" w:sz="0" w:space="0" w:color="auto"/>
            <w:left w:val="none" w:sz="0" w:space="0" w:color="auto"/>
            <w:bottom w:val="none" w:sz="0" w:space="0" w:color="auto"/>
            <w:right w:val="none" w:sz="0" w:space="0" w:color="auto"/>
          </w:divBdr>
          <w:divsChild>
            <w:div w:id="156594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96055">
      <w:bodyDiv w:val="1"/>
      <w:marLeft w:val="0"/>
      <w:marRight w:val="0"/>
      <w:marTop w:val="0"/>
      <w:marBottom w:val="0"/>
      <w:divBdr>
        <w:top w:val="none" w:sz="0" w:space="0" w:color="auto"/>
        <w:left w:val="none" w:sz="0" w:space="0" w:color="auto"/>
        <w:bottom w:val="none" w:sz="0" w:space="0" w:color="auto"/>
        <w:right w:val="none" w:sz="0" w:space="0" w:color="auto"/>
      </w:divBdr>
    </w:div>
    <w:div w:id="1572693957">
      <w:bodyDiv w:val="1"/>
      <w:marLeft w:val="0"/>
      <w:marRight w:val="0"/>
      <w:marTop w:val="0"/>
      <w:marBottom w:val="0"/>
      <w:divBdr>
        <w:top w:val="none" w:sz="0" w:space="0" w:color="auto"/>
        <w:left w:val="none" w:sz="0" w:space="0" w:color="auto"/>
        <w:bottom w:val="none" w:sz="0" w:space="0" w:color="auto"/>
        <w:right w:val="none" w:sz="0" w:space="0" w:color="auto"/>
      </w:divBdr>
      <w:divsChild>
        <w:div w:id="1056855459">
          <w:marLeft w:val="0"/>
          <w:marRight w:val="0"/>
          <w:marTop w:val="0"/>
          <w:marBottom w:val="0"/>
          <w:divBdr>
            <w:top w:val="none" w:sz="0" w:space="0" w:color="auto"/>
            <w:left w:val="none" w:sz="0" w:space="0" w:color="auto"/>
            <w:bottom w:val="none" w:sz="0" w:space="0" w:color="auto"/>
            <w:right w:val="none" w:sz="0" w:space="0" w:color="auto"/>
          </w:divBdr>
          <w:divsChild>
            <w:div w:id="168855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07047">
      <w:bodyDiv w:val="1"/>
      <w:marLeft w:val="0"/>
      <w:marRight w:val="0"/>
      <w:marTop w:val="0"/>
      <w:marBottom w:val="0"/>
      <w:divBdr>
        <w:top w:val="none" w:sz="0" w:space="0" w:color="auto"/>
        <w:left w:val="none" w:sz="0" w:space="0" w:color="auto"/>
        <w:bottom w:val="none" w:sz="0" w:space="0" w:color="auto"/>
        <w:right w:val="none" w:sz="0" w:space="0" w:color="auto"/>
      </w:divBdr>
      <w:divsChild>
        <w:div w:id="109784553">
          <w:marLeft w:val="0"/>
          <w:marRight w:val="0"/>
          <w:marTop w:val="0"/>
          <w:marBottom w:val="0"/>
          <w:divBdr>
            <w:top w:val="none" w:sz="0" w:space="0" w:color="auto"/>
            <w:left w:val="none" w:sz="0" w:space="0" w:color="auto"/>
            <w:bottom w:val="none" w:sz="0" w:space="0" w:color="auto"/>
            <w:right w:val="none" w:sz="0" w:space="0" w:color="auto"/>
          </w:divBdr>
          <w:divsChild>
            <w:div w:id="54133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341605">
      <w:bodyDiv w:val="1"/>
      <w:marLeft w:val="0"/>
      <w:marRight w:val="0"/>
      <w:marTop w:val="0"/>
      <w:marBottom w:val="0"/>
      <w:divBdr>
        <w:top w:val="none" w:sz="0" w:space="0" w:color="auto"/>
        <w:left w:val="none" w:sz="0" w:space="0" w:color="auto"/>
        <w:bottom w:val="none" w:sz="0" w:space="0" w:color="auto"/>
        <w:right w:val="none" w:sz="0" w:space="0" w:color="auto"/>
      </w:divBdr>
      <w:divsChild>
        <w:div w:id="1672828763">
          <w:marLeft w:val="0"/>
          <w:marRight w:val="0"/>
          <w:marTop w:val="0"/>
          <w:marBottom w:val="0"/>
          <w:divBdr>
            <w:top w:val="none" w:sz="0" w:space="0" w:color="auto"/>
            <w:left w:val="none" w:sz="0" w:space="0" w:color="auto"/>
            <w:bottom w:val="none" w:sz="0" w:space="0" w:color="auto"/>
            <w:right w:val="none" w:sz="0" w:space="0" w:color="auto"/>
          </w:divBdr>
          <w:divsChild>
            <w:div w:id="167479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48327">
      <w:bodyDiv w:val="1"/>
      <w:marLeft w:val="0"/>
      <w:marRight w:val="0"/>
      <w:marTop w:val="0"/>
      <w:marBottom w:val="0"/>
      <w:divBdr>
        <w:top w:val="none" w:sz="0" w:space="0" w:color="auto"/>
        <w:left w:val="none" w:sz="0" w:space="0" w:color="auto"/>
        <w:bottom w:val="none" w:sz="0" w:space="0" w:color="auto"/>
        <w:right w:val="none" w:sz="0" w:space="0" w:color="auto"/>
      </w:divBdr>
    </w:div>
    <w:div w:id="1876770155">
      <w:bodyDiv w:val="1"/>
      <w:marLeft w:val="0"/>
      <w:marRight w:val="0"/>
      <w:marTop w:val="0"/>
      <w:marBottom w:val="0"/>
      <w:divBdr>
        <w:top w:val="none" w:sz="0" w:space="0" w:color="auto"/>
        <w:left w:val="none" w:sz="0" w:space="0" w:color="auto"/>
        <w:bottom w:val="none" w:sz="0" w:space="0" w:color="auto"/>
        <w:right w:val="none" w:sz="0" w:space="0" w:color="auto"/>
      </w:divBdr>
    </w:div>
    <w:div w:id="1903979025">
      <w:bodyDiv w:val="1"/>
      <w:marLeft w:val="0"/>
      <w:marRight w:val="0"/>
      <w:marTop w:val="0"/>
      <w:marBottom w:val="0"/>
      <w:divBdr>
        <w:top w:val="none" w:sz="0" w:space="0" w:color="auto"/>
        <w:left w:val="none" w:sz="0" w:space="0" w:color="auto"/>
        <w:bottom w:val="none" w:sz="0" w:space="0" w:color="auto"/>
        <w:right w:val="none" w:sz="0" w:space="0" w:color="auto"/>
      </w:divBdr>
    </w:div>
    <w:div w:id="1991324140">
      <w:bodyDiv w:val="1"/>
      <w:marLeft w:val="0"/>
      <w:marRight w:val="0"/>
      <w:marTop w:val="0"/>
      <w:marBottom w:val="0"/>
      <w:divBdr>
        <w:top w:val="none" w:sz="0" w:space="0" w:color="auto"/>
        <w:left w:val="none" w:sz="0" w:space="0" w:color="auto"/>
        <w:bottom w:val="none" w:sz="0" w:space="0" w:color="auto"/>
        <w:right w:val="none" w:sz="0" w:space="0" w:color="auto"/>
      </w:divBdr>
    </w:div>
    <w:div w:id="2053378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yperlink" Target="https://www.silabs.com/documents/public/user-guides/ug103-13-fundamentals-rail.pdf" TargetMode="External"/><Relationship Id="rId26" Type="http://schemas.openxmlformats.org/officeDocument/2006/relationships/hyperlink" Target="https://www.silabs.com/documents/public/application-notes/an1271-efr32-secure-key-storage.pdf" TargetMode="External"/><Relationship Id="rId3" Type="http://schemas.openxmlformats.org/officeDocument/2006/relationships/styles" Target="styles.xml"/><Relationship Id="rId21" Type="http://schemas.openxmlformats.org/officeDocument/2006/relationships/hyperlink" Target="http://www.silabs.com/simplicity" TargetMode="External"/><Relationship Id="rId7" Type="http://schemas.openxmlformats.org/officeDocument/2006/relationships/endnotes" Target="endnotes.xml"/><Relationship Id="rId12" Type="http://schemas.openxmlformats.org/officeDocument/2006/relationships/hyperlink" Target="https://www.silabs.com/developers/flex-sdk-connect-networking-stack" TargetMode="External"/><Relationship Id="rId17" Type="http://schemas.openxmlformats.org/officeDocument/2006/relationships/hyperlink" Target="https://www.silabs.com/developers/flex-sdk-connect-networking-stack" TargetMode="External"/><Relationship Id="rId25" Type="http://schemas.openxmlformats.org/officeDocument/2006/relationships/hyperlink" Target="https://docs.silabs.com/" TargetMode="Externa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yperlink" Target="https://www.silabs.com/documents/public/quick-start-guides/qsg168-proprietary-flex-sdk-v3x-quick-start-guide.pdf" TargetMode="External"/><Relationship Id="rId29" Type="http://schemas.openxmlformats.org/officeDocument/2006/relationships/hyperlink" Target="http://www.silabs.com/suppor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svg"/><Relationship Id="rId24" Type="http://schemas.openxmlformats.org/officeDocument/2006/relationships/hyperlink" Target="https://www.silabs.com/community/wireless/proprietary/knowledge-bas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github.com/SiliconLabs/gecko_sdk" TargetMode="External"/><Relationship Id="rId28" Type="http://schemas.openxmlformats.org/officeDocument/2006/relationships/hyperlink" Target="https://www.silabs.com/products/development-tools/software/flex-sdk" TargetMode="External"/><Relationship Id="rId10" Type="http://schemas.openxmlformats.org/officeDocument/2006/relationships/image" Target="media/image10.png"/><Relationship Id="rId19" Type="http://schemas.openxmlformats.org/officeDocument/2006/relationships/hyperlink" Target="https://www.silabs.com/documents/public/user-guides/ug103-12-fundamentals-connect.pdf"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1.xml"/><Relationship Id="rId22" Type="http://schemas.openxmlformats.org/officeDocument/2006/relationships/hyperlink" Target="https://docs.silabs.com/simplicity-studio-5-users-guide/latest/" TargetMode="External"/><Relationship Id="rId27" Type="http://schemas.openxmlformats.org/officeDocument/2006/relationships/image" Target="media/image3.png"/><Relationship Id="rId30"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OWENS\Documents\Template%20redo\AppNote_silab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96DF19-14FC-4B16-9D33-14CD80CD4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AppNote_silabs.dotx</Template>
  <TotalTime>2245</TotalTime>
  <Pages>11</Pages>
  <Words>3496</Words>
  <Characters>19931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Proprietary Flex Release Notes</vt:lpstr>
    </vt:vector>
  </TitlesOfParts>
  <Company>Silicon Labs</Company>
  <LinksUpToDate>false</LinksUpToDate>
  <CharactersWithSpaces>23381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Proprietary Flex Release Notes</dc:title>
  <dc:creator>Silicon Labs</dc:creator>
  <cp:lastModifiedBy>Catherine Owens</cp:lastModifiedBy>
  <cp:revision>280</cp:revision>
  <dcterms:created xsi:type="dcterms:W3CDTF">2020-06-21T13:28:00Z</dcterms:created>
  <dcterms:modified xsi:type="dcterms:W3CDTF">2023-07-21T00:42:00Z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&lt;docnum&gt;</vt:lpwstr>
  </property>
  <property fmtid="{D5CDD505-2E9C-101B-9397-08002B2CF9AE}" pid="3" name="RevNum">
    <vt:lpwstr>Proprietary Flex 2.7.0.0</vt:lpwstr>
  </property>
</Properties>
</file>